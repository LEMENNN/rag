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383370853"/>
        <w:docPartObj>
          <w:docPartGallery w:val="Cover Pages"/>
          <w:docPartUnique/>
        </w:docPartObj>
      </w:sdtPr>
      <w:sdtEndPr/>
      <w:sdtContent>
        <w:p w14:paraId="73B0E27E" w14:textId="77777777" w:rsidR="00F17AC9" w:rsidRDefault="00FC73CD" w:rsidP="008F05DD">
          <w:r>
            <w:rPr>
              <w:noProof/>
            </w:rPr>
            <w:drawing>
              <wp:anchor distT="0" distB="0" distL="114300" distR="114300" simplePos="0" relativeHeight="251658240" behindDoc="1" locked="0" layoutInCell="1" allowOverlap="1" wp14:anchorId="71D9553A" wp14:editId="5E47A184">
                <wp:simplePos x="0" y="0"/>
                <wp:positionH relativeFrom="page">
                  <wp:align>left</wp:align>
                </wp:positionH>
                <wp:positionV relativeFrom="paragraph">
                  <wp:posOffset>-1181100</wp:posOffset>
                </wp:positionV>
                <wp:extent cx="7569835" cy="10699115"/>
                <wp:effectExtent l="0" t="0" r="0" b="698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69835" cy="10699115"/>
                        </a:xfrm>
                        <a:prstGeom prst="rect">
                          <a:avLst/>
                        </a:prstGeom>
                        <a:noFill/>
                        <a:ln>
                          <a:noFill/>
                        </a:ln>
                        <a:effectLst>
                          <a:innerShdw blurRad="63500" dist="50800" dir="18900000">
                            <a:prstClr val="black">
                              <a:alpha val="50000"/>
                            </a:prstClr>
                          </a:innerShdw>
                        </a:effectLst>
                      </pic:spPr>
                    </pic:pic>
                  </a:graphicData>
                </a:graphic>
                <wp14:sizeRelV relativeFrom="margin">
                  <wp14:pctHeight>0</wp14:pctHeight>
                </wp14:sizeRelV>
              </wp:anchor>
            </w:drawing>
          </w:r>
        </w:p>
        <w:p w14:paraId="63EDFB39" w14:textId="69C7609F" w:rsidR="00913F8D" w:rsidRDefault="00E2116E" w:rsidP="008F05DD">
          <w:r>
            <w:rPr>
              <w:noProof/>
            </w:rPr>
            <mc:AlternateContent>
              <mc:Choice Requires="wps">
                <w:drawing>
                  <wp:anchor distT="0" distB="0" distL="114300" distR="114300" simplePos="0" relativeHeight="251676672" behindDoc="0" locked="0" layoutInCell="1" allowOverlap="1" wp14:anchorId="0AB8C187" wp14:editId="2C2C11F0">
                    <wp:simplePos x="0" y="0"/>
                    <wp:positionH relativeFrom="margin">
                      <wp:posOffset>-297815</wp:posOffset>
                    </wp:positionH>
                    <wp:positionV relativeFrom="paragraph">
                      <wp:posOffset>5660390</wp:posOffset>
                    </wp:positionV>
                    <wp:extent cx="2423160" cy="952500"/>
                    <wp:effectExtent l="171450" t="190500" r="262890" b="247650"/>
                    <wp:wrapNone/>
                    <wp:docPr id="17" name="Rectangle : coins arrondis 17"/>
                    <wp:cNvGraphicFramePr/>
                    <a:graphic xmlns:a="http://schemas.openxmlformats.org/drawingml/2006/main">
                      <a:graphicData uri="http://schemas.microsoft.com/office/word/2010/wordprocessingShape">
                        <wps:wsp>
                          <wps:cNvSpPr/>
                          <wps:spPr>
                            <a:xfrm>
                              <a:off x="0" y="0"/>
                              <a:ext cx="2423160" cy="952500"/>
                            </a:xfrm>
                            <a:prstGeom prst="roundRect">
                              <a:avLst/>
                            </a:prstGeom>
                            <a:solidFill>
                              <a:schemeClr val="accent1">
                                <a:lumMod val="20000"/>
                                <a:lumOff val="80000"/>
                              </a:schemeClr>
                            </a:solidFill>
                            <a:ln>
                              <a:solidFill>
                                <a:schemeClr val="bg1">
                                  <a:lumMod val="65000"/>
                                </a:schemeClr>
                              </a:solidFill>
                            </a:ln>
                            <a:effectLst>
                              <a:glow rad="127000">
                                <a:schemeClr val="accent5">
                                  <a:lumMod val="50000"/>
                                  <a:lumOff val="50000"/>
                                  <a:alpha val="40000"/>
                                </a:schemeClr>
                              </a:glow>
                              <a:outerShdw blurRad="165100" dist="38100" dir="18000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C20BE82" w14:textId="54B4F690" w:rsidR="00635F92" w:rsidRDefault="00635F92" w:rsidP="00635F92">
                                <w:pPr>
                                  <w:rPr>
                                    <w:i/>
                                    <w:iCs/>
                                  </w:rPr>
                                </w:pPr>
                                <w:r w:rsidRPr="00635F92">
                                  <w:rPr>
                                    <w:i/>
                                    <w:iCs/>
                                  </w:rPr>
                                  <w:t xml:space="preserve">Valoriser nos </w:t>
                                </w:r>
                                <w:proofErr w:type="spellStart"/>
                                <w:r w:rsidRPr="00635F92">
                                  <w:rPr>
                                    <w:i/>
                                    <w:iCs/>
                                  </w:rPr>
                                  <w:t>collaboratreurs</w:t>
                                </w:r>
                                <w:proofErr w:type="spellEnd"/>
                                <w:r w:rsidRPr="00635F92">
                                  <w:rPr>
                                    <w:i/>
                                    <w:iCs/>
                                  </w:rPr>
                                  <w:t>(</w:t>
                                </w:r>
                                <w:proofErr w:type="spellStart"/>
                                <w:r w:rsidRPr="00635F92">
                                  <w:rPr>
                                    <w:i/>
                                    <w:iCs/>
                                  </w:rPr>
                                  <w:t>trices</w:t>
                                </w:r>
                                <w:proofErr w:type="spellEnd"/>
                                <w:r w:rsidRPr="00635F92">
                                  <w:rPr>
                                    <w:i/>
                                    <w:iCs/>
                                  </w:rPr>
                                  <w:t>),</w:t>
                                </w:r>
                              </w:p>
                              <w:p w14:paraId="233339AB" w14:textId="66F76669" w:rsidR="00635F92" w:rsidRDefault="00635F92" w:rsidP="00635F92">
                                <w:pPr>
                                  <w:rPr>
                                    <w:i/>
                                    <w:iCs/>
                                  </w:rPr>
                                </w:pPr>
                                <w:r>
                                  <w:rPr>
                                    <w:i/>
                                    <w:iCs/>
                                  </w:rPr>
                                  <w:t>R</w:t>
                                </w:r>
                                <w:r w:rsidRPr="00635F92">
                                  <w:rPr>
                                    <w:i/>
                                    <w:iCs/>
                                  </w:rPr>
                                  <w:t>enforcer leur implication,</w:t>
                                </w:r>
                              </w:p>
                              <w:p w14:paraId="6EF943A4" w14:textId="77CFF396" w:rsidR="00635F92" w:rsidRPr="00635F92" w:rsidRDefault="00635F92" w:rsidP="00635F92">
                                <w:pPr>
                                  <w:rPr>
                                    <w:i/>
                                    <w:iCs/>
                                  </w:rPr>
                                </w:pPr>
                                <w:r w:rsidRPr="00635F92">
                                  <w:rPr>
                                    <w:i/>
                                    <w:iCs/>
                                  </w:rPr>
                                  <w:t>Favoriser la montée en compétences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B8C187" id="Rectangle : coins arrondis 17" o:spid="_x0000_s1026" style="position:absolute;margin-left:-23.45pt;margin-top:445.7pt;width:190.8pt;height: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" fillcolor="#ded7f5 [660]" strokecolor="#a5a5a5 [2092]" strokeweight="1pt">
                    <v:stroke joinstyle="miter"/>
                    <v:shadow on="t" color="black" opacity="26214f" origin="-.5" offset=".91656mm,1.5pt"/>
                    <v:textbox>
                      <w:txbxContent>
                        <w:p w14:paraId="3C20BE82" w14:textId="54B4F690" w:rsidR="00635F92" w:rsidRDefault="00635F92" w:rsidP="00635F92">
                          <w:pPr>
                            <w:rPr>
                              <w:i/>
                              <w:iCs/>
                            </w:rPr>
                          </w:pPr>
                          <w:r w:rsidRPr="00635F92">
                            <w:rPr>
                              <w:i/>
                              <w:iCs/>
                            </w:rPr>
                            <w:t>Valoriser nos collaboratreurs(trices),</w:t>
                          </w:r>
                        </w:p>
                        <w:p w14:paraId="233339AB" w14:textId="66F76669" w:rsidR="00635F92" w:rsidRDefault="00635F92" w:rsidP="00635F92">
                          <w:pPr>
                            <w:rPr>
                              <w:i/>
                              <w:iCs/>
                            </w:rPr>
                          </w:pPr>
                          <w:r>
                            <w:rPr>
                              <w:i/>
                              <w:iCs/>
                            </w:rPr>
                            <w:t>R</w:t>
                          </w:r>
                          <w:r w:rsidRPr="00635F92">
                            <w:rPr>
                              <w:i/>
                              <w:iCs/>
                            </w:rPr>
                            <w:t>enforcer leur implication,</w:t>
                          </w:r>
                        </w:p>
                        <w:p w14:paraId="6EF943A4" w14:textId="77CFF396" w:rsidR="00635F92" w:rsidRPr="00635F92" w:rsidRDefault="00635F92" w:rsidP="00635F92">
                          <w:pPr>
                            <w:rPr>
                              <w:i/>
                              <w:iCs/>
                            </w:rPr>
                          </w:pPr>
                          <w:r w:rsidRPr="00635F92">
                            <w:rPr>
                              <w:i/>
                              <w:iCs/>
                            </w:rPr>
                            <w:t>Favoriser la montée en compétences</w:t>
                          </w:r>
                        </w:p>
                      </w:txbxContent>
                    </v:textbox>
                    <w10:wrap anchorx="margin"/>
                  </v:roundrect>
                </w:pict>
              </mc:Fallback>
            </mc:AlternateContent>
          </w:r>
          <w:r>
            <w:rPr>
              <w:noProof/>
            </w:rPr>
            <mc:AlternateContent>
              <mc:Choice Requires="wps">
                <w:drawing>
                  <wp:anchor distT="0" distB="0" distL="114300" distR="114300" simplePos="0" relativeHeight="251657216" behindDoc="0" locked="0" layoutInCell="1" allowOverlap="1" wp14:anchorId="6B41C902" wp14:editId="196FE13D">
                    <wp:simplePos x="0" y="0"/>
                    <wp:positionH relativeFrom="margin">
                      <wp:posOffset>-396875</wp:posOffset>
                    </wp:positionH>
                    <wp:positionV relativeFrom="paragraph">
                      <wp:posOffset>7879080</wp:posOffset>
                    </wp:positionV>
                    <wp:extent cx="3596640" cy="579120"/>
                    <wp:effectExtent l="0" t="0" r="0" b="0"/>
                    <wp:wrapNone/>
                    <wp:docPr id="15" name="Rectangle 15"/>
                    <wp:cNvGraphicFramePr/>
                    <a:graphic xmlns:a="http://schemas.openxmlformats.org/drawingml/2006/main">
                      <a:graphicData uri="http://schemas.microsoft.com/office/word/2010/wordprocessingShape">
                        <wps:wsp>
                          <wps:cNvSpPr/>
                          <wps:spPr>
                            <a:xfrm>
                              <a:off x="0" y="0"/>
                              <a:ext cx="3596640" cy="5791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86182A" w14:textId="3AF019A3" w:rsidR="00F96159" w:rsidRPr="00E2116E" w:rsidRDefault="00E2116E" w:rsidP="008F05DD">
                                <w:pPr>
                                  <w:pStyle w:val="Couverturedate"/>
                                  <w:rPr>
                                    <w:color w:val="FFFFFF" w:themeColor="background1"/>
                                  </w:rPr>
                                </w:pPr>
                                <w:r w:rsidRPr="00E2116E">
                                  <w:rPr>
                                    <w:color w:val="FFFFFF" w:themeColor="background1"/>
                                  </w:rPr>
                                  <w:t>Isabelle THARAUD</w:t>
                                </w:r>
                              </w:p>
                              <w:p w14:paraId="281464BF" w14:textId="4512F125" w:rsidR="00E2116E" w:rsidRPr="00E2116E" w:rsidRDefault="00E2116E" w:rsidP="008F05DD">
                                <w:pPr>
                                  <w:pStyle w:val="Couverturedate"/>
                                  <w:rPr>
                                    <w:color w:val="FFFFFF" w:themeColor="background1"/>
                                  </w:rPr>
                                </w:pPr>
                                <w:r w:rsidRPr="00E2116E">
                                  <w:rPr>
                                    <w:color w:val="FFFFFF" w:themeColor="background1"/>
                                  </w:rPr>
                                  <w:t>Responsable formation et développement des compétences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41C902" id="Rectangle 15" o:spid="_x0000_s1027" style="position:absolute;margin-left:-31.25pt;margin-top:620.4pt;width:283.2pt;height:45.6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" filled="f" stroked="f" strokeweight="1pt">
                    <v:textbox>
                      <w:txbxContent>
                        <w:p w14:paraId="4386182A" w14:textId="3AF019A3" w:rsidR="00F96159" w:rsidRPr="00E2116E" w:rsidRDefault="00E2116E" w:rsidP="008F05DD">
                          <w:pPr>
                            <w:pStyle w:val="Couverturedate"/>
                            <w:rPr>
                              <w:color w:val="FFFFFF" w:themeColor="background1"/>
                            </w:rPr>
                          </w:pPr>
                          <w:r w:rsidRPr="00E2116E">
                            <w:rPr>
                              <w:color w:val="FFFFFF" w:themeColor="background1"/>
                            </w:rPr>
                            <w:t>Isabelle THARAUD</w:t>
                          </w:r>
                        </w:p>
                        <w:p w14:paraId="281464BF" w14:textId="4512F125" w:rsidR="00E2116E" w:rsidRPr="00E2116E" w:rsidRDefault="00E2116E" w:rsidP="008F05DD">
                          <w:pPr>
                            <w:pStyle w:val="Couverturedate"/>
                            <w:rPr>
                              <w:color w:val="FFFFFF" w:themeColor="background1"/>
                            </w:rPr>
                          </w:pPr>
                          <w:r w:rsidRPr="00E2116E">
                            <w:rPr>
                              <w:color w:val="FFFFFF" w:themeColor="background1"/>
                            </w:rPr>
                            <w:t>Responsable formation et développement des compétences</w:t>
                          </w:r>
                        </w:p>
                      </w:txbxContent>
                    </v:textbox>
                    <w10:wrap anchorx="margin"/>
                  </v:rect>
                </w:pict>
              </mc:Fallback>
            </mc:AlternateContent>
          </w:r>
          <w:r w:rsidR="000805BE">
            <w:rPr>
              <w:noProof/>
            </w:rPr>
            <mc:AlternateContent>
              <mc:Choice Requires="wps">
                <w:drawing>
                  <wp:anchor distT="0" distB="0" distL="114300" distR="114300" simplePos="0" relativeHeight="251664384" behindDoc="0" locked="0" layoutInCell="1" allowOverlap="1" wp14:anchorId="208C6059" wp14:editId="4561EE7B">
                    <wp:simplePos x="0" y="0"/>
                    <wp:positionH relativeFrom="page">
                      <wp:posOffset>620486</wp:posOffset>
                    </wp:positionH>
                    <wp:positionV relativeFrom="paragraph">
                      <wp:posOffset>9275536</wp:posOffset>
                    </wp:positionV>
                    <wp:extent cx="4256314" cy="674914"/>
                    <wp:effectExtent l="0" t="0" r="0" b="0"/>
                    <wp:wrapNone/>
                    <wp:docPr id="16" name="Rectangle 16"/>
                    <wp:cNvGraphicFramePr/>
                    <a:graphic xmlns:a="http://schemas.openxmlformats.org/drawingml/2006/main">
                      <a:graphicData uri="http://schemas.microsoft.com/office/word/2010/wordprocessingShape">
                        <wps:wsp>
                          <wps:cNvSpPr/>
                          <wps:spPr>
                            <a:xfrm>
                              <a:off x="0" y="0"/>
                              <a:ext cx="4256314" cy="67491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9CE0A7" w14:textId="782EB656" w:rsidR="00FC73CD" w:rsidRDefault="000805BE" w:rsidP="008F05DD">
                                <w:pPr>
                                  <w:pStyle w:val="CouvertureAuteur"/>
                                </w:pPr>
                                <w:r>
                                  <w:t>Isabelle THARAUD</w:t>
                                </w:r>
                              </w:p>
                              <w:p w14:paraId="33160A0B" w14:textId="40DEB2EC" w:rsidR="000805BE" w:rsidRPr="00FC73CD" w:rsidRDefault="000805BE" w:rsidP="008F05DD">
                                <w:pPr>
                                  <w:pStyle w:val="CouvertureAuteur"/>
                                </w:pPr>
                                <w:r>
                                  <w:t>Responsable formation et développement des compétences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C6059" id="Rectangle 16" o:spid="_x0000_s1028" style="position:absolute;margin-left:48.85pt;margin-top:730.35pt;width:335.15pt;height:53.1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" filled="f" stroked="f" strokeweight="1pt">
                    <v:textbox>
                      <w:txbxContent>
                        <w:p w14:paraId="739CE0A7" w14:textId="782EB656" w:rsidR="00FC73CD" w:rsidRDefault="000805BE" w:rsidP="008F05DD">
                          <w:pPr>
                            <w:pStyle w:val="CouvertureAuteur"/>
                          </w:pPr>
                          <w:r>
                            <w:t>Isabelle THARAUD</w:t>
                          </w:r>
                        </w:p>
                        <w:p w14:paraId="33160A0B" w14:textId="40DEB2EC" w:rsidR="000805BE" w:rsidRPr="00FC73CD" w:rsidRDefault="000805BE" w:rsidP="008F05DD">
                          <w:pPr>
                            <w:pStyle w:val="CouvertureAuteur"/>
                          </w:pPr>
                          <w:r>
                            <w:t>Responsable formation et développement des compétences</w:t>
                          </w:r>
                        </w:p>
                      </w:txbxContent>
                    </v:textbox>
                    <w10:wrap anchorx="page"/>
                  </v:rect>
                </w:pict>
              </mc:Fallback>
            </mc:AlternateContent>
          </w:r>
          <w:r w:rsidR="00866B7D">
            <w:rPr>
              <w:noProof/>
            </w:rPr>
            <mc:AlternateContent>
              <mc:Choice Requires="wps">
                <w:drawing>
                  <wp:anchor distT="0" distB="0" distL="114300" distR="114300" simplePos="0" relativeHeight="251659264" behindDoc="1" locked="1" layoutInCell="1" allowOverlap="1" wp14:anchorId="22C13E2E" wp14:editId="2AD464D5">
                    <wp:simplePos x="0" y="0"/>
                    <wp:positionH relativeFrom="column">
                      <wp:posOffset>-410697</wp:posOffset>
                    </wp:positionH>
                    <wp:positionV relativeFrom="paragraph">
                      <wp:posOffset>2363796</wp:posOffset>
                    </wp:positionV>
                    <wp:extent cx="5292000" cy="1116000"/>
                    <wp:effectExtent l="0" t="0" r="0" b="0"/>
                    <wp:wrapNone/>
                    <wp:docPr id="14" name="Rectangle 14"/>
                    <wp:cNvGraphicFramePr/>
                    <a:graphic xmlns:a="http://schemas.openxmlformats.org/drawingml/2006/main">
                      <a:graphicData uri="http://schemas.microsoft.com/office/word/2010/wordprocessingShape">
                        <wps:wsp>
                          <wps:cNvSpPr/>
                          <wps:spPr>
                            <a:xfrm>
                              <a:off x="0" y="0"/>
                              <a:ext cx="5292000" cy="1116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9BE24F" w14:textId="77777777" w:rsidR="000805BE" w:rsidRDefault="00E21252" w:rsidP="008F05DD">
                                <w:pPr>
                                  <w:pStyle w:val="Couverturetitre"/>
                                </w:pPr>
                                <w:r>
                                  <w:t xml:space="preserve">Plan de développement </w:t>
                                </w:r>
                              </w:p>
                              <w:p w14:paraId="369D6192" w14:textId="1730FF3A" w:rsidR="004F471D" w:rsidRPr="004F471D" w:rsidRDefault="00E21252" w:rsidP="008F05DD">
                                <w:pPr>
                                  <w:pStyle w:val="Couverturetitre"/>
                                </w:pPr>
                                <w:proofErr w:type="gramStart"/>
                                <w:r>
                                  <w:t>des</w:t>
                                </w:r>
                                <w:proofErr w:type="gramEnd"/>
                                <w:r>
                                  <w:t xml:space="preserve"> compétences 202</w:t>
                                </w:r>
                                <w:r w:rsidR="000D3403">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13E2E" id="Rectangle 14" o:spid="_x0000_s1029" style="position:absolute;margin-left:-32.35pt;margin-top:186.15pt;width:416.7pt;height:87.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" filled="f" stroked="f" strokeweight="1pt">
                    <v:textbox>
                      <w:txbxContent>
                        <w:p w14:paraId="6D9BE24F" w14:textId="77777777" w:rsidR="000805BE" w:rsidRDefault="00E21252" w:rsidP="008F05DD">
                          <w:pPr>
                            <w:pStyle w:val="Couverturetitre"/>
                          </w:pPr>
                          <w:r>
                            <w:t xml:space="preserve">Plan de développement </w:t>
                          </w:r>
                        </w:p>
                        <w:p w14:paraId="369D6192" w14:textId="1730FF3A" w:rsidR="004F471D" w:rsidRPr="004F471D" w:rsidRDefault="00E21252" w:rsidP="008F05DD">
                          <w:pPr>
                            <w:pStyle w:val="Couverturetitre"/>
                          </w:pPr>
                          <w:r>
                            <w:t>des compétences 202</w:t>
                          </w:r>
                          <w:r w:rsidR="000D3403">
                            <w:t>4</w:t>
                          </w:r>
                        </w:p>
                      </w:txbxContent>
                    </v:textbox>
                    <w10:anchorlock/>
                  </v:rect>
                </w:pict>
              </mc:Fallback>
            </mc:AlternateContent>
          </w:r>
          <w:r w:rsidR="00F17AC9">
            <w:br w:type="page"/>
          </w:r>
        </w:p>
      </w:sdtContent>
    </w:sdt>
    <w:sdt>
      <w:sdtPr>
        <w:rPr>
          <w:rFonts w:asciiTheme="minorHAnsi" w:hAnsiTheme="minorHAnsi" w:cstheme="minorBidi"/>
          <w:b w:val="0"/>
          <w:bCs w:val="0"/>
          <w:caps w:val="0"/>
          <w:noProof w:val="0"/>
          <w:sz w:val="20"/>
          <w:szCs w:val="20"/>
        </w:rPr>
        <w:id w:val="1314369322"/>
        <w:docPartObj>
          <w:docPartGallery w:val="Table of Contents"/>
          <w:docPartUnique/>
        </w:docPartObj>
      </w:sdtPr>
      <w:sdtEndPr/>
      <w:sdtContent>
        <w:p w14:paraId="029E7A7F" w14:textId="470DD24B" w:rsidR="00A706F0" w:rsidRDefault="00A706F0" w:rsidP="00087D45">
          <w:pPr>
            <w:pStyle w:val="En-ttedetabledesmatires"/>
            <w:jc w:val="center"/>
          </w:pPr>
          <w:r w:rsidRPr="00087D45">
            <w:t>Table des matières</w:t>
          </w:r>
        </w:p>
        <w:p w14:paraId="2B5B9249" w14:textId="4A47C7CE" w:rsidR="00087D45" w:rsidRDefault="00A706F0" w:rsidP="00087D45">
          <w:pPr>
            <w:pStyle w:val="TM1"/>
            <w:rPr>
              <w:rStyle w:val="Lienhypertexte"/>
            </w:rPr>
          </w:pPr>
          <w:r>
            <w:fldChar w:fldCharType="begin"/>
          </w:r>
          <w:r>
            <w:instrText xml:space="preserve"> TOC \o "1-3" \h \z \u </w:instrText>
          </w:r>
          <w:r>
            <w:fldChar w:fldCharType="separate"/>
          </w:r>
          <w:hyperlink w:anchor="_Toc129096297" w:history="1">
            <w:r w:rsidR="00087D45" w:rsidRPr="00087D45">
              <w:rPr>
                <w:rStyle w:val="Lienhypertexte"/>
                <w:rFonts w:ascii="Arial" w:hAnsi="Arial" w:cs="Arial"/>
              </w:rPr>
              <w:t>LA STRATEGIE DE FORMATION MICROPOLE 202</w:t>
            </w:r>
            <w:r w:rsidR="000D3403">
              <w:rPr>
                <w:rStyle w:val="Lienhypertexte"/>
                <w:rFonts w:ascii="Arial" w:hAnsi="Arial" w:cs="Arial"/>
              </w:rPr>
              <w:t>4</w:t>
            </w:r>
            <w:r w:rsidR="00087D45" w:rsidRPr="00087D45">
              <w:rPr>
                <w:noProof/>
                <w:webHidden/>
              </w:rPr>
              <w:tab/>
            </w:r>
            <w:r w:rsidR="00087D45" w:rsidRPr="00087D45">
              <w:rPr>
                <w:noProof/>
                <w:webHidden/>
              </w:rPr>
              <w:fldChar w:fldCharType="begin"/>
            </w:r>
            <w:r w:rsidR="00087D45" w:rsidRPr="00087D45">
              <w:rPr>
                <w:noProof/>
                <w:webHidden/>
              </w:rPr>
              <w:instrText xml:space="preserve"> PAGEREF _Toc129096297 \h </w:instrText>
            </w:r>
            <w:r w:rsidR="00087D45" w:rsidRPr="00087D45">
              <w:rPr>
                <w:noProof/>
                <w:webHidden/>
              </w:rPr>
            </w:r>
            <w:r w:rsidR="00087D45" w:rsidRPr="00087D45">
              <w:rPr>
                <w:noProof/>
                <w:webHidden/>
              </w:rPr>
              <w:fldChar w:fldCharType="separate"/>
            </w:r>
            <w:r w:rsidR="00CF29A3">
              <w:rPr>
                <w:noProof/>
                <w:webHidden/>
              </w:rPr>
              <w:t>3</w:t>
            </w:r>
            <w:r w:rsidR="00087D45" w:rsidRPr="00087D45">
              <w:rPr>
                <w:noProof/>
                <w:webHidden/>
              </w:rPr>
              <w:fldChar w:fldCharType="end"/>
            </w:r>
          </w:hyperlink>
        </w:p>
        <w:p w14:paraId="6A5CA0B7" w14:textId="7E8E808A" w:rsidR="00087D45" w:rsidRDefault="00087D45" w:rsidP="00087D45"/>
        <w:p w14:paraId="3BE63C33" w14:textId="1E8A01B9" w:rsidR="00087D45" w:rsidRPr="00087D45" w:rsidRDefault="00087D45" w:rsidP="00087D45">
          <w:pPr>
            <w:rPr>
              <w:b/>
              <w:bCs/>
              <w:color w:val="5C37CD" w:themeColor="accent1"/>
            </w:rPr>
          </w:pPr>
          <w:r w:rsidRPr="00087D45">
            <w:rPr>
              <w:b/>
              <w:bCs/>
              <w:color w:val="5C37CD" w:themeColor="accent1"/>
            </w:rPr>
            <w:t>HARD SKILLS ET METIER</w:t>
          </w:r>
        </w:p>
        <w:p w14:paraId="3ED0F22C" w14:textId="77777777" w:rsidR="00087D45" w:rsidRPr="00087D45" w:rsidRDefault="00087D45" w:rsidP="00087D45"/>
        <w:p w14:paraId="76A04BD0" w14:textId="2CF85803" w:rsidR="00087D45" w:rsidRDefault="00CF29A3" w:rsidP="00087D45">
          <w:pPr>
            <w:pStyle w:val="TM1"/>
            <w:rPr>
              <w:rStyle w:val="Lienhypertexte"/>
            </w:rPr>
          </w:pPr>
          <w:hyperlink w:anchor="_Toc129096298" w:history="1">
            <w:r w:rsidR="00087D45" w:rsidRPr="00B83F2F">
              <w:rPr>
                <w:rStyle w:val="Lienhypertexte"/>
              </w:rPr>
              <w:t>LES FORMATIONS PAR DOMAINES</w:t>
            </w:r>
            <w:r w:rsidR="00087D45">
              <w:rPr>
                <w:noProof/>
                <w:webHidden/>
              </w:rPr>
              <w:tab/>
            </w:r>
            <w:r w:rsidR="00087D45">
              <w:rPr>
                <w:noProof/>
                <w:webHidden/>
              </w:rPr>
              <w:fldChar w:fldCharType="begin"/>
            </w:r>
            <w:r w:rsidR="00087D45">
              <w:rPr>
                <w:noProof/>
                <w:webHidden/>
              </w:rPr>
              <w:instrText xml:space="preserve"> PAGEREF _Toc129096298 \h </w:instrText>
            </w:r>
            <w:r w:rsidR="00087D45">
              <w:rPr>
                <w:noProof/>
                <w:webHidden/>
              </w:rPr>
            </w:r>
            <w:r w:rsidR="00087D45">
              <w:rPr>
                <w:noProof/>
                <w:webHidden/>
              </w:rPr>
              <w:fldChar w:fldCharType="separate"/>
            </w:r>
            <w:r>
              <w:rPr>
                <w:noProof/>
                <w:webHidden/>
              </w:rPr>
              <w:t>5</w:t>
            </w:r>
            <w:r w:rsidR="00087D45">
              <w:rPr>
                <w:noProof/>
                <w:webHidden/>
              </w:rPr>
              <w:fldChar w:fldCharType="end"/>
            </w:r>
          </w:hyperlink>
        </w:p>
        <w:p w14:paraId="7E895628" w14:textId="38423022" w:rsidR="00087D45" w:rsidRDefault="00CF29A3">
          <w:pPr>
            <w:pStyle w:val="TM2"/>
            <w:tabs>
              <w:tab w:val="left" w:pos="660"/>
              <w:tab w:val="right" w:leader="dot" w:pos="9205"/>
            </w:tabs>
            <w:rPr>
              <w:noProof/>
              <w:color w:val="auto"/>
              <w:sz w:val="22"/>
              <w:szCs w:val="22"/>
              <w:lang w:eastAsia="fr-FR"/>
            </w:rPr>
          </w:pPr>
          <w:hyperlink w:anchor="_Toc129096299" w:history="1">
            <w:r w:rsidR="00087D45" w:rsidRPr="00B83F2F">
              <w:rPr>
                <w:rStyle w:val="Lienhypertexte"/>
              </w:rPr>
              <w:t>1.</w:t>
            </w:r>
            <w:r w:rsidR="00087D45">
              <w:rPr>
                <w:noProof/>
                <w:color w:val="auto"/>
                <w:sz w:val="22"/>
                <w:szCs w:val="22"/>
                <w:lang w:eastAsia="fr-FR"/>
              </w:rPr>
              <w:tab/>
            </w:r>
            <w:r w:rsidR="00087D45" w:rsidRPr="00B83F2F">
              <w:rPr>
                <w:rStyle w:val="Lienhypertexte"/>
              </w:rPr>
              <w:t>Management des systèmes d’information</w:t>
            </w:r>
            <w:r w:rsidR="00087D45">
              <w:rPr>
                <w:noProof/>
                <w:webHidden/>
              </w:rPr>
              <w:tab/>
            </w:r>
            <w:r w:rsidR="00087D45">
              <w:rPr>
                <w:noProof/>
                <w:webHidden/>
              </w:rPr>
              <w:fldChar w:fldCharType="begin"/>
            </w:r>
            <w:r w:rsidR="00087D45">
              <w:rPr>
                <w:noProof/>
                <w:webHidden/>
              </w:rPr>
              <w:instrText xml:space="preserve"> PAGEREF _Toc129096299 \h </w:instrText>
            </w:r>
            <w:r w:rsidR="00087D45">
              <w:rPr>
                <w:noProof/>
                <w:webHidden/>
              </w:rPr>
            </w:r>
            <w:r w:rsidR="00087D45">
              <w:rPr>
                <w:noProof/>
                <w:webHidden/>
              </w:rPr>
              <w:fldChar w:fldCharType="separate"/>
            </w:r>
            <w:r>
              <w:rPr>
                <w:noProof/>
                <w:webHidden/>
              </w:rPr>
              <w:t>5</w:t>
            </w:r>
            <w:r w:rsidR="00087D45">
              <w:rPr>
                <w:noProof/>
                <w:webHidden/>
              </w:rPr>
              <w:fldChar w:fldCharType="end"/>
            </w:r>
          </w:hyperlink>
        </w:p>
        <w:p w14:paraId="75BB3670" w14:textId="73DB843F" w:rsidR="00087D45" w:rsidRDefault="00CF29A3">
          <w:pPr>
            <w:pStyle w:val="TM2"/>
            <w:tabs>
              <w:tab w:val="left" w:pos="660"/>
              <w:tab w:val="right" w:leader="dot" w:pos="9205"/>
            </w:tabs>
            <w:rPr>
              <w:noProof/>
              <w:color w:val="auto"/>
              <w:sz w:val="22"/>
              <w:szCs w:val="22"/>
              <w:lang w:eastAsia="fr-FR"/>
            </w:rPr>
          </w:pPr>
          <w:hyperlink w:anchor="_Toc129096300" w:history="1">
            <w:r w:rsidR="00087D45" w:rsidRPr="00B83F2F">
              <w:rPr>
                <w:rStyle w:val="Lienhypertexte"/>
                <w:lang w:val="en-US"/>
              </w:rPr>
              <w:t>2.</w:t>
            </w:r>
            <w:r w:rsidR="00087D45">
              <w:rPr>
                <w:noProof/>
                <w:color w:val="auto"/>
                <w:sz w:val="22"/>
                <w:szCs w:val="22"/>
                <w:lang w:eastAsia="fr-FR"/>
              </w:rPr>
              <w:tab/>
            </w:r>
            <w:r w:rsidR="00087D45" w:rsidRPr="00B83F2F">
              <w:rPr>
                <w:rStyle w:val="Lienhypertexte"/>
                <w:lang w:val="en-US"/>
              </w:rPr>
              <w:t>Big Data, I.A. et IoT (Internet of Things)</w:t>
            </w:r>
            <w:r w:rsidR="00087D45">
              <w:rPr>
                <w:noProof/>
                <w:webHidden/>
              </w:rPr>
              <w:tab/>
            </w:r>
            <w:r w:rsidR="00087D45">
              <w:rPr>
                <w:noProof/>
                <w:webHidden/>
              </w:rPr>
              <w:fldChar w:fldCharType="begin"/>
            </w:r>
            <w:r w:rsidR="00087D45">
              <w:rPr>
                <w:noProof/>
                <w:webHidden/>
              </w:rPr>
              <w:instrText xml:space="preserve"> PAGEREF _Toc129096300 \h </w:instrText>
            </w:r>
            <w:r w:rsidR="00087D45">
              <w:rPr>
                <w:noProof/>
                <w:webHidden/>
              </w:rPr>
            </w:r>
            <w:r w:rsidR="00087D45">
              <w:rPr>
                <w:noProof/>
                <w:webHidden/>
              </w:rPr>
              <w:fldChar w:fldCharType="separate"/>
            </w:r>
            <w:r>
              <w:rPr>
                <w:noProof/>
                <w:webHidden/>
              </w:rPr>
              <w:t>6</w:t>
            </w:r>
            <w:r w:rsidR="00087D45">
              <w:rPr>
                <w:noProof/>
                <w:webHidden/>
              </w:rPr>
              <w:fldChar w:fldCharType="end"/>
            </w:r>
          </w:hyperlink>
        </w:p>
        <w:p w14:paraId="2A2454E9" w14:textId="48AF8D6A" w:rsidR="00087D45" w:rsidRDefault="00CF29A3">
          <w:pPr>
            <w:pStyle w:val="TM2"/>
            <w:tabs>
              <w:tab w:val="left" w:pos="660"/>
              <w:tab w:val="right" w:leader="dot" w:pos="9205"/>
            </w:tabs>
            <w:rPr>
              <w:noProof/>
              <w:color w:val="auto"/>
              <w:sz w:val="22"/>
              <w:szCs w:val="22"/>
              <w:lang w:eastAsia="fr-FR"/>
            </w:rPr>
          </w:pPr>
          <w:hyperlink w:anchor="_Toc129096301" w:history="1">
            <w:r w:rsidR="00087D45" w:rsidRPr="00B83F2F">
              <w:rPr>
                <w:rStyle w:val="Lienhypertexte"/>
                <w:lang w:val="en-US"/>
              </w:rPr>
              <w:t>3.</w:t>
            </w:r>
            <w:r w:rsidR="00087D45">
              <w:rPr>
                <w:noProof/>
                <w:color w:val="auto"/>
                <w:sz w:val="22"/>
                <w:szCs w:val="22"/>
                <w:lang w:eastAsia="fr-FR"/>
              </w:rPr>
              <w:tab/>
            </w:r>
            <w:r w:rsidR="00087D45" w:rsidRPr="00B83F2F">
              <w:rPr>
                <w:rStyle w:val="Lienhypertexte"/>
                <w:lang w:val="en-US"/>
              </w:rPr>
              <w:t>Langages &amp; Développement</w:t>
            </w:r>
            <w:r w:rsidR="00087D45">
              <w:rPr>
                <w:noProof/>
                <w:webHidden/>
              </w:rPr>
              <w:tab/>
            </w:r>
            <w:r w:rsidR="00087D45">
              <w:rPr>
                <w:noProof/>
                <w:webHidden/>
              </w:rPr>
              <w:fldChar w:fldCharType="begin"/>
            </w:r>
            <w:r w:rsidR="00087D45">
              <w:rPr>
                <w:noProof/>
                <w:webHidden/>
              </w:rPr>
              <w:instrText xml:space="preserve"> PAGEREF _Toc129096301 \h </w:instrText>
            </w:r>
            <w:r w:rsidR="00087D45">
              <w:rPr>
                <w:noProof/>
                <w:webHidden/>
              </w:rPr>
            </w:r>
            <w:r w:rsidR="00087D45">
              <w:rPr>
                <w:noProof/>
                <w:webHidden/>
              </w:rPr>
              <w:fldChar w:fldCharType="separate"/>
            </w:r>
            <w:r>
              <w:rPr>
                <w:noProof/>
                <w:webHidden/>
              </w:rPr>
              <w:t>7</w:t>
            </w:r>
            <w:r w:rsidR="00087D45">
              <w:rPr>
                <w:noProof/>
                <w:webHidden/>
              </w:rPr>
              <w:fldChar w:fldCharType="end"/>
            </w:r>
          </w:hyperlink>
        </w:p>
        <w:p w14:paraId="4EDA299D" w14:textId="1A7AB0D3" w:rsidR="00087D45" w:rsidRDefault="00CF29A3">
          <w:pPr>
            <w:pStyle w:val="TM2"/>
            <w:tabs>
              <w:tab w:val="left" w:pos="660"/>
              <w:tab w:val="right" w:leader="dot" w:pos="9205"/>
            </w:tabs>
            <w:rPr>
              <w:noProof/>
              <w:color w:val="auto"/>
              <w:sz w:val="22"/>
              <w:szCs w:val="22"/>
              <w:lang w:eastAsia="fr-FR"/>
            </w:rPr>
          </w:pPr>
          <w:hyperlink w:anchor="_Toc129096302" w:history="1">
            <w:r w:rsidR="00087D45" w:rsidRPr="00B83F2F">
              <w:rPr>
                <w:rStyle w:val="Lienhypertexte"/>
              </w:rPr>
              <w:t>4.</w:t>
            </w:r>
            <w:r w:rsidR="00087D45">
              <w:rPr>
                <w:noProof/>
                <w:color w:val="auto"/>
                <w:sz w:val="22"/>
                <w:szCs w:val="22"/>
                <w:lang w:eastAsia="fr-FR"/>
              </w:rPr>
              <w:tab/>
            </w:r>
            <w:r w:rsidR="00087D45" w:rsidRPr="00B83F2F">
              <w:rPr>
                <w:rStyle w:val="Lienhypertexte"/>
              </w:rPr>
              <w:t>Tests &amp; Qualité des applications</w:t>
            </w:r>
            <w:r w:rsidR="00087D45">
              <w:rPr>
                <w:noProof/>
                <w:webHidden/>
              </w:rPr>
              <w:tab/>
            </w:r>
            <w:r w:rsidR="00087D45">
              <w:rPr>
                <w:noProof/>
                <w:webHidden/>
              </w:rPr>
              <w:fldChar w:fldCharType="begin"/>
            </w:r>
            <w:r w:rsidR="00087D45">
              <w:rPr>
                <w:noProof/>
                <w:webHidden/>
              </w:rPr>
              <w:instrText xml:space="preserve"> PAGEREF _Toc129096302 \h </w:instrText>
            </w:r>
            <w:r w:rsidR="00087D45">
              <w:rPr>
                <w:noProof/>
                <w:webHidden/>
              </w:rPr>
            </w:r>
            <w:r w:rsidR="00087D45">
              <w:rPr>
                <w:noProof/>
                <w:webHidden/>
              </w:rPr>
              <w:fldChar w:fldCharType="separate"/>
            </w:r>
            <w:r>
              <w:rPr>
                <w:noProof/>
                <w:webHidden/>
              </w:rPr>
              <w:t>7</w:t>
            </w:r>
            <w:r w:rsidR="00087D45">
              <w:rPr>
                <w:noProof/>
                <w:webHidden/>
              </w:rPr>
              <w:fldChar w:fldCharType="end"/>
            </w:r>
          </w:hyperlink>
        </w:p>
        <w:p w14:paraId="227B4401" w14:textId="3C092442" w:rsidR="00087D45" w:rsidRDefault="00CF29A3">
          <w:pPr>
            <w:pStyle w:val="TM2"/>
            <w:tabs>
              <w:tab w:val="left" w:pos="660"/>
              <w:tab w:val="right" w:leader="dot" w:pos="9205"/>
            </w:tabs>
            <w:rPr>
              <w:noProof/>
              <w:color w:val="auto"/>
              <w:sz w:val="22"/>
              <w:szCs w:val="22"/>
              <w:lang w:eastAsia="fr-FR"/>
            </w:rPr>
          </w:pPr>
          <w:hyperlink w:anchor="_Toc129096303" w:history="1">
            <w:r w:rsidR="00087D45" w:rsidRPr="00B83F2F">
              <w:rPr>
                <w:rStyle w:val="Lienhypertexte"/>
              </w:rPr>
              <w:t>5.</w:t>
            </w:r>
            <w:r w:rsidR="00087D45">
              <w:rPr>
                <w:noProof/>
                <w:color w:val="auto"/>
                <w:sz w:val="22"/>
                <w:szCs w:val="22"/>
                <w:lang w:eastAsia="fr-FR"/>
              </w:rPr>
              <w:tab/>
            </w:r>
            <w:r w:rsidR="00087D45" w:rsidRPr="00B83F2F">
              <w:rPr>
                <w:rStyle w:val="Lienhypertexte"/>
              </w:rPr>
              <w:t>Ergonomie et accessibilité web</w:t>
            </w:r>
            <w:r w:rsidR="00087D45">
              <w:rPr>
                <w:noProof/>
                <w:webHidden/>
              </w:rPr>
              <w:tab/>
            </w:r>
            <w:r w:rsidR="00087D45">
              <w:rPr>
                <w:noProof/>
                <w:webHidden/>
              </w:rPr>
              <w:fldChar w:fldCharType="begin"/>
            </w:r>
            <w:r w:rsidR="00087D45">
              <w:rPr>
                <w:noProof/>
                <w:webHidden/>
              </w:rPr>
              <w:instrText xml:space="preserve"> PAGEREF _Toc129096303 \h </w:instrText>
            </w:r>
            <w:r w:rsidR="00087D45">
              <w:rPr>
                <w:noProof/>
                <w:webHidden/>
              </w:rPr>
            </w:r>
            <w:r w:rsidR="00087D45">
              <w:rPr>
                <w:noProof/>
                <w:webHidden/>
              </w:rPr>
              <w:fldChar w:fldCharType="separate"/>
            </w:r>
            <w:r>
              <w:rPr>
                <w:noProof/>
                <w:webHidden/>
              </w:rPr>
              <w:t>7</w:t>
            </w:r>
            <w:r w:rsidR="00087D45">
              <w:rPr>
                <w:noProof/>
                <w:webHidden/>
              </w:rPr>
              <w:fldChar w:fldCharType="end"/>
            </w:r>
          </w:hyperlink>
        </w:p>
        <w:p w14:paraId="6DEC9747" w14:textId="0E3033C7" w:rsidR="00087D45" w:rsidRDefault="00CF29A3">
          <w:pPr>
            <w:pStyle w:val="TM2"/>
            <w:tabs>
              <w:tab w:val="left" w:pos="660"/>
              <w:tab w:val="right" w:leader="dot" w:pos="9205"/>
            </w:tabs>
            <w:rPr>
              <w:noProof/>
              <w:color w:val="auto"/>
              <w:sz w:val="22"/>
              <w:szCs w:val="22"/>
              <w:lang w:eastAsia="fr-FR"/>
            </w:rPr>
          </w:pPr>
          <w:hyperlink w:anchor="_Toc129096304" w:history="1">
            <w:r w:rsidR="00087D45" w:rsidRPr="00B83F2F">
              <w:rPr>
                <w:rStyle w:val="Lienhypertexte"/>
              </w:rPr>
              <w:t>6.</w:t>
            </w:r>
            <w:r w:rsidR="00087D45">
              <w:rPr>
                <w:noProof/>
                <w:color w:val="auto"/>
                <w:sz w:val="22"/>
                <w:szCs w:val="22"/>
                <w:lang w:eastAsia="fr-FR"/>
              </w:rPr>
              <w:tab/>
            </w:r>
            <w:r w:rsidR="00087D45" w:rsidRPr="00B83F2F">
              <w:rPr>
                <w:rStyle w:val="Lienhypertexte"/>
              </w:rPr>
              <w:t>Cybersécurité</w:t>
            </w:r>
            <w:r w:rsidR="00087D45">
              <w:rPr>
                <w:noProof/>
                <w:webHidden/>
              </w:rPr>
              <w:tab/>
            </w:r>
            <w:r w:rsidR="00087D45">
              <w:rPr>
                <w:noProof/>
                <w:webHidden/>
              </w:rPr>
              <w:fldChar w:fldCharType="begin"/>
            </w:r>
            <w:r w:rsidR="00087D45">
              <w:rPr>
                <w:noProof/>
                <w:webHidden/>
              </w:rPr>
              <w:instrText xml:space="preserve"> PAGEREF _Toc129096304 \h </w:instrText>
            </w:r>
            <w:r w:rsidR="00087D45">
              <w:rPr>
                <w:noProof/>
                <w:webHidden/>
              </w:rPr>
            </w:r>
            <w:r w:rsidR="00087D45">
              <w:rPr>
                <w:noProof/>
                <w:webHidden/>
              </w:rPr>
              <w:fldChar w:fldCharType="separate"/>
            </w:r>
            <w:r>
              <w:rPr>
                <w:noProof/>
                <w:webHidden/>
              </w:rPr>
              <w:t>8</w:t>
            </w:r>
            <w:r w:rsidR="00087D45">
              <w:rPr>
                <w:noProof/>
                <w:webHidden/>
              </w:rPr>
              <w:fldChar w:fldCharType="end"/>
            </w:r>
          </w:hyperlink>
        </w:p>
        <w:p w14:paraId="2874727C" w14:textId="110A6588" w:rsidR="00087D45" w:rsidRDefault="00CF29A3">
          <w:pPr>
            <w:pStyle w:val="TM2"/>
            <w:tabs>
              <w:tab w:val="left" w:pos="660"/>
              <w:tab w:val="right" w:leader="dot" w:pos="9205"/>
            </w:tabs>
            <w:rPr>
              <w:noProof/>
              <w:color w:val="auto"/>
              <w:sz w:val="22"/>
              <w:szCs w:val="22"/>
              <w:lang w:eastAsia="fr-FR"/>
            </w:rPr>
          </w:pPr>
          <w:hyperlink w:anchor="_Toc129096305" w:history="1">
            <w:r w:rsidR="00087D45" w:rsidRPr="00B83F2F">
              <w:rPr>
                <w:rStyle w:val="Lienhypertexte"/>
              </w:rPr>
              <w:t>7.</w:t>
            </w:r>
            <w:r w:rsidR="00087D45">
              <w:rPr>
                <w:noProof/>
                <w:color w:val="auto"/>
                <w:sz w:val="22"/>
                <w:szCs w:val="22"/>
                <w:lang w:eastAsia="fr-FR"/>
              </w:rPr>
              <w:tab/>
            </w:r>
            <w:r w:rsidR="00087D45" w:rsidRPr="00B83F2F">
              <w:rPr>
                <w:rStyle w:val="Lienhypertexte"/>
              </w:rPr>
              <w:t>Gestion de projets</w:t>
            </w:r>
            <w:r w:rsidR="00087D45">
              <w:rPr>
                <w:noProof/>
                <w:webHidden/>
              </w:rPr>
              <w:tab/>
            </w:r>
            <w:r w:rsidR="00087D45">
              <w:rPr>
                <w:noProof/>
                <w:webHidden/>
              </w:rPr>
              <w:fldChar w:fldCharType="begin"/>
            </w:r>
            <w:r w:rsidR="00087D45">
              <w:rPr>
                <w:noProof/>
                <w:webHidden/>
              </w:rPr>
              <w:instrText xml:space="preserve"> PAGEREF _Toc129096305 \h </w:instrText>
            </w:r>
            <w:r w:rsidR="00087D45">
              <w:rPr>
                <w:noProof/>
                <w:webHidden/>
              </w:rPr>
            </w:r>
            <w:r w:rsidR="00087D45">
              <w:rPr>
                <w:noProof/>
                <w:webHidden/>
              </w:rPr>
              <w:fldChar w:fldCharType="separate"/>
            </w:r>
            <w:r>
              <w:rPr>
                <w:noProof/>
                <w:webHidden/>
              </w:rPr>
              <w:t>8</w:t>
            </w:r>
            <w:r w:rsidR="00087D45">
              <w:rPr>
                <w:noProof/>
                <w:webHidden/>
              </w:rPr>
              <w:fldChar w:fldCharType="end"/>
            </w:r>
          </w:hyperlink>
        </w:p>
        <w:p w14:paraId="1658C3E9" w14:textId="4B5A98F1" w:rsidR="00087D45" w:rsidRDefault="00CF29A3">
          <w:pPr>
            <w:pStyle w:val="TM2"/>
            <w:tabs>
              <w:tab w:val="left" w:pos="660"/>
              <w:tab w:val="right" w:leader="dot" w:pos="9205"/>
            </w:tabs>
            <w:rPr>
              <w:noProof/>
              <w:color w:val="auto"/>
              <w:sz w:val="22"/>
              <w:szCs w:val="22"/>
              <w:lang w:eastAsia="fr-FR"/>
            </w:rPr>
          </w:pPr>
          <w:hyperlink w:anchor="_Toc129096306" w:history="1">
            <w:r w:rsidR="00087D45" w:rsidRPr="00B83F2F">
              <w:rPr>
                <w:rStyle w:val="Lienhypertexte"/>
              </w:rPr>
              <w:t>8.</w:t>
            </w:r>
            <w:r w:rsidR="00087D45">
              <w:rPr>
                <w:noProof/>
                <w:color w:val="auto"/>
                <w:sz w:val="22"/>
                <w:szCs w:val="22"/>
                <w:lang w:eastAsia="fr-FR"/>
              </w:rPr>
              <w:tab/>
            </w:r>
            <w:r w:rsidR="00087D45" w:rsidRPr="00B83F2F">
              <w:rPr>
                <w:rStyle w:val="Lienhypertexte"/>
              </w:rPr>
              <w:t>Business Intelligence</w:t>
            </w:r>
            <w:r w:rsidR="00087D45">
              <w:rPr>
                <w:noProof/>
                <w:webHidden/>
              </w:rPr>
              <w:tab/>
            </w:r>
            <w:r w:rsidR="00087D45">
              <w:rPr>
                <w:noProof/>
                <w:webHidden/>
              </w:rPr>
              <w:fldChar w:fldCharType="begin"/>
            </w:r>
            <w:r w:rsidR="00087D45">
              <w:rPr>
                <w:noProof/>
                <w:webHidden/>
              </w:rPr>
              <w:instrText xml:space="preserve"> PAGEREF _Toc129096306 \h </w:instrText>
            </w:r>
            <w:r w:rsidR="00087D45">
              <w:rPr>
                <w:noProof/>
                <w:webHidden/>
              </w:rPr>
            </w:r>
            <w:r w:rsidR="00087D45">
              <w:rPr>
                <w:noProof/>
                <w:webHidden/>
              </w:rPr>
              <w:fldChar w:fldCharType="separate"/>
            </w:r>
            <w:r>
              <w:rPr>
                <w:noProof/>
                <w:webHidden/>
              </w:rPr>
              <w:t>9</w:t>
            </w:r>
            <w:r w:rsidR="00087D45">
              <w:rPr>
                <w:noProof/>
                <w:webHidden/>
              </w:rPr>
              <w:fldChar w:fldCharType="end"/>
            </w:r>
          </w:hyperlink>
        </w:p>
        <w:p w14:paraId="66607259" w14:textId="34592778" w:rsidR="00087D45" w:rsidRDefault="00CF29A3" w:rsidP="00087D45">
          <w:pPr>
            <w:pStyle w:val="TM1"/>
            <w:rPr>
              <w:noProof/>
              <w:color w:val="auto"/>
              <w:sz w:val="22"/>
              <w:szCs w:val="22"/>
              <w:lang w:eastAsia="fr-FR"/>
            </w:rPr>
          </w:pPr>
          <w:hyperlink w:anchor="_Toc129096307" w:history="1">
            <w:r w:rsidR="00087D45" w:rsidRPr="00B83F2F">
              <w:rPr>
                <w:rStyle w:val="Lienhypertexte"/>
              </w:rPr>
              <w:t>LES FORMATIONS PAR EDITEURS</w:t>
            </w:r>
            <w:r w:rsidR="00087D45">
              <w:rPr>
                <w:noProof/>
                <w:webHidden/>
              </w:rPr>
              <w:tab/>
            </w:r>
            <w:r w:rsidR="00087D45">
              <w:rPr>
                <w:noProof/>
                <w:webHidden/>
              </w:rPr>
              <w:fldChar w:fldCharType="begin"/>
            </w:r>
            <w:r w:rsidR="00087D45">
              <w:rPr>
                <w:noProof/>
                <w:webHidden/>
              </w:rPr>
              <w:instrText xml:space="preserve"> PAGEREF _Toc129096307 \h </w:instrText>
            </w:r>
            <w:r w:rsidR="00087D45">
              <w:rPr>
                <w:noProof/>
                <w:webHidden/>
              </w:rPr>
            </w:r>
            <w:r w:rsidR="00087D45">
              <w:rPr>
                <w:noProof/>
                <w:webHidden/>
              </w:rPr>
              <w:fldChar w:fldCharType="separate"/>
            </w:r>
            <w:r>
              <w:rPr>
                <w:noProof/>
                <w:webHidden/>
              </w:rPr>
              <w:t>11</w:t>
            </w:r>
            <w:r w:rsidR="00087D45">
              <w:rPr>
                <w:noProof/>
                <w:webHidden/>
              </w:rPr>
              <w:fldChar w:fldCharType="end"/>
            </w:r>
          </w:hyperlink>
        </w:p>
        <w:p w14:paraId="1D0F9CB9" w14:textId="0A0A9E6B" w:rsidR="00087D45" w:rsidRDefault="00CF29A3">
          <w:pPr>
            <w:pStyle w:val="TM2"/>
            <w:tabs>
              <w:tab w:val="left" w:pos="660"/>
              <w:tab w:val="right" w:leader="dot" w:pos="9205"/>
            </w:tabs>
            <w:rPr>
              <w:noProof/>
              <w:color w:val="auto"/>
              <w:sz w:val="22"/>
              <w:szCs w:val="22"/>
              <w:lang w:eastAsia="fr-FR"/>
            </w:rPr>
          </w:pPr>
          <w:hyperlink w:anchor="_Toc129096308" w:history="1">
            <w:r w:rsidR="00087D45" w:rsidRPr="00B83F2F">
              <w:rPr>
                <w:rStyle w:val="Lienhypertexte"/>
              </w:rPr>
              <w:t>1.</w:t>
            </w:r>
            <w:r w:rsidR="00087D45">
              <w:rPr>
                <w:noProof/>
                <w:color w:val="auto"/>
                <w:sz w:val="22"/>
                <w:szCs w:val="22"/>
                <w:lang w:eastAsia="fr-FR"/>
              </w:rPr>
              <w:tab/>
            </w:r>
            <w:r w:rsidR="00087D45" w:rsidRPr="00B83F2F">
              <w:rPr>
                <w:rStyle w:val="Lienhypertexte"/>
              </w:rPr>
              <w:t>AWS</w:t>
            </w:r>
            <w:r w:rsidR="00087D45">
              <w:rPr>
                <w:noProof/>
                <w:webHidden/>
              </w:rPr>
              <w:tab/>
            </w:r>
            <w:r w:rsidR="00087D45">
              <w:rPr>
                <w:noProof/>
                <w:webHidden/>
              </w:rPr>
              <w:fldChar w:fldCharType="begin"/>
            </w:r>
            <w:r w:rsidR="00087D45">
              <w:rPr>
                <w:noProof/>
                <w:webHidden/>
              </w:rPr>
              <w:instrText xml:space="preserve"> PAGEREF _Toc129096308 \h </w:instrText>
            </w:r>
            <w:r w:rsidR="00087D45">
              <w:rPr>
                <w:noProof/>
                <w:webHidden/>
              </w:rPr>
            </w:r>
            <w:r w:rsidR="00087D45">
              <w:rPr>
                <w:noProof/>
                <w:webHidden/>
              </w:rPr>
              <w:fldChar w:fldCharType="separate"/>
            </w:r>
            <w:r>
              <w:rPr>
                <w:noProof/>
                <w:webHidden/>
              </w:rPr>
              <w:t>11</w:t>
            </w:r>
            <w:r w:rsidR="00087D45">
              <w:rPr>
                <w:noProof/>
                <w:webHidden/>
              </w:rPr>
              <w:fldChar w:fldCharType="end"/>
            </w:r>
          </w:hyperlink>
        </w:p>
        <w:p w14:paraId="7AFC1742" w14:textId="54B63343" w:rsidR="00087D45" w:rsidRDefault="00CF29A3">
          <w:pPr>
            <w:pStyle w:val="TM2"/>
            <w:tabs>
              <w:tab w:val="left" w:pos="660"/>
              <w:tab w:val="right" w:leader="dot" w:pos="9205"/>
            </w:tabs>
            <w:rPr>
              <w:noProof/>
              <w:color w:val="auto"/>
              <w:sz w:val="22"/>
              <w:szCs w:val="22"/>
              <w:lang w:eastAsia="fr-FR"/>
            </w:rPr>
          </w:pPr>
          <w:hyperlink w:anchor="_Toc129096309" w:history="1">
            <w:r w:rsidR="00087D45" w:rsidRPr="00B83F2F">
              <w:rPr>
                <w:rStyle w:val="Lienhypertexte"/>
              </w:rPr>
              <w:t>2.</w:t>
            </w:r>
            <w:r w:rsidR="00087D45">
              <w:rPr>
                <w:noProof/>
                <w:color w:val="auto"/>
                <w:sz w:val="22"/>
                <w:szCs w:val="22"/>
                <w:lang w:eastAsia="fr-FR"/>
              </w:rPr>
              <w:tab/>
            </w:r>
            <w:r w:rsidR="00087D45" w:rsidRPr="00B83F2F">
              <w:rPr>
                <w:rStyle w:val="Lienhypertexte"/>
              </w:rPr>
              <w:t>MICROSOFT</w:t>
            </w:r>
            <w:r w:rsidR="00087D45">
              <w:rPr>
                <w:noProof/>
                <w:webHidden/>
              </w:rPr>
              <w:tab/>
            </w:r>
            <w:r w:rsidR="00087D45">
              <w:rPr>
                <w:noProof/>
                <w:webHidden/>
              </w:rPr>
              <w:fldChar w:fldCharType="begin"/>
            </w:r>
            <w:r w:rsidR="00087D45">
              <w:rPr>
                <w:noProof/>
                <w:webHidden/>
              </w:rPr>
              <w:instrText xml:space="preserve"> PAGEREF _Toc129096309 \h </w:instrText>
            </w:r>
            <w:r w:rsidR="00087D45">
              <w:rPr>
                <w:noProof/>
                <w:webHidden/>
              </w:rPr>
            </w:r>
            <w:r w:rsidR="00087D45">
              <w:rPr>
                <w:noProof/>
                <w:webHidden/>
              </w:rPr>
              <w:fldChar w:fldCharType="separate"/>
            </w:r>
            <w:r>
              <w:rPr>
                <w:noProof/>
                <w:webHidden/>
              </w:rPr>
              <w:t>11</w:t>
            </w:r>
            <w:r w:rsidR="00087D45">
              <w:rPr>
                <w:noProof/>
                <w:webHidden/>
              </w:rPr>
              <w:fldChar w:fldCharType="end"/>
            </w:r>
          </w:hyperlink>
        </w:p>
        <w:p w14:paraId="341525B4" w14:textId="6A762674" w:rsidR="00087D45" w:rsidRDefault="00CF29A3">
          <w:pPr>
            <w:pStyle w:val="TM2"/>
            <w:tabs>
              <w:tab w:val="left" w:pos="660"/>
              <w:tab w:val="right" w:leader="dot" w:pos="9205"/>
            </w:tabs>
            <w:rPr>
              <w:noProof/>
              <w:color w:val="auto"/>
              <w:sz w:val="22"/>
              <w:szCs w:val="22"/>
              <w:lang w:eastAsia="fr-FR"/>
            </w:rPr>
          </w:pPr>
          <w:hyperlink w:anchor="_Toc129096310" w:history="1">
            <w:r w:rsidR="00087D45" w:rsidRPr="00B83F2F">
              <w:rPr>
                <w:rStyle w:val="Lienhypertexte"/>
              </w:rPr>
              <w:t>3.</w:t>
            </w:r>
            <w:r w:rsidR="00087D45">
              <w:rPr>
                <w:noProof/>
                <w:color w:val="auto"/>
                <w:sz w:val="22"/>
                <w:szCs w:val="22"/>
                <w:lang w:eastAsia="fr-FR"/>
              </w:rPr>
              <w:tab/>
            </w:r>
            <w:r w:rsidR="00087D45" w:rsidRPr="00B83F2F">
              <w:rPr>
                <w:rStyle w:val="Lienhypertexte"/>
              </w:rPr>
              <w:t>GOOGLE CLOUD PLATFORM</w:t>
            </w:r>
            <w:r w:rsidR="00087D45">
              <w:rPr>
                <w:noProof/>
                <w:webHidden/>
              </w:rPr>
              <w:tab/>
            </w:r>
            <w:r w:rsidR="00087D45">
              <w:rPr>
                <w:noProof/>
                <w:webHidden/>
              </w:rPr>
              <w:fldChar w:fldCharType="begin"/>
            </w:r>
            <w:r w:rsidR="00087D45">
              <w:rPr>
                <w:noProof/>
                <w:webHidden/>
              </w:rPr>
              <w:instrText xml:space="preserve"> PAGEREF _Toc129096310 \h </w:instrText>
            </w:r>
            <w:r w:rsidR="00087D45">
              <w:rPr>
                <w:noProof/>
                <w:webHidden/>
              </w:rPr>
            </w:r>
            <w:r w:rsidR="00087D45">
              <w:rPr>
                <w:noProof/>
                <w:webHidden/>
              </w:rPr>
              <w:fldChar w:fldCharType="separate"/>
            </w:r>
            <w:r>
              <w:rPr>
                <w:noProof/>
                <w:webHidden/>
              </w:rPr>
              <w:t>12</w:t>
            </w:r>
            <w:r w:rsidR="00087D45">
              <w:rPr>
                <w:noProof/>
                <w:webHidden/>
              </w:rPr>
              <w:fldChar w:fldCharType="end"/>
            </w:r>
          </w:hyperlink>
        </w:p>
        <w:p w14:paraId="2A54456E" w14:textId="1DBEA87A" w:rsidR="00087D45" w:rsidRDefault="00CF29A3">
          <w:pPr>
            <w:pStyle w:val="TM2"/>
            <w:tabs>
              <w:tab w:val="left" w:pos="660"/>
              <w:tab w:val="right" w:leader="dot" w:pos="9205"/>
            </w:tabs>
            <w:rPr>
              <w:noProof/>
              <w:color w:val="auto"/>
              <w:sz w:val="22"/>
              <w:szCs w:val="22"/>
              <w:lang w:eastAsia="fr-FR"/>
            </w:rPr>
          </w:pPr>
          <w:hyperlink w:anchor="_Toc129096311" w:history="1">
            <w:r w:rsidR="00087D45" w:rsidRPr="00B83F2F">
              <w:rPr>
                <w:rStyle w:val="Lienhypertexte"/>
              </w:rPr>
              <w:t>4.</w:t>
            </w:r>
            <w:r w:rsidR="00087D45">
              <w:rPr>
                <w:noProof/>
                <w:color w:val="auto"/>
                <w:sz w:val="22"/>
                <w:szCs w:val="22"/>
                <w:lang w:eastAsia="fr-FR"/>
              </w:rPr>
              <w:tab/>
            </w:r>
            <w:r w:rsidR="00087D45" w:rsidRPr="00B83F2F">
              <w:rPr>
                <w:rStyle w:val="Lienhypertexte"/>
              </w:rPr>
              <w:t>VEEAM</w:t>
            </w:r>
            <w:r w:rsidR="00087D45">
              <w:rPr>
                <w:noProof/>
                <w:webHidden/>
              </w:rPr>
              <w:tab/>
            </w:r>
            <w:r w:rsidR="00087D45">
              <w:rPr>
                <w:noProof/>
                <w:webHidden/>
              </w:rPr>
              <w:fldChar w:fldCharType="begin"/>
            </w:r>
            <w:r w:rsidR="00087D45">
              <w:rPr>
                <w:noProof/>
                <w:webHidden/>
              </w:rPr>
              <w:instrText xml:space="preserve"> PAGEREF _Toc129096311 \h </w:instrText>
            </w:r>
            <w:r w:rsidR="00087D45">
              <w:rPr>
                <w:noProof/>
                <w:webHidden/>
              </w:rPr>
            </w:r>
            <w:r w:rsidR="00087D45">
              <w:rPr>
                <w:noProof/>
                <w:webHidden/>
              </w:rPr>
              <w:fldChar w:fldCharType="separate"/>
            </w:r>
            <w:r>
              <w:rPr>
                <w:noProof/>
                <w:webHidden/>
              </w:rPr>
              <w:t>12</w:t>
            </w:r>
            <w:r w:rsidR="00087D45">
              <w:rPr>
                <w:noProof/>
                <w:webHidden/>
              </w:rPr>
              <w:fldChar w:fldCharType="end"/>
            </w:r>
          </w:hyperlink>
        </w:p>
        <w:p w14:paraId="7DF85B08" w14:textId="067C175A" w:rsidR="00087D45" w:rsidRDefault="00CF29A3" w:rsidP="00087D45">
          <w:pPr>
            <w:pStyle w:val="TM1"/>
            <w:rPr>
              <w:noProof/>
              <w:color w:val="auto"/>
              <w:sz w:val="22"/>
              <w:szCs w:val="22"/>
              <w:lang w:eastAsia="fr-FR"/>
            </w:rPr>
          </w:pPr>
          <w:hyperlink w:anchor="_Toc129096312" w:history="1">
            <w:r w:rsidR="00087D45" w:rsidRPr="00B83F2F">
              <w:rPr>
                <w:rStyle w:val="Lienhypertexte"/>
              </w:rPr>
              <w:t>LES FORMATIONS GREEN IT</w:t>
            </w:r>
            <w:r w:rsidR="00087D45">
              <w:rPr>
                <w:noProof/>
                <w:webHidden/>
              </w:rPr>
              <w:tab/>
            </w:r>
            <w:r w:rsidR="00087D45">
              <w:rPr>
                <w:noProof/>
                <w:webHidden/>
              </w:rPr>
              <w:fldChar w:fldCharType="begin"/>
            </w:r>
            <w:r w:rsidR="00087D45">
              <w:rPr>
                <w:noProof/>
                <w:webHidden/>
              </w:rPr>
              <w:instrText xml:space="preserve"> PAGEREF _Toc129096312 \h </w:instrText>
            </w:r>
            <w:r w:rsidR="00087D45">
              <w:rPr>
                <w:noProof/>
                <w:webHidden/>
              </w:rPr>
            </w:r>
            <w:r w:rsidR="00087D45">
              <w:rPr>
                <w:noProof/>
                <w:webHidden/>
              </w:rPr>
              <w:fldChar w:fldCharType="separate"/>
            </w:r>
            <w:r>
              <w:rPr>
                <w:noProof/>
                <w:webHidden/>
              </w:rPr>
              <w:t>13</w:t>
            </w:r>
            <w:r w:rsidR="00087D45">
              <w:rPr>
                <w:noProof/>
                <w:webHidden/>
              </w:rPr>
              <w:fldChar w:fldCharType="end"/>
            </w:r>
          </w:hyperlink>
        </w:p>
        <w:p w14:paraId="3BC94C73" w14:textId="31908625" w:rsidR="00087D45" w:rsidRPr="00087D45" w:rsidRDefault="00CF29A3" w:rsidP="00087D45">
          <w:pPr>
            <w:pStyle w:val="TM1"/>
            <w:rPr>
              <w:noProof/>
              <w:color w:val="auto"/>
              <w:sz w:val="22"/>
              <w:szCs w:val="22"/>
              <w:lang w:eastAsia="fr-FR"/>
            </w:rPr>
          </w:pPr>
          <w:hyperlink w:anchor="_Toc129096313" w:history="1">
            <w:r w:rsidR="00087D45">
              <w:rPr>
                <w:rStyle w:val="Lienhypertexte"/>
              </w:rPr>
              <w:t>B</w:t>
            </w:r>
            <w:r w:rsidR="00087D45" w:rsidRPr="00087D45">
              <w:rPr>
                <w:rStyle w:val="Lienhypertexte"/>
              </w:rPr>
              <w:t xml:space="preserve">OOSTEZ VO </w:t>
            </w:r>
            <w:r w:rsidR="006150F6">
              <w:rPr>
                <w:rStyle w:val="Lienhypertexte"/>
              </w:rPr>
              <w:t xml:space="preserve">VOS PITCH ET STORY </w:t>
            </w:r>
            <w:r w:rsidR="00087D45" w:rsidRPr="00087D45">
              <w:rPr>
                <w:rStyle w:val="Lienhypertexte"/>
              </w:rPr>
              <w:t>&amp; VISUAL TELLING</w:t>
            </w:r>
            <w:r w:rsidR="00087D45" w:rsidRPr="00087D45">
              <w:rPr>
                <w:noProof/>
                <w:webHidden/>
              </w:rPr>
              <w:tab/>
            </w:r>
            <w:r w:rsidR="00087D45" w:rsidRPr="00087D45">
              <w:rPr>
                <w:noProof/>
                <w:webHidden/>
              </w:rPr>
              <w:fldChar w:fldCharType="begin"/>
            </w:r>
            <w:r w:rsidR="00087D45" w:rsidRPr="00087D45">
              <w:rPr>
                <w:noProof/>
                <w:webHidden/>
              </w:rPr>
              <w:instrText xml:space="preserve"> PAGEREF _Toc129096313 \h </w:instrText>
            </w:r>
            <w:r w:rsidR="00087D45" w:rsidRPr="00087D45">
              <w:rPr>
                <w:noProof/>
                <w:webHidden/>
              </w:rPr>
            </w:r>
            <w:r w:rsidR="00087D45" w:rsidRPr="00087D45">
              <w:rPr>
                <w:noProof/>
                <w:webHidden/>
              </w:rPr>
              <w:fldChar w:fldCharType="separate"/>
            </w:r>
            <w:r>
              <w:rPr>
                <w:noProof/>
                <w:webHidden/>
              </w:rPr>
              <w:t>14</w:t>
            </w:r>
            <w:r w:rsidR="00087D45" w:rsidRPr="00087D45">
              <w:rPr>
                <w:noProof/>
                <w:webHidden/>
              </w:rPr>
              <w:fldChar w:fldCharType="end"/>
            </w:r>
          </w:hyperlink>
        </w:p>
        <w:p w14:paraId="3F3F0C05" w14:textId="402EE53B" w:rsidR="00087D45" w:rsidRDefault="00CF29A3" w:rsidP="00087D45">
          <w:pPr>
            <w:pStyle w:val="TM1"/>
            <w:rPr>
              <w:noProof/>
              <w:color w:val="auto"/>
              <w:sz w:val="22"/>
              <w:szCs w:val="22"/>
              <w:lang w:eastAsia="fr-FR"/>
            </w:rPr>
          </w:pPr>
          <w:hyperlink w:anchor="_Toc129096316" w:history="1">
            <w:r w:rsidR="00087D45" w:rsidRPr="00B83F2F">
              <w:rPr>
                <w:rStyle w:val="Lienhypertexte"/>
              </w:rPr>
              <w:t>LE DESIGN THINKING</w:t>
            </w:r>
            <w:r w:rsidR="00087D45">
              <w:rPr>
                <w:noProof/>
                <w:webHidden/>
              </w:rPr>
              <w:tab/>
            </w:r>
            <w:r w:rsidR="00087D45">
              <w:rPr>
                <w:noProof/>
                <w:webHidden/>
              </w:rPr>
              <w:fldChar w:fldCharType="begin"/>
            </w:r>
            <w:r w:rsidR="00087D45">
              <w:rPr>
                <w:noProof/>
                <w:webHidden/>
              </w:rPr>
              <w:instrText xml:space="preserve"> PAGEREF _Toc129096316 \h </w:instrText>
            </w:r>
            <w:r w:rsidR="00087D45">
              <w:rPr>
                <w:noProof/>
                <w:webHidden/>
              </w:rPr>
            </w:r>
            <w:r w:rsidR="00087D45">
              <w:rPr>
                <w:noProof/>
                <w:webHidden/>
              </w:rPr>
              <w:fldChar w:fldCharType="separate"/>
            </w:r>
            <w:r>
              <w:rPr>
                <w:noProof/>
                <w:webHidden/>
              </w:rPr>
              <w:t>15</w:t>
            </w:r>
            <w:r w:rsidR="00087D45">
              <w:rPr>
                <w:noProof/>
                <w:webHidden/>
              </w:rPr>
              <w:fldChar w:fldCharType="end"/>
            </w:r>
          </w:hyperlink>
        </w:p>
        <w:p w14:paraId="1C03A163" w14:textId="069D8613" w:rsidR="00087D45" w:rsidRDefault="00CF29A3" w:rsidP="00087D45">
          <w:pPr>
            <w:pStyle w:val="TM1"/>
            <w:rPr>
              <w:noProof/>
              <w:color w:val="auto"/>
              <w:sz w:val="22"/>
              <w:szCs w:val="22"/>
              <w:lang w:eastAsia="fr-FR"/>
            </w:rPr>
          </w:pPr>
          <w:hyperlink w:anchor="_Toc129096318" w:history="1">
            <w:r w:rsidR="00087D45" w:rsidRPr="00B83F2F">
              <w:rPr>
                <w:rStyle w:val="Lienhypertexte"/>
              </w:rPr>
              <w:t>MAITRISER L’ART DE LA FACILITATION</w:t>
            </w:r>
            <w:r w:rsidR="00087D45">
              <w:rPr>
                <w:noProof/>
                <w:webHidden/>
              </w:rPr>
              <w:tab/>
            </w:r>
            <w:r w:rsidR="00087D45">
              <w:rPr>
                <w:noProof/>
                <w:webHidden/>
              </w:rPr>
              <w:fldChar w:fldCharType="begin"/>
            </w:r>
            <w:r w:rsidR="00087D45">
              <w:rPr>
                <w:noProof/>
                <w:webHidden/>
              </w:rPr>
              <w:instrText xml:space="preserve"> PAGEREF _Toc129096318 \h </w:instrText>
            </w:r>
            <w:r w:rsidR="00087D45">
              <w:rPr>
                <w:noProof/>
                <w:webHidden/>
              </w:rPr>
            </w:r>
            <w:r w:rsidR="00087D45">
              <w:rPr>
                <w:noProof/>
                <w:webHidden/>
              </w:rPr>
              <w:fldChar w:fldCharType="separate"/>
            </w:r>
            <w:r>
              <w:rPr>
                <w:noProof/>
                <w:webHidden/>
              </w:rPr>
              <w:t>16</w:t>
            </w:r>
            <w:r w:rsidR="00087D45">
              <w:rPr>
                <w:noProof/>
                <w:webHidden/>
              </w:rPr>
              <w:fldChar w:fldCharType="end"/>
            </w:r>
          </w:hyperlink>
        </w:p>
        <w:p w14:paraId="623068E8" w14:textId="3670298C" w:rsidR="0086212D" w:rsidRDefault="00CF29A3" w:rsidP="0086212D">
          <w:pPr>
            <w:pStyle w:val="TM1"/>
            <w:rPr>
              <w:rStyle w:val="Lienhypertexte"/>
            </w:rPr>
          </w:pPr>
          <w:hyperlink w:anchor="_Toc129096319" w:history="1">
            <w:r w:rsidR="00087D45" w:rsidRPr="00B83F2F">
              <w:rPr>
                <w:rStyle w:val="Lienhypertexte"/>
              </w:rPr>
              <w:t xml:space="preserve">LES FORMATIONS </w:t>
            </w:r>
            <w:r w:rsidR="0086212D">
              <w:rPr>
                <w:rStyle w:val="Lienhypertexte"/>
              </w:rPr>
              <w:t>RELATIONS</w:t>
            </w:r>
            <w:r w:rsidR="00087D45" w:rsidRPr="00B83F2F">
              <w:rPr>
                <w:rStyle w:val="Lienhypertexte"/>
              </w:rPr>
              <w:t xml:space="preserve"> COMMERCIALES</w:t>
            </w:r>
            <w:r w:rsidR="00087D45">
              <w:rPr>
                <w:noProof/>
                <w:webHidden/>
              </w:rPr>
              <w:tab/>
            </w:r>
            <w:r w:rsidR="00087D45">
              <w:rPr>
                <w:noProof/>
                <w:webHidden/>
              </w:rPr>
              <w:fldChar w:fldCharType="begin"/>
            </w:r>
            <w:r w:rsidR="00087D45">
              <w:rPr>
                <w:noProof/>
                <w:webHidden/>
              </w:rPr>
              <w:instrText xml:space="preserve"> PAGEREF _Toc129096319 \h </w:instrText>
            </w:r>
            <w:r w:rsidR="00087D45">
              <w:rPr>
                <w:noProof/>
                <w:webHidden/>
              </w:rPr>
            </w:r>
            <w:r w:rsidR="00087D45">
              <w:rPr>
                <w:noProof/>
                <w:webHidden/>
              </w:rPr>
              <w:fldChar w:fldCharType="separate"/>
            </w:r>
            <w:r>
              <w:rPr>
                <w:noProof/>
                <w:webHidden/>
              </w:rPr>
              <w:t>17</w:t>
            </w:r>
            <w:r w:rsidR="00087D45">
              <w:rPr>
                <w:noProof/>
                <w:webHidden/>
              </w:rPr>
              <w:fldChar w:fldCharType="end"/>
            </w:r>
          </w:hyperlink>
        </w:p>
        <w:p w14:paraId="04DF15C0" w14:textId="4E3B9685" w:rsidR="0086212D" w:rsidRDefault="00CF29A3" w:rsidP="0086212D">
          <w:pPr>
            <w:pStyle w:val="TM1"/>
            <w:rPr>
              <w:noProof/>
              <w:color w:val="auto"/>
              <w:sz w:val="22"/>
              <w:szCs w:val="22"/>
              <w:lang w:eastAsia="fr-FR"/>
            </w:rPr>
          </w:pPr>
          <w:hyperlink w:anchor="_Toc129096327" w:history="1">
            <w:r w:rsidR="0086212D" w:rsidRPr="00B83F2F">
              <w:rPr>
                <w:rStyle w:val="Lienhypertexte"/>
              </w:rPr>
              <w:t xml:space="preserve">LES FORMATIONS </w:t>
            </w:r>
            <w:r w:rsidR="0086212D">
              <w:rPr>
                <w:rStyle w:val="Lienhypertexte"/>
              </w:rPr>
              <w:t>LINGUISTIQUES</w:t>
            </w:r>
            <w:r w:rsidR="0086212D">
              <w:rPr>
                <w:noProof/>
                <w:webHidden/>
              </w:rPr>
              <w:tab/>
              <w:t>18</w:t>
            </w:r>
          </w:hyperlink>
        </w:p>
        <w:p w14:paraId="7D521234" w14:textId="77434C03" w:rsidR="0086212D" w:rsidRDefault="00CF29A3" w:rsidP="0086212D">
          <w:pPr>
            <w:pStyle w:val="TM1"/>
            <w:rPr>
              <w:noProof/>
              <w:color w:val="auto"/>
              <w:sz w:val="22"/>
              <w:szCs w:val="22"/>
              <w:lang w:eastAsia="fr-FR"/>
            </w:rPr>
          </w:pPr>
          <w:hyperlink w:anchor="_Toc129096328" w:history="1">
            <w:r w:rsidR="0086212D" w:rsidRPr="00B83F2F">
              <w:rPr>
                <w:rStyle w:val="Lienhypertexte"/>
              </w:rPr>
              <w:t>LES FORMATIONS MANAGERIALES</w:t>
            </w:r>
            <w:r w:rsidR="0086212D">
              <w:rPr>
                <w:noProof/>
                <w:webHidden/>
              </w:rPr>
              <w:tab/>
              <w:t>19</w:t>
            </w:r>
          </w:hyperlink>
        </w:p>
        <w:p w14:paraId="3FB30C75" w14:textId="3554E374" w:rsidR="006150F6" w:rsidRDefault="006150F6" w:rsidP="006150F6"/>
        <w:p w14:paraId="3DB5C5B2" w14:textId="7DD222B9" w:rsidR="006150F6" w:rsidRPr="0086212D" w:rsidRDefault="006150F6" w:rsidP="006150F6">
          <w:pPr>
            <w:rPr>
              <w:b/>
              <w:bCs/>
              <w:color w:val="5C37CD" w:themeColor="accent1"/>
              <w:lang w:val="en-US"/>
            </w:rPr>
          </w:pPr>
          <w:r w:rsidRPr="0086212D">
            <w:rPr>
              <w:b/>
              <w:bCs/>
              <w:color w:val="5C37CD" w:themeColor="accent1"/>
              <w:lang w:val="en-US"/>
            </w:rPr>
            <w:t>FORMATION INTERNE</w:t>
          </w:r>
        </w:p>
        <w:p w14:paraId="4E214427" w14:textId="77777777" w:rsidR="006150F6" w:rsidRPr="0086212D" w:rsidRDefault="006150F6" w:rsidP="006150F6">
          <w:pPr>
            <w:rPr>
              <w:lang w:val="en-US"/>
            </w:rPr>
          </w:pPr>
        </w:p>
        <w:p w14:paraId="5864151D" w14:textId="442B5955" w:rsidR="00087D45" w:rsidRPr="0086212D" w:rsidRDefault="00CF29A3" w:rsidP="00087D45">
          <w:pPr>
            <w:pStyle w:val="TM1"/>
            <w:rPr>
              <w:noProof/>
              <w:color w:val="auto"/>
              <w:sz w:val="22"/>
              <w:szCs w:val="22"/>
              <w:lang w:val="en-US" w:eastAsia="fr-FR"/>
            </w:rPr>
          </w:pPr>
          <w:hyperlink w:anchor="_Toc129096320" w:history="1">
            <w:r w:rsidR="006150F6" w:rsidRPr="0086212D">
              <w:rPr>
                <w:rStyle w:val="Lienhypertexte"/>
                <w:lang w:val="en-US"/>
              </w:rPr>
              <w:t>IPA</w:t>
            </w:r>
          </w:hyperlink>
          <w:r w:rsidR="006150F6" w:rsidRPr="0086212D">
            <w:rPr>
              <w:rStyle w:val="Lienhypertexte"/>
              <w:lang w:val="en-US"/>
            </w:rPr>
            <w:t xml:space="preserve"> </w:t>
          </w:r>
          <w:r w:rsidR="006150F6" w:rsidRPr="0086212D">
            <w:rPr>
              <w:rStyle w:val="Lienhypertexte"/>
              <w:u w:val="none"/>
              <w:lang w:val="en-US"/>
            </w:rPr>
            <w:t>: INNOVATIVE PEOPLE ACADEMY</w:t>
          </w:r>
          <w:r w:rsidR="0086212D" w:rsidRPr="0086212D">
            <w:rPr>
              <w:rStyle w:val="Lienhypertexte"/>
              <w:u w:val="none"/>
              <w:lang w:val="en-US"/>
            </w:rPr>
            <w:tab/>
            <w:t>2</w:t>
          </w:r>
          <w:r w:rsidR="0086212D">
            <w:rPr>
              <w:rStyle w:val="Lienhypertexte"/>
              <w:u w:val="none"/>
              <w:lang w:val="en-US"/>
            </w:rPr>
            <w:t>1</w:t>
          </w:r>
        </w:p>
        <w:p w14:paraId="128AEEF3" w14:textId="205E4CC5" w:rsidR="00087D45" w:rsidRDefault="00CF29A3" w:rsidP="00087D45">
          <w:pPr>
            <w:pStyle w:val="TM1"/>
            <w:rPr>
              <w:noProof/>
              <w:color w:val="auto"/>
              <w:sz w:val="22"/>
              <w:szCs w:val="22"/>
              <w:lang w:eastAsia="fr-FR"/>
            </w:rPr>
          </w:pPr>
          <w:hyperlink w:anchor="_Toc129096321" w:history="1">
            <w:r w:rsidR="006150F6">
              <w:rPr>
                <w:rStyle w:val="Lienhypertexte"/>
              </w:rPr>
              <w:t>GESTION DE PROJET</w:t>
            </w:r>
            <w:r w:rsidR="00087D45" w:rsidRPr="00B83F2F">
              <w:rPr>
                <w:rStyle w:val="Lienhypertexte"/>
              </w:rPr>
              <w:t> : ATELIERS TOOLBOX EN 5 ETAPES</w:t>
            </w:r>
            <w:r w:rsidR="00087D45">
              <w:rPr>
                <w:noProof/>
                <w:webHidden/>
              </w:rPr>
              <w:tab/>
            </w:r>
            <w:r w:rsidR="00087D45">
              <w:rPr>
                <w:noProof/>
                <w:webHidden/>
              </w:rPr>
              <w:fldChar w:fldCharType="begin"/>
            </w:r>
            <w:r w:rsidR="00087D45">
              <w:rPr>
                <w:noProof/>
                <w:webHidden/>
              </w:rPr>
              <w:instrText xml:space="preserve"> PAGEREF _Toc129096321 \h </w:instrText>
            </w:r>
            <w:r w:rsidR="00087D45">
              <w:rPr>
                <w:noProof/>
                <w:webHidden/>
              </w:rPr>
            </w:r>
            <w:r w:rsidR="00087D45">
              <w:rPr>
                <w:noProof/>
                <w:webHidden/>
              </w:rPr>
              <w:fldChar w:fldCharType="separate"/>
            </w:r>
            <w:r>
              <w:rPr>
                <w:noProof/>
                <w:webHidden/>
              </w:rPr>
              <w:t>22</w:t>
            </w:r>
            <w:r w:rsidR="00087D45">
              <w:rPr>
                <w:noProof/>
                <w:webHidden/>
              </w:rPr>
              <w:fldChar w:fldCharType="end"/>
            </w:r>
          </w:hyperlink>
        </w:p>
        <w:p w14:paraId="7CBA9B02" w14:textId="5FC17670" w:rsidR="00087D45" w:rsidRDefault="00CF29A3">
          <w:pPr>
            <w:pStyle w:val="TM2"/>
            <w:tabs>
              <w:tab w:val="left" w:pos="660"/>
              <w:tab w:val="right" w:leader="dot" w:pos="9205"/>
            </w:tabs>
            <w:rPr>
              <w:noProof/>
              <w:color w:val="auto"/>
              <w:sz w:val="22"/>
              <w:szCs w:val="22"/>
              <w:lang w:eastAsia="fr-FR"/>
            </w:rPr>
          </w:pPr>
          <w:hyperlink w:anchor="_Toc129096322" w:history="1">
            <w:r w:rsidR="00087D45" w:rsidRPr="00B83F2F">
              <w:rPr>
                <w:rStyle w:val="Lienhypertexte"/>
              </w:rPr>
              <w:t>1.</w:t>
            </w:r>
            <w:r w:rsidR="00087D45">
              <w:rPr>
                <w:noProof/>
                <w:color w:val="auto"/>
                <w:sz w:val="22"/>
                <w:szCs w:val="22"/>
                <w:lang w:eastAsia="fr-FR"/>
              </w:rPr>
              <w:tab/>
            </w:r>
            <w:r w:rsidR="00087D45" w:rsidRPr="00B83F2F">
              <w:rPr>
                <w:rStyle w:val="Lienhypertexte"/>
              </w:rPr>
              <w:t>AVANT-VENTE</w:t>
            </w:r>
            <w:r w:rsidR="00087D45">
              <w:rPr>
                <w:noProof/>
                <w:webHidden/>
              </w:rPr>
              <w:tab/>
            </w:r>
            <w:r w:rsidR="00087D45">
              <w:rPr>
                <w:noProof/>
                <w:webHidden/>
              </w:rPr>
              <w:fldChar w:fldCharType="begin"/>
            </w:r>
            <w:r w:rsidR="00087D45">
              <w:rPr>
                <w:noProof/>
                <w:webHidden/>
              </w:rPr>
              <w:instrText xml:space="preserve"> PAGEREF _Toc129096322 \h </w:instrText>
            </w:r>
            <w:r w:rsidR="00087D45">
              <w:rPr>
                <w:noProof/>
                <w:webHidden/>
              </w:rPr>
            </w:r>
            <w:r w:rsidR="00087D45">
              <w:rPr>
                <w:noProof/>
                <w:webHidden/>
              </w:rPr>
              <w:fldChar w:fldCharType="separate"/>
            </w:r>
            <w:r>
              <w:rPr>
                <w:noProof/>
                <w:webHidden/>
              </w:rPr>
              <w:t>22</w:t>
            </w:r>
            <w:r w:rsidR="00087D45">
              <w:rPr>
                <w:noProof/>
                <w:webHidden/>
              </w:rPr>
              <w:fldChar w:fldCharType="end"/>
            </w:r>
          </w:hyperlink>
          <w:hyperlink w:anchor="_Toc129096323" w:history="1">
            <w:r w:rsidR="00087D45">
              <w:rPr>
                <w:noProof/>
                <w:color w:val="auto"/>
                <w:sz w:val="22"/>
                <w:szCs w:val="22"/>
                <w:lang w:eastAsia="fr-FR"/>
              </w:rPr>
              <w:tab/>
            </w:r>
            <w:r w:rsidR="00087D45" w:rsidRPr="00B83F2F">
              <w:rPr>
                <w:rStyle w:val="Lienhypertexte"/>
              </w:rPr>
              <w:t>REUNION DE LANCEMENT DE PROJET</w:t>
            </w:r>
            <w:r w:rsidR="00087D45">
              <w:rPr>
                <w:noProof/>
                <w:webHidden/>
              </w:rPr>
              <w:tab/>
            </w:r>
            <w:r w:rsidR="00087D45">
              <w:rPr>
                <w:noProof/>
                <w:webHidden/>
              </w:rPr>
              <w:fldChar w:fldCharType="begin"/>
            </w:r>
            <w:r w:rsidR="00087D45">
              <w:rPr>
                <w:noProof/>
                <w:webHidden/>
              </w:rPr>
              <w:instrText xml:space="preserve"> PAGEREF _Toc129096323 \h </w:instrText>
            </w:r>
            <w:r w:rsidR="00087D45">
              <w:rPr>
                <w:noProof/>
                <w:webHidden/>
              </w:rPr>
            </w:r>
            <w:r w:rsidR="00087D45">
              <w:rPr>
                <w:noProof/>
                <w:webHidden/>
              </w:rPr>
              <w:fldChar w:fldCharType="separate"/>
            </w:r>
            <w:r>
              <w:rPr>
                <w:noProof/>
                <w:webHidden/>
              </w:rPr>
              <w:t>22</w:t>
            </w:r>
            <w:r w:rsidR="00087D45">
              <w:rPr>
                <w:noProof/>
                <w:webHidden/>
              </w:rPr>
              <w:fldChar w:fldCharType="end"/>
            </w:r>
          </w:hyperlink>
        </w:p>
        <w:p w14:paraId="1DD9A72C" w14:textId="69619C4A" w:rsidR="00087D45" w:rsidRDefault="00CF29A3">
          <w:pPr>
            <w:pStyle w:val="TM2"/>
            <w:tabs>
              <w:tab w:val="left" w:pos="660"/>
              <w:tab w:val="right" w:leader="dot" w:pos="9205"/>
            </w:tabs>
            <w:rPr>
              <w:noProof/>
              <w:color w:val="auto"/>
              <w:sz w:val="22"/>
              <w:szCs w:val="22"/>
              <w:lang w:eastAsia="fr-FR"/>
            </w:rPr>
          </w:pPr>
          <w:hyperlink w:anchor="_Toc129096324" w:history="1">
            <w:r w:rsidR="00087D45" w:rsidRPr="00B83F2F">
              <w:rPr>
                <w:rStyle w:val="Lienhypertexte"/>
              </w:rPr>
              <w:t>3.</w:t>
            </w:r>
            <w:r w:rsidR="00087D45">
              <w:rPr>
                <w:noProof/>
                <w:color w:val="auto"/>
                <w:sz w:val="22"/>
                <w:szCs w:val="22"/>
                <w:lang w:eastAsia="fr-FR"/>
              </w:rPr>
              <w:tab/>
            </w:r>
            <w:r w:rsidR="00087D45" w:rsidRPr="00B83F2F">
              <w:rPr>
                <w:rStyle w:val="Lienhypertexte"/>
              </w:rPr>
              <w:t>PILOTAGE DE PROJET</w:t>
            </w:r>
            <w:r w:rsidR="00087D45">
              <w:rPr>
                <w:noProof/>
                <w:webHidden/>
              </w:rPr>
              <w:tab/>
            </w:r>
            <w:r w:rsidR="00087D45">
              <w:rPr>
                <w:noProof/>
                <w:webHidden/>
              </w:rPr>
              <w:fldChar w:fldCharType="begin"/>
            </w:r>
            <w:r w:rsidR="00087D45">
              <w:rPr>
                <w:noProof/>
                <w:webHidden/>
              </w:rPr>
              <w:instrText xml:space="preserve"> PAGEREF _Toc129096324 \h </w:instrText>
            </w:r>
            <w:r w:rsidR="00087D45">
              <w:rPr>
                <w:noProof/>
                <w:webHidden/>
              </w:rPr>
            </w:r>
            <w:r w:rsidR="00087D45">
              <w:rPr>
                <w:noProof/>
                <w:webHidden/>
              </w:rPr>
              <w:fldChar w:fldCharType="separate"/>
            </w:r>
            <w:r>
              <w:rPr>
                <w:noProof/>
                <w:webHidden/>
              </w:rPr>
              <w:t>22</w:t>
            </w:r>
            <w:r w:rsidR="00087D45">
              <w:rPr>
                <w:noProof/>
                <w:webHidden/>
              </w:rPr>
              <w:fldChar w:fldCharType="end"/>
            </w:r>
          </w:hyperlink>
        </w:p>
        <w:p w14:paraId="41EEF7CF" w14:textId="3446FFFD" w:rsidR="00087D45" w:rsidRDefault="00CF29A3">
          <w:pPr>
            <w:pStyle w:val="TM2"/>
            <w:tabs>
              <w:tab w:val="left" w:pos="660"/>
              <w:tab w:val="right" w:leader="dot" w:pos="9205"/>
            </w:tabs>
            <w:rPr>
              <w:noProof/>
              <w:color w:val="auto"/>
              <w:sz w:val="22"/>
              <w:szCs w:val="22"/>
              <w:lang w:eastAsia="fr-FR"/>
            </w:rPr>
          </w:pPr>
          <w:hyperlink w:anchor="_Toc129096325" w:history="1">
            <w:r w:rsidR="00087D45" w:rsidRPr="00B83F2F">
              <w:rPr>
                <w:rStyle w:val="Lienhypertexte"/>
              </w:rPr>
              <w:t>4.</w:t>
            </w:r>
            <w:r w:rsidR="00087D45">
              <w:rPr>
                <w:noProof/>
                <w:color w:val="auto"/>
                <w:sz w:val="22"/>
                <w:szCs w:val="22"/>
                <w:lang w:eastAsia="fr-FR"/>
              </w:rPr>
              <w:tab/>
            </w:r>
            <w:r w:rsidR="00087D45" w:rsidRPr="00B83F2F">
              <w:rPr>
                <w:rStyle w:val="Lienhypertexte"/>
              </w:rPr>
              <w:t>VALIDEUR DE CREG</w:t>
            </w:r>
            <w:r w:rsidR="00087D45">
              <w:rPr>
                <w:noProof/>
                <w:webHidden/>
              </w:rPr>
              <w:tab/>
            </w:r>
            <w:r w:rsidR="00087D45">
              <w:rPr>
                <w:noProof/>
                <w:webHidden/>
              </w:rPr>
              <w:fldChar w:fldCharType="begin"/>
            </w:r>
            <w:r w:rsidR="00087D45">
              <w:rPr>
                <w:noProof/>
                <w:webHidden/>
              </w:rPr>
              <w:instrText xml:space="preserve"> PAGEREF _Toc129096325 \h </w:instrText>
            </w:r>
            <w:r w:rsidR="00087D45">
              <w:rPr>
                <w:noProof/>
                <w:webHidden/>
              </w:rPr>
            </w:r>
            <w:r w:rsidR="00087D45">
              <w:rPr>
                <w:noProof/>
                <w:webHidden/>
              </w:rPr>
              <w:fldChar w:fldCharType="separate"/>
            </w:r>
            <w:r>
              <w:rPr>
                <w:noProof/>
                <w:webHidden/>
              </w:rPr>
              <w:t>22</w:t>
            </w:r>
            <w:r w:rsidR="00087D45">
              <w:rPr>
                <w:noProof/>
                <w:webHidden/>
              </w:rPr>
              <w:fldChar w:fldCharType="end"/>
            </w:r>
          </w:hyperlink>
        </w:p>
        <w:p w14:paraId="07A59C37" w14:textId="3C68471B" w:rsidR="00087D45" w:rsidRDefault="00CF29A3">
          <w:pPr>
            <w:pStyle w:val="TM2"/>
            <w:tabs>
              <w:tab w:val="left" w:pos="660"/>
              <w:tab w:val="right" w:leader="dot" w:pos="9205"/>
            </w:tabs>
            <w:rPr>
              <w:rStyle w:val="Lienhypertexte"/>
            </w:rPr>
          </w:pPr>
          <w:hyperlink w:anchor="_Toc129096326" w:history="1">
            <w:r w:rsidR="00087D45" w:rsidRPr="00B83F2F">
              <w:rPr>
                <w:rStyle w:val="Lienhypertexte"/>
              </w:rPr>
              <w:t>5.</w:t>
            </w:r>
            <w:r w:rsidR="00087D45">
              <w:rPr>
                <w:noProof/>
                <w:color w:val="auto"/>
                <w:sz w:val="22"/>
                <w:szCs w:val="22"/>
                <w:lang w:eastAsia="fr-FR"/>
              </w:rPr>
              <w:tab/>
            </w:r>
            <w:r w:rsidR="00087D45" w:rsidRPr="00B83F2F">
              <w:rPr>
                <w:rStyle w:val="Lienhypertexte"/>
              </w:rPr>
              <w:t>ACCOMPAGNEMENT SOFTSKILLS</w:t>
            </w:r>
            <w:r w:rsidR="00087D45">
              <w:rPr>
                <w:noProof/>
                <w:webHidden/>
              </w:rPr>
              <w:tab/>
            </w:r>
            <w:r w:rsidR="00087D45">
              <w:rPr>
                <w:noProof/>
                <w:webHidden/>
              </w:rPr>
              <w:fldChar w:fldCharType="begin"/>
            </w:r>
            <w:r w:rsidR="00087D45">
              <w:rPr>
                <w:noProof/>
                <w:webHidden/>
              </w:rPr>
              <w:instrText xml:space="preserve"> PAGEREF _Toc129096326 \h </w:instrText>
            </w:r>
            <w:r w:rsidR="00087D45">
              <w:rPr>
                <w:noProof/>
                <w:webHidden/>
              </w:rPr>
            </w:r>
            <w:r w:rsidR="00087D45">
              <w:rPr>
                <w:noProof/>
                <w:webHidden/>
              </w:rPr>
              <w:fldChar w:fldCharType="separate"/>
            </w:r>
            <w:r>
              <w:rPr>
                <w:noProof/>
                <w:webHidden/>
              </w:rPr>
              <w:t>22</w:t>
            </w:r>
            <w:r w:rsidR="00087D45">
              <w:rPr>
                <w:noProof/>
                <w:webHidden/>
              </w:rPr>
              <w:fldChar w:fldCharType="end"/>
            </w:r>
          </w:hyperlink>
        </w:p>
        <w:p w14:paraId="5170F175" w14:textId="74EBFE8D" w:rsidR="0086212D" w:rsidRDefault="0086212D" w:rsidP="0086212D"/>
        <w:p w14:paraId="4041C3D0" w14:textId="023C3378" w:rsidR="0086212D" w:rsidRPr="0086212D" w:rsidRDefault="0086212D" w:rsidP="0086212D">
          <w:pPr>
            <w:rPr>
              <w:b/>
              <w:bCs/>
              <w:color w:val="5C37CD" w:themeColor="accent1"/>
              <w:lang w:val="en-US"/>
            </w:rPr>
          </w:pPr>
          <w:r>
            <w:rPr>
              <w:b/>
              <w:bCs/>
              <w:color w:val="5C37CD" w:themeColor="accent1"/>
              <w:lang w:val="en-US"/>
            </w:rPr>
            <w:t>SOFT SKILLS</w:t>
          </w:r>
        </w:p>
        <w:p w14:paraId="1C915A64" w14:textId="0F4568DA" w:rsidR="0086212D" w:rsidRDefault="0086212D" w:rsidP="0086212D"/>
        <w:p w14:paraId="2AA423D4" w14:textId="52082AB7" w:rsidR="00087D45" w:rsidRDefault="00CF29A3" w:rsidP="00087D45">
          <w:pPr>
            <w:pStyle w:val="TM1"/>
            <w:rPr>
              <w:noProof/>
              <w:color w:val="auto"/>
              <w:sz w:val="22"/>
              <w:szCs w:val="22"/>
              <w:lang w:eastAsia="fr-FR"/>
            </w:rPr>
          </w:pPr>
          <w:hyperlink w:anchor="_Toc129096329" w:history="1">
            <w:r w:rsidR="0086212D">
              <w:rPr>
                <w:rStyle w:val="Lienhypertexte"/>
              </w:rPr>
              <w:t>AISANCE ET EFFICACITE PROFESSIONNELLE</w:t>
            </w:r>
            <w:r w:rsidR="00087D45">
              <w:rPr>
                <w:noProof/>
                <w:webHidden/>
              </w:rPr>
              <w:tab/>
            </w:r>
            <w:r w:rsidR="00087D45">
              <w:rPr>
                <w:noProof/>
                <w:webHidden/>
              </w:rPr>
              <w:fldChar w:fldCharType="begin"/>
            </w:r>
            <w:r w:rsidR="00087D45">
              <w:rPr>
                <w:noProof/>
                <w:webHidden/>
              </w:rPr>
              <w:instrText xml:space="preserve"> PAGEREF _Toc129096329 \h </w:instrText>
            </w:r>
            <w:r w:rsidR="00087D45">
              <w:rPr>
                <w:noProof/>
                <w:webHidden/>
              </w:rPr>
            </w:r>
            <w:r w:rsidR="00087D45">
              <w:rPr>
                <w:noProof/>
                <w:webHidden/>
              </w:rPr>
              <w:fldChar w:fldCharType="separate"/>
            </w:r>
            <w:r>
              <w:rPr>
                <w:noProof/>
                <w:webHidden/>
              </w:rPr>
              <w:t>20</w:t>
            </w:r>
            <w:r w:rsidR="00087D45">
              <w:rPr>
                <w:noProof/>
                <w:webHidden/>
              </w:rPr>
              <w:fldChar w:fldCharType="end"/>
            </w:r>
          </w:hyperlink>
        </w:p>
        <w:p w14:paraId="75FF3C4D" w14:textId="3789AEF9" w:rsidR="00087D45" w:rsidRDefault="00CF29A3" w:rsidP="00087D45">
          <w:pPr>
            <w:pStyle w:val="TM1"/>
            <w:rPr>
              <w:noProof/>
              <w:color w:val="auto"/>
              <w:sz w:val="22"/>
              <w:szCs w:val="22"/>
              <w:lang w:eastAsia="fr-FR"/>
            </w:rPr>
          </w:pPr>
          <w:hyperlink w:anchor="_Toc129096330" w:history="1">
            <w:r w:rsidR="00087D45" w:rsidRPr="00B83F2F">
              <w:rPr>
                <w:rStyle w:val="Lienhypertexte"/>
              </w:rPr>
              <w:t>LES FORMATIONS SOFT SKILLS 100 % A distance</w:t>
            </w:r>
            <w:r w:rsidR="00087D45">
              <w:rPr>
                <w:noProof/>
                <w:webHidden/>
              </w:rPr>
              <w:tab/>
            </w:r>
            <w:r w:rsidR="00087D45">
              <w:rPr>
                <w:noProof/>
                <w:webHidden/>
              </w:rPr>
              <w:fldChar w:fldCharType="begin"/>
            </w:r>
            <w:r w:rsidR="00087D45">
              <w:rPr>
                <w:noProof/>
                <w:webHidden/>
              </w:rPr>
              <w:instrText xml:space="preserve"> PAGEREF _Toc129096330 \h </w:instrText>
            </w:r>
            <w:r w:rsidR="00087D45">
              <w:rPr>
                <w:noProof/>
                <w:webHidden/>
              </w:rPr>
            </w:r>
            <w:r w:rsidR="00087D45">
              <w:rPr>
                <w:noProof/>
                <w:webHidden/>
              </w:rPr>
              <w:fldChar w:fldCharType="separate"/>
            </w:r>
            <w:r>
              <w:rPr>
                <w:noProof/>
                <w:webHidden/>
              </w:rPr>
              <w:t>25</w:t>
            </w:r>
            <w:r w:rsidR="00087D45">
              <w:rPr>
                <w:noProof/>
                <w:webHidden/>
              </w:rPr>
              <w:fldChar w:fldCharType="end"/>
            </w:r>
          </w:hyperlink>
        </w:p>
        <w:p w14:paraId="421A0B9B" w14:textId="7E851327" w:rsidR="00087D45" w:rsidRDefault="00CF29A3" w:rsidP="00087D45">
          <w:pPr>
            <w:pStyle w:val="TM1"/>
            <w:rPr>
              <w:noProof/>
              <w:color w:val="auto"/>
              <w:sz w:val="22"/>
              <w:szCs w:val="22"/>
              <w:lang w:eastAsia="fr-FR"/>
            </w:rPr>
          </w:pPr>
          <w:hyperlink w:anchor="_Toc129096333" w:history="1">
            <w:r w:rsidR="00087D45" w:rsidRPr="00B83F2F">
              <w:rPr>
                <w:rStyle w:val="Lienhypertexte"/>
              </w:rPr>
              <w:t>REUSSIR UN ENTRETIEN CLIENT EN PRESENCIEL ET EN VISIO</w:t>
            </w:r>
            <w:r w:rsidR="00087D45">
              <w:rPr>
                <w:noProof/>
                <w:webHidden/>
              </w:rPr>
              <w:tab/>
            </w:r>
            <w:r w:rsidR="00087D45">
              <w:rPr>
                <w:noProof/>
                <w:webHidden/>
              </w:rPr>
              <w:fldChar w:fldCharType="begin"/>
            </w:r>
            <w:r w:rsidR="00087D45">
              <w:rPr>
                <w:noProof/>
                <w:webHidden/>
              </w:rPr>
              <w:instrText xml:space="preserve"> PAGEREF _Toc129096333 \h </w:instrText>
            </w:r>
            <w:r w:rsidR="00087D45">
              <w:rPr>
                <w:noProof/>
                <w:webHidden/>
              </w:rPr>
            </w:r>
            <w:r w:rsidR="00087D45">
              <w:rPr>
                <w:noProof/>
                <w:webHidden/>
              </w:rPr>
              <w:fldChar w:fldCharType="separate"/>
            </w:r>
            <w:r>
              <w:rPr>
                <w:noProof/>
                <w:webHidden/>
              </w:rPr>
              <w:t>26</w:t>
            </w:r>
            <w:r w:rsidR="00087D45">
              <w:rPr>
                <w:noProof/>
                <w:webHidden/>
              </w:rPr>
              <w:fldChar w:fldCharType="end"/>
            </w:r>
          </w:hyperlink>
        </w:p>
        <w:p w14:paraId="26BA75DC" w14:textId="7E641E64" w:rsidR="00087D45" w:rsidRDefault="00CF29A3" w:rsidP="00087D45">
          <w:pPr>
            <w:pStyle w:val="TM1"/>
            <w:rPr>
              <w:rStyle w:val="Lienhypertexte"/>
            </w:rPr>
          </w:pPr>
          <w:hyperlink w:anchor="_Toc129096335" w:history="1">
            <w:r w:rsidR="00087D45" w:rsidRPr="00B83F2F">
              <w:rPr>
                <w:rStyle w:val="Lienhypertexte"/>
              </w:rPr>
              <w:t>MAITRISER LE POTENTIEL DE SA VOIX</w:t>
            </w:r>
            <w:r w:rsidR="00087D45">
              <w:rPr>
                <w:noProof/>
                <w:webHidden/>
              </w:rPr>
              <w:tab/>
            </w:r>
            <w:r w:rsidR="00087D45">
              <w:rPr>
                <w:noProof/>
                <w:webHidden/>
              </w:rPr>
              <w:fldChar w:fldCharType="begin"/>
            </w:r>
            <w:r w:rsidR="00087D45">
              <w:rPr>
                <w:noProof/>
                <w:webHidden/>
              </w:rPr>
              <w:instrText xml:space="preserve"> PAGEREF _Toc129096335 \h </w:instrText>
            </w:r>
            <w:r w:rsidR="00087D45">
              <w:rPr>
                <w:noProof/>
                <w:webHidden/>
              </w:rPr>
            </w:r>
            <w:r w:rsidR="00087D45">
              <w:rPr>
                <w:noProof/>
                <w:webHidden/>
              </w:rPr>
              <w:fldChar w:fldCharType="separate"/>
            </w:r>
            <w:r>
              <w:rPr>
                <w:noProof/>
                <w:webHidden/>
              </w:rPr>
              <w:t>27</w:t>
            </w:r>
            <w:r w:rsidR="00087D45">
              <w:rPr>
                <w:noProof/>
                <w:webHidden/>
              </w:rPr>
              <w:fldChar w:fldCharType="end"/>
            </w:r>
          </w:hyperlink>
        </w:p>
        <w:p w14:paraId="213F4FC9" w14:textId="7826E0A4" w:rsidR="0086212D" w:rsidRPr="0086212D" w:rsidRDefault="0086212D" w:rsidP="0086212D">
          <w:pPr>
            <w:rPr>
              <w:b/>
              <w:bCs/>
              <w:color w:val="5C37CD" w:themeColor="accent1"/>
              <w:lang w:val="en-US"/>
            </w:rPr>
          </w:pPr>
          <w:r>
            <w:rPr>
              <w:b/>
              <w:bCs/>
              <w:color w:val="5C37CD" w:themeColor="accent1"/>
              <w:lang w:val="en-US"/>
            </w:rPr>
            <w:lastRenderedPageBreak/>
            <w:t>LA PROFESSIONNALISATION : LES DISPOSITIFS</w:t>
          </w:r>
        </w:p>
        <w:p w14:paraId="10C8C28C" w14:textId="00DC23EB" w:rsidR="0086212D" w:rsidRDefault="0086212D" w:rsidP="0086212D"/>
        <w:p w14:paraId="56170608" w14:textId="259D5FE9" w:rsidR="00087D45" w:rsidRDefault="00CF29A3" w:rsidP="00087D45">
          <w:pPr>
            <w:pStyle w:val="TM1"/>
            <w:rPr>
              <w:noProof/>
              <w:color w:val="auto"/>
              <w:sz w:val="22"/>
              <w:szCs w:val="22"/>
              <w:lang w:eastAsia="fr-FR"/>
            </w:rPr>
          </w:pPr>
          <w:hyperlink w:anchor="_Toc129096338" w:history="1">
            <w:r w:rsidR="0086212D">
              <w:rPr>
                <w:noProof/>
                <w:color w:val="auto"/>
                <w:sz w:val="22"/>
                <w:szCs w:val="22"/>
                <w:lang w:eastAsia="fr-FR"/>
              </w:rPr>
              <w:t>CPF :</w:t>
            </w:r>
            <w:r w:rsidR="00087D45" w:rsidRPr="00B83F2F">
              <w:rPr>
                <w:rStyle w:val="Lienhypertexte"/>
              </w:rPr>
              <w:t xml:space="preserve"> COMPTE PERSONNEL DE FORMATION</w:t>
            </w:r>
            <w:r w:rsidR="00087D45">
              <w:rPr>
                <w:noProof/>
                <w:webHidden/>
              </w:rPr>
              <w:tab/>
            </w:r>
            <w:r w:rsidR="00087D45">
              <w:rPr>
                <w:noProof/>
                <w:webHidden/>
              </w:rPr>
              <w:fldChar w:fldCharType="begin"/>
            </w:r>
            <w:r w:rsidR="00087D45">
              <w:rPr>
                <w:noProof/>
                <w:webHidden/>
              </w:rPr>
              <w:instrText xml:space="preserve"> PAGEREF _Toc129096338 \h </w:instrText>
            </w:r>
            <w:r w:rsidR="00087D45">
              <w:rPr>
                <w:noProof/>
                <w:webHidden/>
              </w:rPr>
            </w:r>
            <w:r w:rsidR="00087D45">
              <w:rPr>
                <w:noProof/>
                <w:webHidden/>
              </w:rPr>
              <w:fldChar w:fldCharType="separate"/>
            </w:r>
            <w:r>
              <w:rPr>
                <w:noProof/>
                <w:webHidden/>
              </w:rPr>
              <w:t>29</w:t>
            </w:r>
            <w:r w:rsidR="00087D45">
              <w:rPr>
                <w:noProof/>
                <w:webHidden/>
              </w:rPr>
              <w:fldChar w:fldCharType="end"/>
            </w:r>
          </w:hyperlink>
        </w:p>
        <w:p w14:paraId="161D681B" w14:textId="272B00ED" w:rsidR="00087D45" w:rsidRDefault="00CF29A3" w:rsidP="00087D45">
          <w:pPr>
            <w:pStyle w:val="TM1"/>
            <w:rPr>
              <w:noProof/>
              <w:color w:val="auto"/>
              <w:sz w:val="22"/>
              <w:szCs w:val="22"/>
              <w:lang w:eastAsia="fr-FR"/>
            </w:rPr>
          </w:pPr>
          <w:hyperlink w:anchor="_Toc129096340" w:history="1">
            <w:r w:rsidR="0086212D">
              <w:rPr>
                <w:rStyle w:val="Lienhypertexte"/>
              </w:rPr>
              <w:t>PTP</w:t>
            </w:r>
            <w:r w:rsidR="00087D45" w:rsidRPr="00B83F2F">
              <w:rPr>
                <w:rStyle w:val="Lienhypertexte"/>
              </w:rPr>
              <w:t> : PROJET DE TRANSITION PROFESSIONNELLE</w:t>
            </w:r>
            <w:r w:rsidR="00087D45">
              <w:rPr>
                <w:noProof/>
                <w:webHidden/>
              </w:rPr>
              <w:tab/>
            </w:r>
            <w:r w:rsidR="00087D45">
              <w:rPr>
                <w:noProof/>
                <w:webHidden/>
              </w:rPr>
              <w:fldChar w:fldCharType="begin"/>
            </w:r>
            <w:r w:rsidR="00087D45">
              <w:rPr>
                <w:noProof/>
                <w:webHidden/>
              </w:rPr>
              <w:instrText xml:space="preserve"> PAGEREF _Toc129096340 \h </w:instrText>
            </w:r>
            <w:r w:rsidR="00087D45">
              <w:rPr>
                <w:noProof/>
                <w:webHidden/>
              </w:rPr>
            </w:r>
            <w:r w:rsidR="00087D45">
              <w:rPr>
                <w:noProof/>
                <w:webHidden/>
              </w:rPr>
              <w:fldChar w:fldCharType="separate"/>
            </w:r>
            <w:r>
              <w:rPr>
                <w:noProof/>
                <w:webHidden/>
              </w:rPr>
              <w:t>29</w:t>
            </w:r>
            <w:r w:rsidR="00087D45">
              <w:rPr>
                <w:noProof/>
                <w:webHidden/>
              </w:rPr>
              <w:fldChar w:fldCharType="end"/>
            </w:r>
          </w:hyperlink>
        </w:p>
        <w:p w14:paraId="012F8E1B" w14:textId="24B62704" w:rsidR="00087D45" w:rsidRDefault="00CF29A3" w:rsidP="00087D45">
          <w:pPr>
            <w:pStyle w:val="TM1"/>
            <w:rPr>
              <w:noProof/>
              <w:color w:val="auto"/>
              <w:sz w:val="22"/>
              <w:szCs w:val="22"/>
              <w:lang w:eastAsia="fr-FR"/>
            </w:rPr>
          </w:pPr>
          <w:hyperlink w:anchor="_Toc129096341" w:history="1">
            <w:r w:rsidR="00087D45" w:rsidRPr="00B83F2F">
              <w:rPr>
                <w:rStyle w:val="Lienhypertexte"/>
              </w:rPr>
              <w:t>VAE : VALIDATION DES ACQUIS DE L’EXPERIENCE</w:t>
            </w:r>
            <w:r w:rsidR="00087D45">
              <w:rPr>
                <w:noProof/>
                <w:webHidden/>
              </w:rPr>
              <w:tab/>
            </w:r>
            <w:r w:rsidR="00087D45">
              <w:rPr>
                <w:noProof/>
                <w:webHidden/>
              </w:rPr>
              <w:fldChar w:fldCharType="begin"/>
            </w:r>
            <w:r w:rsidR="00087D45">
              <w:rPr>
                <w:noProof/>
                <w:webHidden/>
              </w:rPr>
              <w:instrText xml:space="preserve"> PAGEREF _Toc129096341 \h </w:instrText>
            </w:r>
            <w:r w:rsidR="00087D45">
              <w:rPr>
                <w:noProof/>
                <w:webHidden/>
              </w:rPr>
            </w:r>
            <w:r w:rsidR="00087D45">
              <w:rPr>
                <w:noProof/>
                <w:webHidden/>
              </w:rPr>
              <w:fldChar w:fldCharType="separate"/>
            </w:r>
            <w:r>
              <w:rPr>
                <w:noProof/>
                <w:webHidden/>
              </w:rPr>
              <w:t>29</w:t>
            </w:r>
            <w:r w:rsidR="00087D45">
              <w:rPr>
                <w:noProof/>
                <w:webHidden/>
              </w:rPr>
              <w:fldChar w:fldCharType="end"/>
            </w:r>
          </w:hyperlink>
        </w:p>
        <w:p w14:paraId="186B616D" w14:textId="4FE8CDF3" w:rsidR="00087D45" w:rsidRDefault="00CF29A3" w:rsidP="00087D45">
          <w:pPr>
            <w:pStyle w:val="TM1"/>
            <w:rPr>
              <w:noProof/>
              <w:color w:val="auto"/>
              <w:sz w:val="22"/>
              <w:szCs w:val="22"/>
              <w:lang w:eastAsia="fr-FR"/>
            </w:rPr>
          </w:pPr>
          <w:hyperlink w:anchor="_Toc129096342" w:history="1">
            <w:r w:rsidR="00087D45" w:rsidRPr="00B83F2F">
              <w:rPr>
                <w:rStyle w:val="Lienhypertexte"/>
              </w:rPr>
              <w:t>CEP : CONSEIL EN EVOLUTION PROFESSIONnELLE</w:t>
            </w:r>
            <w:r w:rsidR="00087D45">
              <w:rPr>
                <w:noProof/>
                <w:webHidden/>
              </w:rPr>
              <w:tab/>
            </w:r>
            <w:r w:rsidR="00087D45">
              <w:rPr>
                <w:noProof/>
                <w:webHidden/>
              </w:rPr>
              <w:fldChar w:fldCharType="begin"/>
            </w:r>
            <w:r w:rsidR="00087D45">
              <w:rPr>
                <w:noProof/>
                <w:webHidden/>
              </w:rPr>
              <w:instrText xml:space="preserve"> PAGEREF _Toc129096342 \h </w:instrText>
            </w:r>
            <w:r w:rsidR="00087D45">
              <w:rPr>
                <w:noProof/>
                <w:webHidden/>
              </w:rPr>
            </w:r>
            <w:r w:rsidR="00087D45">
              <w:rPr>
                <w:noProof/>
                <w:webHidden/>
              </w:rPr>
              <w:fldChar w:fldCharType="separate"/>
            </w:r>
            <w:r>
              <w:rPr>
                <w:noProof/>
                <w:webHidden/>
              </w:rPr>
              <w:t>29</w:t>
            </w:r>
            <w:r w:rsidR="00087D45">
              <w:rPr>
                <w:noProof/>
                <w:webHidden/>
              </w:rPr>
              <w:fldChar w:fldCharType="end"/>
            </w:r>
          </w:hyperlink>
        </w:p>
        <w:p w14:paraId="14CE042D" w14:textId="6A854E3D" w:rsidR="00A706F0" w:rsidRDefault="00A706F0">
          <w:r>
            <w:rPr>
              <w:b/>
              <w:bCs/>
            </w:rPr>
            <w:fldChar w:fldCharType="end"/>
          </w:r>
        </w:p>
      </w:sdtContent>
    </w:sdt>
    <w:p w14:paraId="1025B12B" w14:textId="208D30F7" w:rsidR="00F10987" w:rsidRDefault="00F10987" w:rsidP="00F10987"/>
    <w:p w14:paraId="639C3704" w14:textId="7AF772A2" w:rsidR="00F10987" w:rsidRDefault="00F10987" w:rsidP="00F10987"/>
    <w:p w14:paraId="01F5BD6C" w14:textId="4B70826B" w:rsidR="00F10987" w:rsidRDefault="00F10987" w:rsidP="00F10987"/>
    <w:p w14:paraId="364826D4" w14:textId="09066956" w:rsidR="00F10987" w:rsidRDefault="00F10987" w:rsidP="00F10987"/>
    <w:p w14:paraId="5603C54F" w14:textId="69B542F6" w:rsidR="00F10987" w:rsidRDefault="00F10987" w:rsidP="00F10987"/>
    <w:p w14:paraId="69D6BA58" w14:textId="6DB7C025" w:rsidR="00F10987" w:rsidRDefault="00F10987" w:rsidP="00F10987"/>
    <w:p w14:paraId="3D534726" w14:textId="3EDD5273" w:rsidR="00F10987" w:rsidRDefault="00F10987" w:rsidP="00F10987"/>
    <w:p w14:paraId="4BB0D0DB" w14:textId="77777777" w:rsidR="00F10987" w:rsidRDefault="00F10987" w:rsidP="00F10987"/>
    <w:p w14:paraId="5A602863" w14:textId="35FA53FA" w:rsidR="00F10987" w:rsidRDefault="00F10987" w:rsidP="00F10987"/>
    <w:p w14:paraId="5F747AE1" w14:textId="129AFA82" w:rsidR="00F10987" w:rsidRDefault="00F10987" w:rsidP="00F10987"/>
    <w:p w14:paraId="5E890EDD" w14:textId="4B0C129F" w:rsidR="00F10987" w:rsidRDefault="00F10987" w:rsidP="00F10987"/>
    <w:p w14:paraId="29332B8A" w14:textId="2B1A1571" w:rsidR="00F10987" w:rsidRDefault="00F10987" w:rsidP="00F10987"/>
    <w:p w14:paraId="22B54E65" w14:textId="77777777" w:rsidR="00F10987" w:rsidRPr="00F10987" w:rsidRDefault="00F10987" w:rsidP="00F10987"/>
    <w:p w14:paraId="3BCC6E41" w14:textId="77777777" w:rsidR="00F10987" w:rsidRDefault="00F10987">
      <w:pPr>
        <w:rPr>
          <w:rFonts w:asciiTheme="majorHAnsi" w:hAnsiTheme="majorHAnsi" w:cstheme="majorHAnsi"/>
          <w:b/>
          <w:bCs/>
          <w:caps/>
          <w:noProof/>
          <w:sz w:val="24"/>
          <w:szCs w:val="24"/>
        </w:rPr>
      </w:pPr>
      <w:r>
        <w:br w:type="page"/>
      </w:r>
    </w:p>
    <w:p w14:paraId="0E17D3F8" w14:textId="121108B6" w:rsidR="006F7636" w:rsidRPr="002A6798" w:rsidRDefault="00E21252" w:rsidP="00572734">
      <w:pPr>
        <w:pStyle w:val="Titre1"/>
      </w:pPr>
      <w:bookmarkStart w:id="0" w:name="_Toc129096297"/>
      <w:r>
        <w:lastRenderedPageBreak/>
        <w:t>LA STRATEGIE DE FORMATION MICROPOLE 202</w:t>
      </w:r>
      <w:bookmarkEnd w:id="0"/>
      <w:r w:rsidR="000D3403">
        <w:t>4</w:t>
      </w:r>
    </w:p>
    <w:p w14:paraId="2E0884D7" w14:textId="77777777" w:rsidR="00F21062" w:rsidRDefault="00F21062" w:rsidP="00F21062">
      <w:pPr>
        <w:jc w:val="both"/>
      </w:pPr>
      <w:r>
        <w:t>Le plan de développement des compétences a pour objectif de formaliser la politique formation issue de la stratégie de l’entreprise et du questionnement des managers sur les besoins d’accompagnement de leurs équipes.</w:t>
      </w:r>
    </w:p>
    <w:p w14:paraId="31E8D76A" w14:textId="77777777" w:rsidR="00F21062" w:rsidRDefault="00F21062" w:rsidP="00E21252">
      <w:pPr>
        <w:jc w:val="both"/>
      </w:pPr>
    </w:p>
    <w:p w14:paraId="38F6522F" w14:textId="4497D7BF" w:rsidR="00F21062" w:rsidRDefault="00F21062" w:rsidP="00F21062">
      <w:pPr>
        <w:jc w:val="both"/>
      </w:pPr>
      <w:r>
        <w:t>Le déploiement du plan de compétences passe par un accompagnement managérial du collaborateur lors des différents entretiens que sont le BIM (Bilan Individuel de Mission), l’EAE (Entretien Annuel d’Evaluation) et l’EP (Entretien Professionnel).</w:t>
      </w:r>
    </w:p>
    <w:p w14:paraId="651381F0" w14:textId="77777777" w:rsidR="00F21062" w:rsidRDefault="00F21062" w:rsidP="00F21062">
      <w:pPr>
        <w:jc w:val="both"/>
      </w:pPr>
    </w:p>
    <w:p w14:paraId="5CBBA0D3" w14:textId="5FC3DB48" w:rsidR="00F21062" w:rsidRDefault="00F21062" w:rsidP="00F21062">
      <w:pPr>
        <w:jc w:val="both"/>
      </w:pPr>
      <w:r>
        <w:t>Ces échanges permettent de faire le point avec chaque collaborateur sur ses compétences acquises, les axes d’amélioration et de se projeter sur son parcours au sein de MICROPOLE parce que bien connaître les compétences de nos collaborateurs pour identifier celles à développer ou à acquérir est une étape préalable essentielle.</w:t>
      </w:r>
    </w:p>
    <w:p w14:paraId="3709EDFF" w14:textId="2B4BF31D" w:rsidR="00F21062" w:rsidRDefault="00F21062" w:rsidP="00E21252">
      <w:pPr>
        <w:jc w:val="both"/>
      </w:pPr>
    </w:p>
    <w:p w14:paraId="1BBA5EA1" w14:textId="4E8FDC90" w:rsidR="00920B91" w:rsidRDefault="00920B91" w:rsidP="00E21252">
      <w:pPr>
        <w:jc w:val="both"/>
      </w:pPr>
      <w:r>
        <w:t xml:space="preserve">Former nos collaborateurs permet d’anticiper, de préparer et d’accompagner le développement et la compétitivité de </w:t>
      </w:r>
      <w:proofErr w:type="spellStart"/>
      <w:r>
        <w:t>Micropole</w:t>
      </w:r>
      <w:proofErr w:type="spellEnd"/>
      <w:r>
        <w:t>.</w:t>
      </w:r>
    </w:p>
    <w:p w14:paraId="6D480E48" w14:textId="0058C217" w:rsidR="00920B91" w:rsidRDefault="00920B91" w:rsidP="00E21252">
      <w:pPr>
        <w:jc w:val="both"/>
      </w:pPr>
    </w:p>
    <w:p w14:paraId="4C33E128" w14:textId="67772D2D" w:rsidR="00F21062" w:rsidRDefault="00920B91" w:rsidP="00F21062">
      <w:pPr>
        <w:jc w:val="both"/>
      </w:pPr>
      <w:r>
        <w:t>Ainsi, c</w:t>
      </w:r>
      <w:r w:rsidR="00F21062">
        <w:t>e document a pour objectif de présenter, de façon non exhaustive</w:t>
      </w:r>
      <w:r w:rsidR="00EA71F5">
        <w:t xml:space="preserve">, et pour l’ensemble des collaborateurs quelle que soit la fonction occupée au sein de </w:t>
      </w:r>
      <w:proofErr w:type="spellStart"/>
      <w:r w:rsidR="00EA71F5">
        <w:t>Micropole</w:t>
      </w:r>
      <w:proofErr w:type="spellEnd"/>
      <w:r w:rsidR="00F21062">
        <w:t>, les actions de formation répondant au besoin d’accompagnement des équipes pour répondre aux exigences du marché et créer de la valeur.</w:t>
      </w:r>
      <w:r>
        <w:t xml:space="preserve"> Il constitue un outil stratégique au service de l’entreprise.</w:t>
      </w:r>
    </w:p>
    <w:p w14:paraId="2861EF85" w14:textId="77777777" w:rsidR="00786D9B" w:rsidRDefault="00786D9B" w:rsidP="00F21062">
      <w:pPr>
        <w:pStyle w:val="StyleParagraphedeliste8pt"/>
        <w:numPr>
          <w:ilvl w:val="0"/>
          <w:numId w:val="0"/>
        </w:numPr>
        <w:jc w:val="both"/>
        <w:rPr>
          <w:rFonts w:cstheme="minorHAnsi"/>
          <w:sz w:val="20"/>
        </w:rPr>
      </w:pPr>
      <w:bookmarkStart w:id="1" w:name="_Hlk127464570"/>
    </w:p>
    <w:p w14:paraId="124A3284" w14:textId="620D0411" w:rsidR="00F21062" w:rsidRPr="00F21062" w:rsidRDefault="00F21062" w:rsidP="00F21062">
      <w:pPr>
        <w:pStyle w:val="StyleParagraphedeliste8pt"/>
        <w:numPr>
          <w:ilvl w:val="0"/>
          <w:numId w:val="0"/>
        </w:numPr>
        <w:jc w:val="both"/>
        <w:rPr>
          <w:rFonts w:cstheme="minorHAnsi"/>
          <w:sz w:val="20"/>
        </w:rPr>
      </w:pPr>
      <w:r w:rsidRPr="00F21062">
        <w:rPr>
          <w:rFonts w:cstheme="minorHAnsi"/>
          <w:sz w:val="20"/>
        </w:rPr>
        <w:t>Autrement dit, le plan de développement des compétences est un outil stratégique au service de l’entreprise.</w:t>
      </w:r>
    </w:p>
    <w:p w14:paraId="663E7780" w14:textId="77777777" w:rsidR="00F21062" w:rsidRPr="00F21062" w:rsidRDefault="00F21062" w:rsidP="00E21252">
      <w:pPr>
        <w:jc w:val="both"/>
        <w:rPr>
          <w:rFonts w:cstheme="minorHAnsi"/>
        </w:rPr>
      </w:pPr>
    </w:p>
    <w:p w14:paraId="671ACF06" w14:textId="5012BE63" w:rsidR="00920B91" w:rsidRDefault="00920B91">
      <w:r>
        <w:br w:type="page"/>
      </w:r>
    </w:p>
    <w:bookmarkEnd w:id="1"/>
    <w:p w14:paraId="0E9FFDA3" w14:textId="57D82939" w:rsidR="00AE0913" w:rsidRDefault="00AE0913" w:rsidP="008F05DD"/>
    <w:p w14:paraId="1AB246C7" w14:textId="4451F651" w:rsidR="00AE0913" w:rsidRDefault="00AE0913" w:rsidP="008F05DD"/>
    <w:p w14:paraId="1EBA3134" w14:textId="67FE6BBC" w:rsidR="00AE0913" w:rsidRDefault="00AE0913" w:rsidP="008F05DD"/>
    <w:p w14:paraId="2677EEF4" w14:textId="0E08EB41" w:rsidR="00AE0913" w:rsidRDefault="00AE0913" w:rsidP="008F05DD"/>
    <w:p w14:paraId="0735DE1B" w14:textId="77777777" w:rsidR="00AE0913" w:rsidRDefault="00AE0913" w:rsidP="008F05DD"/>
    <w:p w14:paraId="20477C09" w14:textId="77777777" w:rsidR="00AE0913" w:rsidRDefault="00AE0913" w:rsidP="008F05DD"/>
    <w:p w14:paraId="4D8948D5" w14:textId="1C66D8FA" w:rsidR="00AE0913" w:rsidRDefault="00AE0913" w:rsidP="008F05DD"/>
    <w:p w14:paraId="309EB58E" w14:textId="53A7CE0B" w:rsidR="00EA71F5" w:rsidRDefault="00EA71F5" w:rsidP="008F05DD"/>
    <w:p w14:paraId="67986472" w14:textId="5C524B32" w:rsidR="00EA71F5" w:rsidRDefault="00EA71F5" w:rsidP="008F05DD"/>
    <w:p w14:paraId="5C1B9893" w14:textId="29B93052" w:rsidR="00EA71F5" w:rsidRDefault="00EA71F5" w:rsidP="008F05DD"/>
    <w:p w14:paraId="6D6E5AA9" w14:textId="3D98EEBF" w:rsidR="00EA71F5" w:rsidRDefault="00EA71F5" w:rsidP="008F05DD"/>
    <w:p w14:paraId="2F0BD7D9" w14:textId="74647E17" w:rsidR="00EA71F5" w:rsidRDefault="00EA71F5" w:rsidP="008F05DD"/>
    <w:p w14:paraId="4E462587" w14:textId="77777777" w:rsidR="00EA71F5" w:rsidRDefault="00EA71F5" w:rsidP="008F05DD"/>
    <w:p w14:paraId="5C9A1F1E" w14:textId="1FA8AACD" w:rsidR="00AE0913" w:rsidRDefault="00AE0913" w:rsidP="008F05DD"/>
    <w:p w14:paraId="24AD3957" w14:textId="32928EED" w:rsidR="00AE0913" w:rsidRPr="00AE0913" w:rsidRDefault="00AE0913" w:rsidP="008F05DD">
      <w:pPr>
        <w:rPr>
          <w:b/>
          <w:bCs/>
          <w:sz w:val="36"/>
          <w:szCs w:val="36"/>
        </w:rPr>
      </w:pPr>
      <w:r w:rsidRPr="00AE0913">
        <w:rPr>
          <w:b/>
          <w:bCs/>
          <w:sz w:val="36"/>
          <w:szCs w:val="36"/>
        </w:rPr>
        <w:t>HARD SKILLS</w:t>
      </w:r>
      <w:r w:rsidR="00EA71F5">
        <w:rPr>
          <w:b/>
          <w:bCs/>
          <w:sz w:val="36"/>
          <w:szCs w:val="36"/>
        </w:rPr>
        <w:t xml:space="preserve"> et METIER</w:t>
      </w:r>
    </w:p>
    <w:p w14:paraId="7DD5E70B" w14:textId="120D982B" w:rsidR="00AE0913" w:rsidRDefault="00AE0913" w:rsidP="008F05DD"/>
    <w:p w14:paraId="582C2D10" w14:textId="019411F5" w:rsidR="00AE0913" w:rsidRDefault="00AE0913" w:rsidP="008F05DD">
      <w:r>
        <w:rPr>
          <w:noProof/>
        </w:rPr>
        <w:drawing>
          <wp:inline distT="0" distB="0" distL="0" distR="0" wp14:anchorId="0DE73425" wp14:editId="03831AC1">
            <wp:extent cx="6362700" cy="2528826"/>
            <wp:effectExtent l="0" t="0" r="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t="32837" b="14222"/>
                    <a:stretch/>
                  </pic:blipFill>
                  <pic:spPr bwMode="auto">
                    <a:xfrm>
                      <a:off x="0" y="0"/>
                      <a:ext cx="6394831" cy="2541596"/>
                    </a:xfrm>
                    <a:prstGeom prst="rect">
                      <a:avLst/>
                    </a:prstGeom>
                    <a:noFill/>
                    <a:ln>
                      <a:noFill/>
                    </a:ln>
                    <a:extLst>
                      <a:ext uri="{53640926-AAD7-44D8-BBD7-CCE9431645EC}">
                        <a14:shadowObscured xmlns:a14="http://schemas.microsoft.com/office/drawing/2010/main"/>
                      </a:ext>
                    </a:extLst>
                  </pic:spPr>
                </pic:pic>
              </a:graphicData>
            </a:graphic>
          </wp:inline>
        </w:drawing>
      </w:r>
    </w:p>
    <w:p w14:paraId="22673D00" w14:textId="716E17D8" w:rsidR="00AE0913" w:rsidRDefault="00AE0913" w:rsidP="008F05DD">
      <w:r>
        <w:rPr>
          <w:noProof/>
        </w:rPr>
        <mc:AlternateContent>
          <mc:Choice Requires="wps">
            <w:drawing>
              <wp:inline distT="0" distB="0" distL="0" distR="0" wp14:anchorId="3E26CBC1" wp14:editId="6D7D3E21">
                <wp:extent cx="304800" cy="304800"/>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1E6A3C"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795AA9D" w14:textId="33BF074D" w:rsidR="00AE0913" w:rsidRDefault="00AE0913">
      <w:r>
        <w:br w:type="page"/>
      </w:r>
    </w:p>
    <w:p w14:paraId="7D4C4740" w14:textId="77777777" w:rsidR="00186899" w:rsidRPr="002A6798" w:rsidRDefault="003543AE" w:rsidP="00186899">
      <w:pPr>
        <w:pStyle w:val="Titre1"/>
      </w:pPr>
      <w:bookmarkStart w:id="2" w:name="_Toc129096298"/>
      <w:r w:rsidRPr="00186899">
        <w:lastRenderedPageBreak/>
        <w:t xml:space="preserve">LES FORMATIONS </w:t>
      </w:r>
      <w:r w:rsidR="000865B2" w:rsidRPr="00186899">
        <w:t>PAR DOMAINES</w:t>
      </w:r>
      <w:bookmarkEnd w:id="2"/>
    </w:p>
    <w:p w14:paraId="432BFCBF" w14:textId="7CDD856F" w:rsidR="001D1121" w:rsidRPr="00DF2563" w:rsidRDefault="007B245B" w:rsidP="009036C5">
      <w:pPr>
        <w:pStyle w:val="Titre2"/>
        <w:numPr>
          <w:ilvl w:val="0"/>
          <w:numId w:val="16"/>
        </w:numPr>
        <w:ind w:left="426"/>
      </w:pPr>
      <w:bookmarkStart w:id="3" w:name="_Toc129096299"/>
      <w:r w:rsidRPr="0002374C">
        <w:t>Management des systèmes d’information</w:t>
      </w:r>
      <w:bookmarkEnd w:id="3"/>
    </w:p>
    <w:p w14:paraId="337EBD7F" w14:textId="77777777" w:rsidR="00577758" w:rsidRPr="00155671" w:rsidRDefault="00577758" w:rsidP="009036C5">
      <w:pPr>
        <w:pStyle w:val="Paragraphedeliste"/>
        <w:numPr>
          <w:ilvl w:val="0"/>
          <w:numId w:val="14"/>
        </w:numPr>
        <w:rPr>
          <w:rFonts w:cstheme="minorHAnsi"/>
          <w:b/>
          <w:bCs/>
        </w:rPr>
      </w:pPr>
      <w:r w:rsidRPr="00155671">
        <w:rPr>
          <w:rFonts w:cstheme="minorHAnsi"/>
          <w:b/>
          <w:bCs/>
        </w:rPr>
        <w:t>Blockchain - État de l’art et cas concrets – PLB</w:t>
      </w:r>
    </w:p>
    <w:p w14:paraId="20388D3A" w14:textId="77777777" w:rsidR="00577758" w:rsidRPr="007F3E45" w:rsidRDefault="00577758" w:rsidP="00577758">
      <w:pPr>
        <w:ind w:left="360" w:firstLine="348"/>
      </w:pPr>
      <w:r>
        <w:t>14 heures en présentiel ou à distance</w:t>
      </w:r>
    </w:p>
    <w:p w14:paraId="5F9AA5E2" w14:textId="77777777" w:rsidR="00577758" w:rsidRDefault="00577758" w:rsidP="00577758">
      <w:pPr>
        <w:ind w:firstLine="708"/>
      </w:pPr>
    </w:p>
    <w:p w14:paraId="4ADAA891" w14:textId="100B992B" w:rsidR="00577758" w:rsidRPr="00577758" w:rsidRDefault="00577758" w:rsidP="009036C5">
      <w:pPr>
        <w:pStyle w:val="Paragraphedeliste"/>
        <w:numPr>
          <w:ilvl w:val="0"/>
          <w:numId w:val="14"/>
        </w:numPr>
        <w:rPr>
          <w:rFonts w:cstheme="minorHAnsi"/>
          <w:b/>
          <w:bCs/>
        </w:rPr>
      </w:pPr>
      <w:r w:rsidRPr="00577758">
        <w:rPr>
          <w:rFonts w:cstheme="minorHAnsi"/>
          <w:b/>
          <w:bCs/>
        </w:rPr>
        <w:t>Urbanisme du SI et architectures des systèmes</w:t>
      </w:r>
      <w:r w:rsidR="009E7F72">
        <w:rPr>
          <w:rFonts w:cstheme="minorHAnsi"/>
          <w:b/>
          <w:bCs/>
        </w:rPr>
        <w:t xml:space="preserve"> - Sparks</w:t>
      </w:r>
    </w:p>
    <w:p w14:paraId="418197DF" w14:textId="04CB98E0" w:rsidR="00577758" w:rsidRPr="001D1121" w:rsidRDefault="005921BC" w:rsidP="00577758">
      <w:pPr>
        <w:ind w:firstLine="708"/>
        <w:jc w:val="both"/>
        <w:rPr>
          <w:rFonts w:cstheme="minorHAnsi"/>
        </w:rPr>
      </w:pPr>
      <w:r>
        <w:rPr>
          <w:rFonts w:cstheme="minorHAnsi"/>
        </w:rPr>
        <w:t>21</w:t>
      </w:r>
      <w:r w:rsidR="00954D29">
        <w:rPr>
          <w:rFonts w:cstheme="minorHAnsi"/>
        </w:rPr>
        <w:t xml:space="preserve"> </w:t>
      </w:r>
      <w:r w:rsidR="00577758" w:rsidRPr="00577758">
        <w:rPr>
          <w:rFonts w:cstheme="minorHAnsi"/>
        </w:rPr>
        <w:t>heures en présentiel ou à distance</w:t>
      </w:r>
    </w:p>
    <w:p w14:paraId="25A5592D" w14:textId="77777777" w:rsidR="00577758" w:rsidRDefault="00577758" w:rsidP="001D1121">
      <w:pPr>
        <w:jc w:val="both"/>
        <w:rPr>
          <w:rFonts w:cstheme="minorHAnsi"/>
          <w:b/>
          <w:bCs/>
        </w:rPr>
      </w:pPr>
    </w:p>
    <w:p w14:paraId="04F04378" w14:textId="535AC998" w:rsidR="006D39FA" w:rsidRDefault="006D39FA" w:rsidP="0033156D">
      <w:pPr>
        <w:ind w:left="284"/>
        <w:jc w:val="both"/>
        <w:rPr>
          <w:rFonts w:cstheme="minorHAnsi"/>
          <w:b/>
          <w:bCs/>
        </w:rPr>
      </w:pPr>
      <w:r w:rsidRPr="006D39FA">
        <w:rPr>
          <w:rFonts w:cstheme="minorHAnsi"/>
          <w:b/>
          <w:bCs/>
        </w:rPr>
        <w:t>Formations ITIL</w:t>
      </w:r>
      <w:r>
        <w:rPr>
          <w:rFonts w:cstheme="minorHAnsi"/>
        </w:rPr>
        <w:t xml:space="preserve"> </w:t>
      </w:r>
      <w:r>
        <w:rPr>
          <w:rFonts w:cstheme="minorHAnsi"/>
          <w:b/>
          <w:bCs/>
        </w:rPr>
        <w:t>du Campus ATLAS</w:t>
      </w:r>
    </w:p>
    <w:p w14:paraId="18FD5710" w14:textId="77777777" w:rsidR="005E70A7" w:rsidRDefault="006D39FA" w:rsidP="0033156D">
      <w:pPr>
        <w:ind w:left="284"/>
        <w:jc w:val="both"/>
        <w:rPr>
          <w:rFonts w:cstheme="minorHAnsi"/>
        </w:rPr>
      </w:pPr>
      <w:r w:rsidRPr="006D39FA">
        <w:rPr>
          <w:rFonts w:cstheme="minorHAnsi"/>
        </w:rPr>
        <w:t>ITIL est un référentiel de bonnes pratiques liées à la gouvernance des systèmes d’information</w:t>
      </w:r>
      <w:r>
        <w:rPr>
          <w:rFonts w:cstheme="minorHAnsi"/>
        </w:rPr>
        <w:t xml:space="preserve">. </w:t>
      </w:r>
      <w:r w:rsidRPr="006D39FA">
        <w:rPr>
          <w:rFonts w:cstheme="minorHAnsi"/>
        </w:rPr>
        <w:t>La version n°4, publiée en février 2019, propos</w:t>
      </w:r>
      <w:r w:rsidR="004753A4">
        <w:rPr>
          <w:rFonts w:cstheme="minorHAnsi"/>
        </w:rPr>
        <w:t>e</w:t>
      </w:r>
      <w:r w:rsidRPr="006D39FA">
        <w:rPr>
          <w:rFonts w:cstheme="minorHAnsi"/>
        </w:rPr>
        <w:t xml:space="preserve"> </w:t>
      </w:r>
      <w:r w:rsidR="004753A4">
        <w:rPr>
          <w:rFonts w:cstheme="minorHAnsi"/>
        </w:rPr>
        <w:t xml:space="preserve">6 formations </w:t>
      </w:r>
    </w:p>
    <w:p w14:paraId="3D5A58F8" w14:textId="77777777" w:rsidR="005E70A7" w:rsidRDefault="005E70A7" w:rsidP="005E70A7">
      <w:pPr>
        <w:jc w:val="both"/>
        <w:rPr>
          <w:rFonts w:cstheme="minorHAnsi"/>
        </w:rPr>
      </w:pPr>
    </w:p>
    <w:p w14:paraId="6C7905DF" w14:textId="4A01AD18" w:rsidR="0036048F" w:rsidRDefault="00DF2563" w:rsidP="009036C5">
      <w:pPr>
        <w:pStyle w:val="Paragraphedeliste"/>
        <w:numPr>
          <w:ilvl w:val="0"/>
          <w:numId w:val="15"/>
        </w:numPr>
        <w:jc w:val="both"/>
        <w:rPr>
          <w:rFonts w:cstheme="minorHAnsi"/>
          <w:b/>
          <w:bCs/>
        </w:rPr>
      </w:pPr>
      <w:r w:rsidRPr="00DF2563">
        <w:rPr>
          <w:rFonts w:cstheme="minorHAnsi"/>
          <w:b/>
          <w:bCs/>
        </w:rPr>
        <w:t>ITIL 4 - Les fondamentaux</w:t>
      </w:r>
      <w:r w:rsidR="006D39FA">
        <w:rPr>
          <w:rFonts w:cstheme="minorHAnsi"/>
          <w:b/>
          <w:bCs/>
        </w:rPr>
        <w:t xml:space="preserve"> avec certification – Global </w:t>
      </w:r>
      <w:proofErr w:type="spellStart"/>
      <w:r w:rsidR="005A647E" w:rsidRPr="00D358AA">
        <w:rPr>
          <w:rFonts w:cstheme="minorHAnsi"/>
          <w:b/>
          <w:bCs/>
        </w:rPr>
        <w:t>Knowledge</w:t>
      </w:r>
      <w:proofErr w:type="spellEnd"/>
      <w:r w:rsidR="006D39FA">
        <w:rPr>
          <w:rFonts w:cstheme="minorHAnsi"/>
          <w:b/>
          <w:bCs/>
        </w:rPr>
        <w:t xml:space="preserve"> </w:t>
      </w:r>
    </w:p>
    <w:p w14:paraId="55FF36BB" w14:textId="5A8C3553" w:rsidR="00DF2563" w:rsidRDefault="00DF2563" w:rsidP="00DF2563">
      <w:pPr>
        <w:ind w:firstLine="708"/>
      </w:pPr>
      <w:r>
        <w:t>21 heures à distance</w:t>
      </w:r>
    </w:p>
    <w:p w14:paraId="1D2E7A10" w14:textId="1B0D806C" w:rsidR="006D39FA" w:rsidRDefault="006D39FA" w:rsidP="00DF2563">
      <w:pPr>
        <w:ind w:firstLine="708"/>
      </w:pPr>
    </w:p>
    <w:p w14:paraId="735A1124" w14:textId="034A75C8" w:rsidR="006D39FA" w:rsidRPr="005A647E" w:rsidRDefault="006D39FA" w:rsidP="009036C5">
      <w:pPr>
        <w:pStyle w:val="Paragraphedeliste"/>
        <w:numPr>
          <w:ilvl w:val="0"/>
          <w:numId w:val="15"/>
        </w:numPr>
        <w:jc w:val="both"/>
        <w:rPr>
          <w:rFonts w:cstheme="minorHAnsi"/>
          <w:b/>
          <w:bCs/>
          <w:lang w:val="en-US"/>
        </w:rPr>
      </w:pPr>
      <w:r w:rsidRPr="005A647E">
        <w:rPr>
          <w:rFonts w:cstheme="minorHAnsi"/>
          <w:b/>
          <w:bCs/>
          <w:lang w:val="en-US"/>
        </w:rPr>
        <w:t xml:space="preserve">ITIL 4 - </w:t>
      </w:r>
      <w:r w:rsidR="005A647E" w:rsidRPr="005A647E">
        <w:rPr>
          <w:rFonts w:cstheme="minorHAnsi"/>
          <w:b/>
          <w:bCs/>
          <w:lang w:val="en-US"/>
        </w:rPr>
        <w:t>Specialist CDS Create Deliver Support</w:t>
      </w:r>
      <w:r w:rsidR="005A647E">
        <w:rPr>
          <w:rFonts w:cstheme="minorHAnsi"/>
          <w:b/>
          <w:bCs/>
          <w:lang w:val="en-US"/>
        </w:rPr>
        <w:t xml:space="preserve"> </w:t>
      </w:r>
      <w:r w:rsidR="005A647E" w:rsidRPr="005A647E">
        <w:rPr>
          <w:rFonts w:cstheme="minorHAnsi"/>
          <w:b/>
          <w:bCs/>
          <w:lang w:val="en-US"/>
        </w:rPr>
        <w:t>– Global Knowledge</w:t>
      </w:r>
    </w:p>
    <w:p w14:paraId="26404E7A" w14:textId="77777777" w:rsidR="005A647E" w:rsidRDefault="005A647E" w:rsidP="005A647E">
      <w:pPr>
        <w:ind w:firstLine="708"/>
      </w:pPr>
      <w:r>
        <w:t>21 heures à distance</w:t>
      </w:r>
    </w:p>
    <w:p w14:paraId="70046315" w14:textId="67E3CA1D" w:rsidR="006D39FA" w:rsidRDefault="006D39FA" w:rsidP="00DF2563">
      <w:pPr>
        <w:ind w:firstLine="708"/>
      </w:pPr>
    </w:p>
    <w:p w14:paraId="732F081F" w14:textId="799C3315" w:rsidR="006D39FA" w:rsidRPr="005A647E" w:rsidRDefault="006D39FA" w:rsidP="009036C5">
      <w:pPr>
        <w:pStyle w:val="Paragraphedeliste"/>
        <w:numPr>
          <w:ilvl w:val="0"/>
          <w:numId w:val="15"/>
        </w:numPr>
        <w:jc w:val="both"/>
        <w:rPr>
          <w:rFonts w:cstheme="minorHAnsi"/>
          <w:b/>
          <w:bCs/>
          <w:lang w:val="en-US"/>
        </w:rPr>
      </w:pPr>
      <w:r w:rsidRPr="005A647E">
        <w:rPr>
          <w:rFonts w:cstheme="minorHAnsi"/>
          <w:b/>
          <w:bCs/>
          <w:lang w:val="en-US"/>
        </w:rPr>
        <w:t xml:space="preserve">ITIL 4 - </w:t>
      </w:r>
      <w:r w:rsidR="005A647E" w:rsidRPr="005A647E">
        <w:rPr>
          <w:rFonts w:cstheme="minorHAnsi"/>
          <w:b/>
          <w:bCs/>
          <w:lang w:val="en-US"/>
        </w:rPr>
        <w:t>Specialist DSV Drive Stakeholder Value</w:t>
      </w:r>
      <w:r w:rsidR="005A647E">
        <w:rPr>
          <w:rFonts w:cstheme="minorHAnsi"/>
          <w:b/>
          <w:bCs/>
          <w:lang w:val="en-US"/>
        </w:rPr>
        <w:t xml:space="preserve"> </w:t>
      </w:r>
      <w:r w:rsidR="005A647E" w:rsidRPr="005A647E">
        <w:rPr>
          <w:rFonts w:cstheme="minorHAnsi"/>
          <w:b/>
          <w:bCs/>
          <w:lang w:val="en-US"/>
        </w:rPr>
        <w:t>– Global Knowledge</w:t>
      </w:r>
    </w:p>
    <w:p w14:paraId="6E57745C" w14:textId="18BEF40F" w:rsidR="006D39FA" w:rsidRDefault="006D39FA" w:rsidP="006D39FA">
      <w:pPr>
        <w:ind w:firstLine="708"/>
      </w:pPr>
      <w:r>
        <w:t>21 heures à distance</w:t>
      </w:r>
    </w:p>
    <w:p w14:paraId="70A59B91" w14:textId="1C4E0BC1" w:rsidR="005A647E" w:rsidRDefault="005A647E" w:rsidP="006D39FA">
      <w:pPr>
        <w:ind w:firstLine="708"/>
      </w:pPr>
    </w:p>
    <w:p w14:paraId="3524C2CD" w14:textId="5253F153" w:rsidR="005A647E" w:rsidRPr="005A647E" w:rsidRDefault="005A647E" w:rsidP="009036C5">
      <w:pPr>
        <w:pStyle w:val="Paragraphedeliste"/>
        <w:numPr>
          <w:ilvl w:val="0"/>
          <w:numId w:val="15"/>
        </w:numPr>
        <w:jc w:val="both"/>
        <w:rPr>
          <w:rFonts w:cstheme="minorHAnsi"/>
          <w:b/>
          <w:bCs/>
          <w:lang w:val="en-US"/>
        </w:rPr>
      </w:pPr>
      <w:r w:rsidRPr="005A647E">
        <w:rPr>
          <w:rFonts w:cstheme="minorHAnsi"/>
          <w:b/>
          <w:bCs/>
          <w:lang w:val="en-US"/>
        </w:rPr>
        <w:t>ITIL 4 - Specialist HVIT High Velocity IT</w:t>
      </w:r>
      <w:r>
        <w:rPr>
          <w:rFonts w:cstheme="minorHAnsi"/>
          <w:b/>
          <w:bCs/>
          <w:lang w:val="en-US"/>
        </w:rPr>
        <w:t xml:space="preserve"> </w:t>
      </w:r>
      <w:r w:rsidRPr="005A647E">
        <w:rPr>
          <w:rFonts w:cstheme="minorHAnsi"/>
          <w:b/>
          <w:bCs/>
          <w:lang w:val="en-US"/>
        </w:rPr>
        <w:t>– Global Knowledge</w:t>
      </w:r>
    </w:p>
    <w:p w14:paraId="5E520A36" w14:textId="77777777" w:rsidR="005A647E" w:rsidRDefault="005A647E" w:rsidP="005A647E">
      <w:pPr>
        <w:ind w:firstLine="708"/>
      </w:pPr>
      <w:r>
        <w:t>21 heures à distance</w:t>
      </w:r>
    </w:p>
    <w:p w14:paraId="7925AB2C" w14:textId="0C5EAE5C" w:rsidR="005A647E" w:rsidRDefault="005A647E" w:rsidP="006D39FA">
      <w:pPr>
        <w:ind w:firstLine="708"/>
      </w:pPr>
    </w:p>
    <w:p w14:paraId="50FD337C" w14:textId="777F9B23" w:rsidR="005A647E" w:rsidRPr="005A647E" w:rsidRDefault="005A647E" w:rsidP="009036C5">
      <w:pPr>
        <w:pStyle w:val="Paragraphedeliste"/>
        <w:numPr>
          <w:ilvl w:val="0"/>
          <w:numId w:val="15"/>
        </w:numPr>
        <w:jc w:val="both"/>
        <w:rPr>
          <w:rFonts w:cstheme="minorHAnsi"/>
          <w:b/>
          <w:bCs/>
          <w:lang w:val="en-US"/>
        </w:rPr>
      </w:pPr>
      <w:r w:rsidRPr="005A647E">
        <w:rPr>
          <w:rFonts w:cstheme="minorHAnsi"/>
          <w:b/>
          <w:bCs/>
          <w:lang w:val="en-US"/>
        </w:rPr>
        <w:t>ITIL 4 - Strategist DPI Direct Plan Improve</w:t>
      </w:r>
      <w:r>
        <w:rPr>
          <w:rFonts w:cstheme="minorHAnsi"/>
          <w:b/>
          <w:bCs/>
          <w:lang w:val="en-US"/>
        </w:rPr>
        <w:t xml:space="preserve"> </w:t>
      </w:r>
      <w:r w:rsidRPr="005A647E">
        <w:rPr>
          <w:rFonts w:cstheme="minorHAnsi"/>
          <w:b/>
          <w:bCs/>
          <w:lang w:val="en-US"/>
        </w:rPr>
        <w:t>– Global Knowledge</w:t>
      </w:r>
    </w:p>
    <w:p w14:paraId="1CACFDAE" w14:textId="77777777" w:rsidR="005A647E" w:rsidRDefault="005A647E" w:rsidP="005A647E">
      <w:pPr>
        <w:ind w:firstLine="708"/>
      </w:pPr>
      <w:r>
        <w:t>21 heures à distance</w:t>
      </w:r>
    </w:p>
    <w:p w14:paraId="2753B2C0" w14:textId="6927C7F9" w:rsidR="005A647E" w:rsidRDefault="005A647E" w:rsidP="006D39FA">
      <w:pPr>
        <w:ind w:firstLine="708"/>
      </w:pPr>
    </w:p>
    <w:p w14:paraId="57E43D10" w14:textId="0731484D" w:rsidR="005A647E" w:rsidRPr="005A647E" w:rsidRDefault="005A647E" w:rsidP="009036C5">
      <w:pPr>
        <w:pStyle w:val="Paragraphedeliste"/>
        <w:numPr>
          <w:ilvl w:val="0"/>
          <w:numId w:val="15"/>
        </w:numPr>
        <w:jc w:val="both"/>
        <w:rPr>
          <w:rFonts w:cstheme="minorHAnsi"/>
          <w:b/>
          <w:bCs/>
          <w:lang w:val="en-US"/>
        </w:rPr>
      </w:pPr>
      <w:r w:rsidRPr="005A647E">
        <w:rPr>
          <w:rFonts w:cstheme="minorHAnsi"/>
          <w:b/>
          <w:bCs/>
          <w:lang w:val="en-US"/>
        </w:rPr>
        <w:t>ITIL 4 -</w:t>
      </w:r>
      <w:r>
        <w:rPr>
          <w:rFonts w:cstheme="minorHAnsi"/>
          <w:b/>
          <w:bCs/>
          <w:lang w:val="en-US"/>
        </w:rPr>
        <w:t xml:space="preserve"> </w:t>
      </w:r>
      <w:r w:rsidRPr="005A647E">
        <w:rPr>
          <w:rFonts w:cstheme="minorHAnsi"/>
          <w:b/>
          <w:bCs/>
          <w:lang w:val="en-US"/>
        </w:rPr>
        <w:t>Leader DITS Digital IT Strategy – Global Knowledge</w:t>
      </w:r>
    </w:p>
    <w:p w14:paraId="6A076A39" w14:textId="77777777" w:rsidR="005A647E" w:rsidRDefault="005A647E" w:rsidP="005A647E">
      <w:pPr>
        <w:ind w:firstLine="708"/>
      </w:pPr>
      <w:r>
        <w:t>21 heures à distance</w:t>
      </w:r>
    </w:p>
    <w:p w14:paraId="362F83E8" w14:textId="77777777" w:rsidR="005A647E" w:rsidRDefault="005A647E" w:rsidP="006D39FA">
      <w:pPr>
        <w:ind w:firstLine="708"/>
      </w:pPr>
    </w:p>
    <w:p w14:paraId="74A5E269" w14:textId="149B1818" w:rsidR="00D358AA" w:rsidRDefault="00D358AA" w:rsidP="0033156D">
      <w:pPr>
        <w:ind w:left="284"/>
        <w:jc w:val="both"/>
        <w:rPr>
          <w:rFonts w:cstheme="minorHAnsi"/>
          <w:b/>
          <w:bCs/>
        </w:rPr>
      </w:pPr>
      <w:r w:rsidRPr="006D39FA">
        <w:rPr>
          <w:rFonts w:cstheme="minorHAnsi"/>
          <w:b/>
          <w:bCs/>
        </w:rPr>
        <w:t xml:space="preserve">Formations </w:t>
      </w:r>
      <w:proofErr w:type="spellStart"/>
      <w:r>
        <w:rPr>
          <w:rFonts w:cstheme="minorHAnsi"/>
          <w:b/>
          <w:bCs/>
        </w:rPr>
        <w:t>DeVops</w:t>
      </w:r>
      <w:proofErr w:type="spellEnd"/>
      <w:r>
        <w:rPr>
          <w:rFonts w:cstheme="minorHAnsi"/>
          <w:b/>
          <w:bCs/>
        </w:rPr>
        <w:t xml:space="preserve"> &amp; intégration continue</w:t>
      </w:r>
      <w:r>
        <w:rPr>
          <w:rFonts w:cstheme="minorHAnsi"/>
        </w:rPr>
        <w:t xml:space="preserve"> </w:t>
      </w:r>
      <w:r>
        <w:rPr>
          <w:rFonts w:cstheme="minorHAnsi"/>
          <w:b/>
          <w:bCs/>
        </w:rPr>
        <w:t>du Campus ATLAS</w:t>
      </w:r>
    </w:p>
    <w:p w14:paraId="28CD9DE4" w14:textId="4E78FAC1" w:rsidR="006D39FA" w:rsidRDefault="00633B99" w:rsidP="0033156D">
      <w:pPr>
        <w:ind w:left="284"/>
        <w:rPr>
          <w:rFonts w:cstheme="minorHAnsi"/>
        </w:rPr>
      </w:pPr>
      <w:r w:rsidRPr="00D358AA">
        <w:rPr>
          <w:rFonts w:cstheme="minorHAnsi"/>
        </w:rPr>
        <w:t xml:space="preserve">DevOps </w:t>
      </w:r>
      <w:r>
        <w:rPr>
          <w:rFonts w:cstheme="minorHAnsi"/>
        </w:rPr>
        <w:t>traduit l’</w:t>
      </w:r>
      <w:r w:rsidR="00D358AA" w:rsidRPr="00D358AA">
        <w:rPr>
          <w:rFonts w:cstheme="minorHAnsi"/>
        </w:rPr>
        <w:t>union des développeurs (dev) et des professionnels des opérations informatiques (</w:t>
      </w:r>
      <w:proofErr w:type="spellStart"/>
      <w:r w:rsidR="00D358AA" w:rsidRPr="00D358AA">
        <w:rPr>
          <w:rFonts w:cstheme="minorHAnsi"/>
        </w:rPr>
        <w:t>ops</w:t>
      </w:r>
      <w:proofErr w:type="spellEnd"/>
      <w:r w:rsidR="00D358AA" w:rsidRPr="00D358AA">
        <w:rPr>
          <w:rFonts w:cstheme="minorHAnsi"/>
        </w:rPr>
        <w:t>)</w:t>
      </w:r>
      <w:r>
        <w:rPr>
          <w:rFonts w:cstheme="minorHAnsi"/>
        </w:rPr>
        <w:t> ; on note son omniprés</w:t>
      </w:r>
      <w:r w:rsidR="007A2CB1">
        <w:rPr>
          <w:rFonts w:cstheme="minorHAnsi"/>
        </w:rPr>
        <w:t>e</w:t>
      </w:r>
      <w:r>
        <w:rPr>
          <w:rFonts w:cstheme="minorHAnsi"/>
        </w:rPr>
        <w:t>nce</w:t>
      </w:r>
      <w:r w:rsidR="00D358AA" w:rsidRPr="00D358AA">
        <w:rPr>
          <w:rFonts w:cstheme="minorHAnsi"/>
        </w:rPr>
        <w:t xml:space="preserve"> dans les DSI. Elle vise à améliorer la collaboration entre les différents processus et corps de métiers pour créer des produits plus performants en moins de temps.</w:t>
      </w:r>
    </w:p>
    <w:p w14:paraId="12389DA6" w14:textId="2104B37C" w:rsidR="007A2CB1" w:rsidRDefault="007A2CB1" w:rsidP="00D358AA">
      <w:pPr>
        <w:rPr>
          <w:rFonts w:cstheme="minorHAnsi"/>
        </w:rPr>
      </w:pPr>
    </w:p>
    <w:p w14:paraId="058BAECA" w14:textId="02E5824A" w:rsidR="007A2CB1" w:rsidRDefault="007A2CB1" w:rsidP="009036C5">
      <w:pPr>
        <w:pStyle w:val="Paragraphedeliste"/>
        <w:numPr>
          <w:ilvl w:val="0"/>
          <w:numId w:val="15"/>
        </w:numPr>
        <w:jc w:val="both"/>
        <w:rPr>
          <w:rFonts w:cstheme="minorHAnsi"/>
          <w:b/>
          <w:bCs/>
        </w:rPr>
      </w:pPr>
      <w:r w:rsidRPr="007A2CB1">
        <w:rPr>
          <w:rFonts w:cstheme="minorHAnsi"/>
          <w:b/>
          <w:bCs/>
        </w:rPr>
        <w:t>DevOps : démarche et outils</w:t>
      </w:r>
      <w:r>
        <w:rPr>
          <w:rFonts w:cstheme="minorHAnsi"/>
          <w:b/>
          <w:bCs/>
        </w:rPr>
        <w:t xml:space="preserve"> – Global </w:t>
      </w:r>
      <w:proofErr w:type="spellStart"/>
      <w:r w:rsidRPr="00D358AA">
        <w:rPr>
          <w:rFonts w:cstheme="minorHAnsi"/>
          <w:b/>
          <w:bCs/>
        </w:rPr>
        <w:t>Knowledge</w:t>
      </w:r>
      <w:proofErr w:type="spellEnd"/>
      <w:r>
        <w:rPr>
          <w:rFonts w:cstheme="minorHAnsi"/>
          <w:b/>
          <w:bCs/>
        </w:rPr>
        <w:t xml:space="preserve"> </w:t>
      </w:r>
    </w:p>
    <w:p w14:paraId="5ABD2AD0" w14:textId="7826F10E" w:rsidR="007A2CB1" w:rsidRDefault="007A2CB1" w:rsidP="007A2CB1">
      <w:pPr>
        <w:ind w:firstLine="708"/>
      </w:pPr>
      <w:r>
        <w:t>14 heures à distance</w:t>
      </w:r>
    </w:p>
    <w:p w14:paraId="4C666F24" w14:textId="353ACEA0" w:rsidR="007A2CB1" w:rsidRDefault="007A2CB1" w:rsidP="00D358AA"/>
    <w:p w14:paraId="54ADAB58" w14:textId="1503F53A" w:rsidR="007A2CB1" w:rsidRPr="007A2CB1" w:rsidRDefault="007A2CB1" w:rsidP="009036C5">
      <w:pPr>
        <w:pStyle w:val="Paragraphedeliste"/>
        <w:numPr>
          <w:ilvl w:val="0"/>
          <w:numId w:val="15"/>
        </w:numPr>
        <w:jc w:val="both"/>
        <w:rPr>
          <w:rFonts w:cstheme="minorHAnsi"/>
          <w:b/>
          <w:bCs/>
          <w:lang w:val="en-US"/>
        </w:rPr>
      </w:pPr>
      <w:proofErr w:type="gramStart"/>
      <w:r w:rsidRPr="007A2CB1">
        <w:rPr>
          <w:rFonts w:cstheme="minorHAnsi"/>
          <w:b/>
          <w:bCs/>
          <w:lang w:val="en-US"/>
        </w:rPr>
        <w:t>DevOps :</w:t>
      </w:r>
      <w:proofErr w:type="gramEnd"/>
      <w:r w:rsidRPr="007A2CB1">
        <w:rPr>
          <w:rFonts w:cstheme="minorHAnsi"/>
          <w:b/>
          <w:bCs/>
          <w:lang w:val="en-US"/>
        </w:rPr>
        <w:t xml:space="preserve"> DevOps Foundation – Global Knowledge </w:t>
      </w:r>
    </w:p>
    <w:p w14:paraId="25932B22" w14:textId="77777777" w:rsidR="007A2CB1" w:rsidRDefault="007A2CB1" w:rsidP="007A2CB1">
      <w:pPr>
        <w:ind w:firstLine="708"/>
      </w:pPr>
      <w:r>
        <w:t>14 heures à distance</w:t>
      </w:r>
    </w:p>
    <w:p w14:paraId="2C15A026" w14:textId="636CA998" w:rsidR="007A2CB1" w:rsidRDefault="007A2CB1" w:rsidP="00D358AA"/>
    <w:p w14:paraId="2374A2AC" w14:textId="0B200422" w:rsidR="007A2CB1" w:rsidRPr="007A2CB1" w:rsidRDefault="007A2CB1" w:rsidP="009036C5">
      <w:pPr>
        <w:pStyle w:val="Paragraphedeliste"/>
        <w:numPr>
          <w:ilvl w:val="0"/>
          <w:numId w:val="15"/>
        </w:numPr>
        <w:jc w:val="both"/>
        <w:rPr>
          <w:rFonts w:cstheme="minorHAnsi"/>
          <w:b/>
          <w:bCs/>
          <w:lang w:val="en-US"/>
        </w:rPr>
      </w:pPr>
      <w:proofErr w:type="gramStart"/>
      <w:r w:rsidRPr="007A2CB1">
        <w:rPr>
          <w:rFonts w:cstheme="minorHAnsi"/>
          <w:b/>
          <w:bCs/>
          <w:lang w:val="en-US"/>
        </w:rPr>
        <w:t>Jenkins :</w:t>
      </w:r>
      <w:proofErr w:type="gramEnd"/>
      <w:r w:rsidRPr="007A2CB1">
        <w:rPr>
          <w:rFonts w:cstheme="minorHAnsi"/>
          <w:b/>
          <w:bCs/>
          <w:lang w:val="en-US"/>
        </w:rPr>
        <w:t xml:space="preserve"> </w:t>
      </w:r>
      <w:proofErr w:type="spellStart"/>
      <w:r w:rsidRPr="007A2CB1">
        <w:rPr>
          <w:rFonts w:cstheme="minorHAnsi"/>
          <w:b/>
          <w:bCs/>
          <w:lang w:val="en-US"/>
        </w:rPr>
        <w:t>intégration</w:t>
      </w:r>
      <w:proofErr w:type="spellEnd"/>
      <w:r w:rsidRPr="007A2CB1">
        <w:rPr>
          <w:rFonts w:cstheme="minorHAnsi"/>
          <w:b/>
          <w:bCs/>
          <w:lang w:val="en-US"/>
        </w:rPr>
        <w:t xml:space="preserve"> continue</w:t>
      </w:r>
      <w:r>
        <w:rPr>
          <w:rFonts w:cstheme="minorHAnsi"/>
          <w:b/>
          <w:bCs/>
          <w:lang w:val="en-US"/>
        </w:rPr>
        <w:t xml:space="preserve"> </w:t>
      </w:r>
      <w:r w:rsidRPr="007A2CB1">
        <w:rPr>
          <w:rFonts w:cstheme="minorHAnsi"/>
          <w:b/>
          <w:bCs/>
          <w:lang w:val="en-US"/>
        </w:rPr>
        <w:t xml:space="preserve">– Global Knowledge </w:t>
      </w:r>
    </w:p>
    <w:p w14:paraId="4C916199" w14:textId="5A28821D" w:rsidR="007A2CB1" w:rsidRDefault="007A2CB1" w:rsidP="007A2CB1">
      <w:pPr>
        <w:ind w:firstLine="708"/>
      </w:pPr>
      <w:r>
        <w:t>14 heures à distance</w:t>
      </w:r>
    </w:p>
    <w:p w14:paraId="5F1480D4" w14:textId="77777777" w:rsidR="007A2CB1" w:rsidRDefault="007A2CB1" w:rsidP="007A2CB1">
      <w:pPr>
        <w:ind w:firstLine="708"/>
      </w:pPr>
    </w:p>
    <w:p w14:paraId="5AB3168A" w14:textId="25CE342C" w:rsidR="007A2CB1" w:rsidRPr="007A2CB1" w:rsidRDefault="007A2CB1" w:rsidP="009036C5">
      <w:pPr>
        <w:pStyle w:val="Paragraphedeliste"/>
        <w:numPr>
          <w:ilvl w:val="0"/>
          <w:numId w:val="15"/>
        </w:numPr>
        <w:rPr>
          <w:b/>
          <w:bCs/>
        </w:rPr>
      </w:pPr>
      <w:r w:rsidRPr="007A2CB1">
        <w:rPr>
          <w:b/>
          <w:bCs/>
        </w:rPr>
        <w:t>Git - Gestion du contrôle de versions</w:t>
      </w:r>
      <w:r>
        <w:rPr>
          <w:b/>
          <w:bCs/>
        </w:rPr>
        <w:t xml:space="preserve"> </w:t>
      </w:r>
      <w:r w:rsidRPr="007A2CB1">
        <w:rPr>
          <w:rFonts w:cstheme="minorHAnsi"/>
          <w:b/>
          <w:bCs/>
        </w:rPr>
        <w:t xml:space="preserve">– Global </w:t>
      </w:r>
      <w:proofErr w:type="spellStart"/>
      <w:r w:rsidRPr="007A2CB1">
        <w:rPr>
          <w:rFonts w:cstheme="minorHAnsi"/>
          <w:b/>
          <w:bCs/>
        </w:rPr>
        <w:t>Knowledge</w:t>
      </w:r>
      <w:proofErr w:type="spellEnd"/>
    </w:p>
    <w:p w14:paraId="7DBFE0D4" w14:textId="72B433CE" w:rsidR="007A2CB1" w:rsidRDefault="007A2CB1" w:rsidP="007A2CB1">
      <w:pPr>
        <w:ind w:firstLine="708"/>
      </w:pPr>
      <w:r w:rsidRPr="007A2CB1">
        <w:t>14 heures à distance</w:t>
      </w:r>
    </w:p>
    <w:p w14:paraId="2B99C2CC" w14:textId="77777777" w:rsidR="00577758" w:rsidRDefault="00577758" w:rsidP="007A2CB1">
      <w:pPr>
        <w:rPr>
          <w:rFonts w:cstheme="minorHAnsi"/>
        </w:rPr>
      </w:pPr>
    </w:p>
    <w:p w14:paraId="0048905F" w14:textId="7AD72B01" w:rsidR="00577758" w:rsidRPr="00577758" w:rsidRDefault="00577758" w:rsidP="0033156D">
      <w:pPr>
        <w:ind w:left="284"/>
        <w:rPr>
          <w:rFonts w:cstheme="minorHAnsi"/>
          <w:b/>
          <w:bCs/>
        </w:rPr>
      </w:pPr>
      <w:r w:rsidRPr="00577758">
        <w:rPr>
          <w:rFonts w:cstheme="minorHAnsi"/>
          <w:b/>
          <w:bCs/>
        </w:rPr>
        <w:t>Formations TOGAF</w:t>
      </w:r>
    </w:p>
    <w:p w14:paraId="3E5284AA" w14:textId="17AA4D3B" w:rsidR="007A2CB1" w:rsidRPr="007A2CB1" w:rsidRDefault="007A2CB1" w:rsidP="0033156D">
      <w:pPr>
        <w:ind w:left="284"/>
        <w:rPr>
          <w:rFonts w:cstheme="minorHAnsi"/>
        </w:rPr>
      </w:pPr>
      <w:r w:rsidRPr="007A2CB1">
        <w:rPr>
          <w:rFonts w:cstheme="minorHAnsi"/>
        </w:rPr>
        <w:t xml:space="preserve">La technologie TOGAF® est un ensemble de bonnes pratiques managériales pour bien gérer une architecture d’entreprise. Il est d'ailleurs possible de transposer dans TOGAF® les principes de </w:t>
      </w:r>
      <w:r w:rsidR="009E7F72">
        <w:rPr>
          <w:rFonts w:cstheme="minorHAnsi"/>
        </w:rPr>
        <w:t>C</w:t>
      </w:r>
      <w:r w:rsidRPr="007A2CB1">
        <w:rPr>
          <w:rFonts w:cstheme="minorHAnsi"/>
        </w:rPr>
        <w:t>OBIT.</w:t>
      </w:r>
    </w:p>
    <w:p w14:paraId="05258186" w14:textId="77777777" w:rsidR="00DF2563" w:rsidRPr="007A2CB1" w:rsidRDefault="00DF2563" w:rsidP="007A2CB1">
      <w:pPr>
        <w:rPr>
          <w:rFonts w:cstheme="minorHAnsi"/>
        </w:rPr>
      </w:pPr>
    </w:p>
    <w:p w14:paraId="133F4AB2" w14:textId="720EC86E" w:rsidR="00155671" w:rsidRDefault="00155671" w:rsidP="009036C5">
      <w:pPr>
        <w:pStyle w:val="Paragraphedeliste"/>
        <w:numPr>
          <w:ilvl w:val="0"/>
          <w:numId w:val="15"/>
        </w:numPr>
        <w:jc w:val="both"/>
        <w:rPr>
          <w:rFonts w:cstheme="minorHAnsi"/>
          <w:b/>
          <w:bCs/>
        </w:rPr>
      </w:pPr>
      <w:r w:rsidRPr="00155671">
        <w:rPr>
          <w:rFonts w:cstheme="minorHAnsi"/>
          <w:b/>
          <w:bCs/>
        </w:rPr>
        <w:t xml:space="preserve">TOGAF® 9.2 </w:t>
      </w:r>
      <w:proofErr w:type="spellStart"/>
      <w:r w:rsidRPr="00155671">
        <w:rPr>
          <w:rFonts w:cstheme="minorHAnsi"/>
          <w:b/>
          <w:bCs/>
        </w:rPr>
        <w:t>Foundation</w:t>
      </w:r>
      <w:proofErr w:type="spellEnd"/>
      <w:r>
        <w:rPr>
          <w:rFonts w:cstheme="minorHAnsi"/>
          <w:b/>
          <w:bCs/>
        </w:rPr>
        <w:t xml:space="preserve"> avec certification - PLB</w:t>
      </w:r>
    </w:p>
    <w:p w14:paraId="35A9B76A" w14:textId="72470AD4" w:rsidR="00155671" w:rsidRDefault="00155671" w:rsidP="0041022E">
      <w:pPr>
        <w:ind w:firstLine="708"/>
      </w:pPr>
      <w:r>
        <w:t>21 heures en présentiel ou à distance</w:t>
      </w:r>
    </w:p>
    <w:p w14:paraId="2A77699E" w14:textId="77777777" w:rsidR="000D1F88" w:rsidRDefault="000D1F88" w:rsidP="0041022E">
      <w:pPr>
        <w:ind w:firstLine="708"/>
      </w:pPr>
    </w:p>
    <w:p w14:paraId="031E1668" w14:textId="20256E76" w:rsidR="00155671" w:rsidRPr="00155671" w:rsidRDefault="00155671" w:rsidP="009036C5">
      <w:pPr>
        <w:pStyle w:val="Paragraphedeliste"/>
        <w:numPr>
          <w:ilvl w:val="0"/>
          <w:numId w:val="15"/>
        </w:numPr>
        <w:jc w:val="both"/>
        <w:rPr>
          <w:rFonts w:cstheme="minorHAnsi"/>
          <w:b/>
          <w:bCs/>
        </w:rPr>
      </w:pPr>
      <w:r w:rsidRPr="00155671">
        <w:rPr>
          <w:rFonts w:cstheme="minorHAnsi"/>
          <w:b/>
          <w:bCs/>
        </w:rPr>
        <w:lastRenderedPageBreak/>
        <w:t xml:space="preserve">TOGAF® 9.2 </w:t>
      </w:r>
      <w:proofErr w:type="spellStart"/>
      <w:r w:rsidRPr="00155671">
        <w:rPr>
          <w:rFonts w:cstheme="minorHAnsi"/>
          <w:b/>
          <w:bCs/>
        </w:rPr>
        <w:t>Certified</w:t>
      </w:r>
      <w:proofErr w:type="spellEnd"/>
      <w:r>
        <w:rPr>
          <w:rFonts w:cstheme="minorHAnsi"/>
          <w:b/>
          <w:bCs/>
        </w:rPr>
        <w:t xml:space="preserve"> - PLB</w:t>
      </w:r>
    </w:p>
    <w:p w14:paraId="4C96B4AF" w14:textId="3885FA50" w:rsidR="00155671" w:rsidRDefault="00155671" w:rsidP="00155671">
      <w:pPr>
        <w:ind w:left="708"/>
        <w:jc w:val="both"/>
        <w:rPr>
          <w:rFonts w:cstheme="minorHAnsi"/>
        </w:rPr>
      </w:pPr>
      <w:r>
        <w:rPr>
          <w:rFonts w:cstheme="minorHAnsi"/>
        </w:rPr>
        <w:t>14 heures en présentiel ou à distance</w:t>
      </w:r>
    </w:p>
    <w:p w14:paraId="06E090EE" w14:textId="77777777" w:rsidR="00AD3CD7" w:rsidRDefault="00AD3CD7" w:rsidP="00155671">
      <w:pPr>
        <w:ind w:left="708"/>
        <w:jc w:val="both"/>
        <w:rPr>
          <w:rFonts w:cstheme="minorHAnsi"/>
        </w:rPr>
      </w:pPr>
    </w:p>
    <w:p w14:paraId="416198EF" w14:textId="77777777" w:rsidR="00186899" w:rsidRPr="00550193" w:rsidRDefault="006A6A29" w:rsidP="009036C5">
      <w:pPr>
        <w:pStyle w:val="Titre2"/>
        <w:numPr>
          <w:ilvl w:val="0"/>
          <w:numId w:val="16"/>
        </w:numPr>
        <w:ind w:left="426"/>
        <w:rPr>
          <w:lang w:val="en-US"/>
        </w:rPr>
      </w:pPr>
      <w:bookmarkStart w:id="4" w:name="_Toc129096300"/>
      <w:r w:rsidRPr="006A6A29">
        <w:rPr>
          <w:lang w:val="en-US"/>
        </w:rPr>
        <w:t>Big Data, I.A. et IoT</w:t>
      </w:r>
      <w:r w:rsidR="00F5743F">
        <w:rPr>
          <w:lang w:val="en-US"/>
        </w:rPr>
        <w:t xml:space="preserve"> (Internet of Things)</w:t>
      </w:r>
      <w:bookmarkStart w:id="5" w:name="_Hlk127785189"/>
      <w:bookmarkEnd w:id="4"/>
    </w:p>
    <w:bookmarkEnd w:id="5"/>
    <w:p w14:paraId="518DA27E" w14:textId="77777777" w:rsidR="003D4EF3" w:rsidRDefault="003D4EF3" w:rsidP="0033156D">
      <w:pPr>
        <w:ind w:left="284"/>
        <w:jc w:val="both"/>
        <w:rPr>
          <w:rFonts w:cstheme="minorHAnsi"/>
        </w:rPr>
      </w:pPr>
      <w:r w:rsidRPr="00967A98">
        <w:rPr>
          <w:rFonts w:cstheme="minorHAnsi"/>
          <w:b/>
          <w:bCs/>
        </w:rPr>
        <w:t xml:space="preserve">Formations </w:t>
      </w:r>
      <w:r>
        <w:rPr>
          <w:rFonts w:cstheme="minorHAnsi"/>
          <w:b/>
          <w:bCs/>
        </w:rPr>
        <w:t xml:space="preserve">Big Data et IA </w:t>
      </w:r>
      <w:r w:rsidRPr="00967A98">
        <w:rPr>
          <w:rFonts w:cstheme="minorHAnsi"/>
          <w:b/>
          <w:bCs/>
        </w:rPr>
        <w:t>proposées par le Campus ATLAS</w:t>
      </w:r>
      <w:r>
        <w:rPr>
          <w:rFonts w:cstheme="minorHAnsi"/>
          <w:b/>
          <w:bCs/>
        </w:rPr>
        <w:t> </w:t>
      </w:r>
      <w:r w:rsidRPr="00CA6D24">
        <w:rPr>
          <w:rFonts w:cstheme="minorHAnsi"/>
        </w:rPr>
        <w:t xml:space="preserve"> </w:t>
      </w:r>
    </w:p>
    <w:p w14:paraId="6F1BC5CF" w14:textId="1C4D038B" w:rsidR="00CA6D24" w:rsidRDefault="00CA6D24" w:rsidP="0033156D">
      <w:pPr>
        <w:ind w:left="284"/>
        <w:jc w:val="both"/>
        <w:rPr>
          <w:rFonts w:cstheme="minorHAnsi"/>
        </w:rPr>
      </w:pPr>
      <w:r w:rsidRPr="00CA6D24">
        <w:rPr>
          <w:rFonts w:cstheme="minorHAnsi"/>
        </w:rPr>
        <w:t>Le Big Data désigne des ensembles de données devenus si volumineux qu'ils ne peuvent p</w:t>
      </w:r>
      <w:r>
        <w:rPr>
          <w:rFonts w:cstheme="minorHAnsi"/>
        </w:rPr>
        <w:t>as</w:t>
      </w:r>
      <w:r w:rsidRPr="00CA6D24">
        <w:rPr>
          <w:rFonts w:cstheme="minorHAnsi"/>
        </w:rPr>
        <w:t xml:space="preserve"> être analysés par des outils informatiques classiques de gestion de base de données ou de l'information</w:t>
      </w:r>
      <w:r>
        <w:rPr>
          <w:rFonts w:cstheme="minorHAnsi"/>
        </w:rPr>
        <w:t>.</w:t>
      </w:r>
    </w:p>
    <w:p w14:paraId="1D0591AC" w14:textId="48B34CD8" w:rsidR="00CA6D24" w:rsidRDefault="00CA6D24" w:rsidP="0033156D">
      <w:pPr>
        <w:ind w:left="284"/>
        <w:jc w:val="both"/>
        <w:rPr>
          <w:rFonts w:cstheme="minorHAnsi"/>
        </w:rPr>
      </w:pPr>
      <w:r w:rsidRPr="00CA6D24">
        <w:rPr>
          <w:rFonts w:cstheme="minorHAnsi"/>
        </w:rPr>
        <w:t>L'intelligence artificielle, quant à elle, est un ensemble de théories et de techniques mises en œuvre en vue de réaliser des machines capables de simuler l'intelligence humain</w:t>
      </w:r>
      <w:r w:rsidR="002465D2">
        <w:rPr>
          <w:rFonts w:cstheme="minorHAnsi"/>
        </w:rPr>
        <w:t>e</w:t>
      </w:r>
      <w:r>
        <w:rPr>
          <w:rFonts w:cstheme="minorHAnsi"/>
        </w:rPr>
        <w:t>.</w:t>
      </w:r>
    </w:p>
    <w:p w14:paraId="29E6264E" w14:textId="7594B207" w:rsidR="00967A98" w:rsidRDefault="00967A98" w:rsidP="0033156D">
      <w:pPr>
        <w:ind w:left="284"/>
        <w:jc w:val="both"/>
        <w:rPr>
          <w:rFonts w:cstheme="minorHAnsi"/>
        </w:rPr>
      </w:pPr>
      <w:r w:rsidRPr="00967A98">
        <w:rPr>
          <w:rFonts w:cstheme="minorHAnsi"/>
        </w:rPr>
        <w:t>Ces deux technologies, bien que différentes (le Big Data désignant une entrée brute et l'IA une sortie résultante d'un traitement de données), restent complémentaires car elles s'alimentent l'une sur l'autre.</w:t>
      </w:r>
    </w:p>
    <w:p w14:paraId="33969077" w14:textId="77777777" w:rsidR="00CA6D24" w:rsidRPr="00CA6D24" w:rsidRDefault="00CA6D24" w:rsidP="001D1121">
      <w:pPr>
        <w:jc w:val="both"/>
        <w:rPr>
          <w:rFonts w:cstheme="minorHAnsi"/>
        </w:rPr>
      </w:pPr>
    </w:p>
    <w:p w14:paraId="56736467" w14:textId="3FCB6E4C" w:rsidR="00356C60" w:rsidRPr="00177471" w:rsidRDefault="00356C60" w:rsidP="009036C5">
      <w:pPr>
        <w:pStyle w:val="Paragraphedeliste"/>
        <w:numPr>
          <w:ilvl w:val="0"/>
          <w:numId w:val="15"/>
        </w:numPr>
        <w:jc w:val="both"/>
        <w:rPr>
          <w:rFonts w:cstheme="minorHAnsi"/>
          <w:b/>
          <w:bCs/>
        </w:rPr>
      </w:pPr>
      <w:r w:rsidRPr="00177471">
        <w:rPr>
          <w:rFonts w:cstheme="minorHAnsi"/>
          <w:b/>
          <w:bCs/>
        </w:rPr>
        <w:t xml:space="preserve">Hadoop - HBase, mise en œuvre et administration </w:t>
      </w:r>
      <w:r w:rsidR="00177471" w:rsidRPr="00177471">
        <w:rPr>
          <w:rFonts w:cstheme="minorHAnsi"/>
          <w:b/>
          <w:bCs/>
        </w:rPr>
        <w:t xml:space="preserve">- </w:t>
      </w:r>
      <w:proofErr w:type="spellStart"/>
      <w:r w:rsidR="00177471" w:rsidRPr="00177471">
        <w:rPr>
          <w:rFonts w:cstheme="minorHAnsi"/>
          <w:b/>
          <w:bCs/>
        </w:rPr>
        <w:t>Orsys</w:t>
      </w:r>
      <w:proofErr w:type="spellEnd"/>
    </w:p>
    <w:p w14:paraId="23DF9C0F" w14:textId="27840E15" w:rsidR="00356C60" w:rsidRDefault="00177471" w:rsidP="00177471">
      <w:pPr>
        <w:ind w:left="708"/>
        <w:jc w:val="both"/>
        <w:rPr>
          <w:rFonts w:cstheme="minorHAnsi"/>
        </w:rPr>
      </w:pPr>
      <w:r w:rsidRPr="00177471">
        <w:rPr>
          <w:rFonts w:cstheme="minorHAnsi"/>
        </w:rPr>
        <w:t>14 heures en présentiel ou à distance</w:t>
      </w:r>
    </w:p>
    <w:p w14:paraId="101D1565" w14:textId="77777777" w:rsidR="00177471" w:rsidRPr="00177471" w:rsidRDefault="00177471" w:rsidP="00177471">
      <w:pPr>
        <w:ind w:left="708"/>
        <w:jc w:val="both"/>
        <w:rPr>
          <w:rFonts w:cstheme="minorHAnsi"/>
        </w:rPr>
      </w:pPr>
    </w:p>
    <w:p w14:paraId="5472C0B7" w14:textId="42358828" w:rsidR="00356C60" w:rsidRPr="00177471" w:rsidRDefault="00356C60" w:rsidP="009036C5">
      <w:pPr>
        <w:pStyle w:val="Paragraphedeliste"/>
        <w:numPr>
          <w:ilvl w:val="0"/>
          <w:numId w:val="15"/>
        </w:numPr>
        <w:rPr>
          <w:rFonts w:cstheme="minorHAnsi"/>
          <w:b/>
          <w:bCs/>
        </w:rPr>
      </w:pPr>
      <w:r w:rsidRPr="00177471">
        <w:rPr>
          <w:rFonts w:cstheme="minorHAnsi"/>
          <w:b/>
          <w:bCs/>
        </w:rPr>
        <w:t>Etat de l'art du Big Data</w:t>
      </w:r>
      <w:r w:rsidR="00EC09C7">
        <w:rPr>
          <w:rFonts w:cstheme="minorHAnsi"/>
          <w:b/>
          <w:bCs/>
        </w:rPr>
        <w:t xml:space="preserve"> </w:t>
      </w:r>
      <w:r w:rsidR="00EC09C7" w:rsidRPr="00177471">
        <w:rPr>
          <w:rFonts w:cstheme="minorHAnsi"/>
          <w:b/>
          <w:bCs/>
        </w:rPr>
        <w:t xml:space="preserve">- </w:t>
      </w:r>
      <w:proofErr w:type="spellStart"/>
      <w:r w:rsidR="00EC09C7" w:rsidRPr="00177471">
        <w:rPr>
          <w:rFonts w:cstheme="minorHAnsi"/>
          <w:b/>
          <w:bCs/>
        </w:rPr>
        <w:t>Orsys</w:t>
      </w:r>
      <w:proofErr w:type="spellEnd"/>
    </w:p>
    <w:p w14:paraId="51582171" w14:textId="3C84246B" w:rsidR="00356C60" w:rsidRDefault="00967A98" w:rsidP="00967A98">
      <w:pPr>
        <w:ind w:firstLine="708"/>
        <w:rPr>
          <w:rFonts w:cstheme="minorHAnsi"/>
        </w:rPr>
      </w:pPr>
      <w:r w:rsidRPr="00967A98">
        <w:rPr>
          <w:rFonts w:cstheme="minorHAnsi"/>
        </w:rPr>
        <w:t>14 heures en présentiel ou à distance</w:t>
      </w:r>
    </w:p>
    <w:p w14:paraId="3475FB5B" w14:textId="77777777" w:rsidR="00967A98" w:rsidRPr="00356C60" w:rsidRDefault="00967A98" w:rsidP="00356C60">
      <w:pPr>
        <w:rPr>
          <w:rFonts w:cstheme="minorHAnsi"/>
        </w:rPr>
      </w:pPr>
    </w:p>
    <w:p w14:paraId="3D07DAA5" w14:textId="0880171B" w:rsidR="00356C60" w:rsidRPr="00177471" w:rsidRDefault="00356C60" w:rsidP="009036C5">
      <w:pPr>
        <w:pStyle w:val="Paragraphedeliste"/>
        <w:numPr>
          <w:ilvl w:val="0"/>
          <w:numId w:val="15"/>
        </w:numPr>
        <w:rPr>
          <w:rFonts w:cstheme="minorHAnsi"/>
          <w:b/>
          <w:bCs/>
        </w:rPr>
      </w:pPr>
      <w:r w:rsidRPr="00177471">
        <w:rPr>
          <w:rFonts w:cstheme="minorHAnsi"/>
          <w:b/>
          <w:bCs/>
        </w:rPr>
        <w:t>Les Architectures et infrastructures pour le Big Data</w:t>
      </w:r>
      <w:r w:rsidR="00485D5C">
        <w:rPr>
          <w:rFonts w:cstheme="minorHAnsi"/>
          <w:b/>
          <w:bCs/>
        </w:rPr>
        <w:t xml:space="preserve"> </w:t>
      </w:r>
      <w:r w:rsidR="00485D5C" w:rsidRPr="00177471">
        <w:rPr>
          <w:rFonts w:cstheme="minorHAnsi"/>
          <w:b/>
          <w:bCs/>
        </w:rPr>
        <w:t xml:space="preserve">- </w:t>
      </w:r>
      <w:proofErr w:type="spellStart"/>
      <w:r w:rsidR="00485D5C" w:rsidRPr="00177471">
        <w:rPr>
          <w:rFonts w:cstheme="minorHAnsi"/>
          <w:b/>
          <w:bCs/>
        </w:rPr>
        <w:t>Orsys</w:t>
      </w:r>
      <w:proofErr w:type="spellEnd"/>
    </w:p>
    <w:p w14:paraId="1421E502" w14:textId="093878DE" w:rsidR="00485D5C" w:rsidRPr="00485D5C" w:rsidRDefault="00485D5C" w:rsidP="00485D5C">
      <w:pPr>
        <w:ind w:firstLine="708"/>
        <w:rPr>
          <w:rFonts w:cstheme="minorHAnsi"/>
        </w:rPr>
      </w:pPr>
      <w:r>
        <w:rPr>
          <w:rFonts w:cstheme="minorHAnsi"/>
        </w:rPr>
        <w:t>21</w:t>
      </w:r>
      <w:r w:rsidRPr="00485D5C">
        <w:rPr>
          <w:rFonts w:cstheme="minorHAnsi"/>
        </w:rPr>
        <w:t xml:space="preserve"> heures en présentiel ou à distance</w:t>
      </w:r>
    </w:p>
    <w:p w14:paraId="715BC9AD" w14:textId="77777777" w:rsidR="00356C60" w:rsidRPr="00356C60" w:rsidRDefault="00356C60" w:rsidP="00356C60">
      <w:pPr>
        <w:rPr>
          <w:rFonts w:cstheme="minorHAnsi"/>
        </w:rPr>
      </w:pPr>
    </w:p>
    <w:p w14:paraId="6954D49A" w14:textId="0B863AD2" w:rsidR="00356C60" w:rsidRPr="00177471" w:rsidRDefault="00356C60" w:rsidP="009036C5">
      <w:pPr>
        <w:pStyle w:val="Paragraphedeliste"/>
        <w:numPr>
          <w:ilvl w:val="0"/>
          <w:numId w:val="15"/>
        </w:numPr>
        <w:rPr>
          <w:rFonts w:cstheme="minorHAnsi"/>
          <w:b/>
          <w:bCs/>
        </w:rPr>
      </w:pPr>
      <w:r w:rsidRPr="00177471">
        <w:rPr>
          <w:rFonts w:cstheme="minorHAnsi"/>
          <w:b/>
          <w:bCs/>
        </w:rPr>
        <w:t xml:space="preserve">Hadoop </w:t>
      </w:r>
      <w:r w:rsidR="00485D5C">
        <w:rPr>
          <w:rFonts w:cstheme="minorHAnsi"/>
          <w:b/>
          <w:bCs/>
        </w:rPr>
        <w:t>–</w:t>
      </w:r>
      <w:r w:rsidRPr="00177471">
        <w:rPr>
          <w:rFonts w:cstheme="minorHAnsi"/>
          <w:b/>
          <w:bCs/>
        </w:rPr>
        <w:t xml:space="preserve"> Développement</w:t>
      </w:r>
      <w:r w:rsidR="00485D5C">
        <w:rPr>
          <w:rFonts w:cstheme="minorHAnsi"/>
          <w:b/>
          <w:bCs/>
        </w:rPr>
        <w:t xml:space="preserve"> </w:t>
      </w:r>
      <w:r w:rsidR="00485D5C" w:rsidRPr="00177471">
        <w:rPr>
          <w:rFonts w:cstheme="minorHAnsi"/>
          <w:b/>
          <w:bCs/>
        </w:rPr>
        <w:t xml:space="preserve">- </w:t>
      </w:r>
      <w:proofErr w:type="spellStart"/>
      <w:r w:rsidR="00485D5C" w:rsidRPr="00177471">
        <w:rPr>
          <w:rFonts w:cstheme="minorHAnsi"/>
          <w:b/>
          <w:bCs/>
        </w:rPr>
        <w:t>Orsys</w:t>
      </w:r>
      <w:proofErr w:type="spellEnd"/>
    </w:p>
    <w:p w14:paraId="380EAC06" w14:textId="77777777" w:rsidR="00485D5C" w:rsidRPr="00485D5C" w:rsidRDefault="00485D5C" w:rsidP="00485D5C">
      <w:pPr>
        <w:ind w:firstLine="708"/>
        <w:rPr>
          <w:rFonts w:cstheme="minorHAnsi"/>
        </w:rPr>
      </w:pPr>
      <w:r w:rsidRPr="00485D5C">
        <w:rPr>
          <w:rFonts w:cstheme="minorHAnsi"/>
        </w:rPr>
        <w:t>21 heures en présentiel ou à distance</w:t>
      </w:r>
    </w:p>
    <w:p w14:paraId="766D015E" w14:textId="77777777" w:rsidR="00356C60" w:rsidRPr="00356C60" w:rsidRDefault="00356C60" w:rsidP="00356C60">
      <w:pPr>
        <w:rPr>
          <w:rFonts w:cstheme="minorHAnsi"/>
        </w:rPr>
      </w:pPr>
    </w:p>
    <w:p w14:paraId="4EDA62CB" w14:textId="17F33501" w:rsidR="00356C60" w:rsidRPr="00193CC2" w:rsidRDefault="00356C60" w:rsidP="009036C5">
      <w:pPr>
        <w:pStyle w:val="Paragraphedeliste"/>
        <w:numPr>
          <w:ilvl w:val="0"/>
          <w:numId w:val="15"/>
        </w:numPr>
        <w:rPr>
          <w:rFonts w:cstheme="minorHAnsi"/>
        </w:rPr>
      </w:pPr>
      <w:proofErr w:type="spellStart"/>
      <w:r w:rsidRPr="00193CC2">
        <w:rPr>
          <w:rFonts w:cstheme="minorHAnsi"/>
          <w:b/>
          <w:bCs/>
        </w:rPr>
        <w:t>Elasticsearch</w:t>
      </w:r>
      <w:proofErr w:type="spellEnd"/>
      <w:r w:rsidRPr="00193CC2">
        <w:rPr>
          <w:rFonts w:cstheme="minorHAnsi"/>
          <w:b/>
          <w:bCs/>
        </w:rPr>
        <w:t xml:space="preserve"> : indexation de contenu</w:t>
      </w:r>
      <w:r w:rsidR="00C96782">
        <w:rPr>
          <w:rFonts w:cstheme="minorHAnsi"/>
          <w:b/>
          <w:bCs/>
        </w:rPr>
        <w:t xml:space="preserve"> - </w:t>
      </w:r>
      <w:proofErr w:type="spellStart"/>
      <w:r w:rsidR="00C96782" w:rsidRPr="00177471">
        <w:rPr>
          <w:rFonts w:cstheme="minorHAnsi"/>
          <w:b/>
          <w:bCs/>
        </w:rPr>
        <w:t>Orsys</w:t>
      </w:r>
      <w:proofErr w:type="spellEnd"/>
    </w:p>
    <w:p w14:paraId="4A5DC89E" w14:textId="77777777" w:rsidR="00C96782" w:rsidRPr="00C96782" w:rsidRDefault="00C96782" w:rsidP="00C96782">
      <w:pPr>
        <w:ind w:firstLine="708"/>
        <w:rPr>
          <w:rFonts w:cstheme="minorHAnsi"/>
        </w:rPr>
      </w:pPr>
      <w:r w:rsidRPr="00C96782">
        <w:rPr>
          <w:rFonts w:cstheme="minorHAnsi"/>
        </w:rPr>
        <w:t>14 heures en présentiel ou à distance</w:t>
      </w:r>
    </w:p>
    <w:p w14:paraId="2B0CD21A" w14:textId="77777777" w:rsidR="00356C60" w:rsidRPr="00356C60" w:rsidRDefault="00356C60" w:rsidP="00356C60">
      <w:pPr>
        <w:rPr>
          <w:rFonts w:cstheme="minorHAnsi"/>
        </w:rPr>
      </w:pPr>
    </w:p>
    <w:p w14:paraId="25E4E672" w14:textId="28AA92F2" w:rsidR="00356C60" w:rsidRPr="00193CC2" w:rsidRDefault="00356C60" w:rsidP="009036C5">
      <w:pPr>
        <w:pStyle w:val="Paragraphedeliste"/>
        <w:numPr>
          <w:ilvl w:val="0"/>
          <w:numId w:val="15"/>
        </w:numPr>
        <w:rPr>
          <w:rFonts w:cstheme="minorHAnsi"/>
          <w:b/>
          <w:bCs/>
        </w:rPr>
      </w:pPr>
      <w:r w:rsidRPr="00193CC2">
        <w:rPr>
          <w:rFonts w:cstheme="minorHAnsi"/>
          <w:b/>
          <w:bCs/>
        </w:rPr>
        <w:t>Apache Kafka : centraliser les flux de données en temps réel</w:t>
      </w:r>
      <w:r w:rsidR="00C96782">
        <w:rPr>
          <w:rFonts w:cstheme="minorHAnsi"/>
          <w:b/>
          <w:bCs/>
        </w:rPr>
        <w:t xml:space="preserve"> - </w:t>
      </w:r>
      <w:proofErr w:type="spellStart"/>
      <w:r w:rsidR="00C96782" w:rsidRPr="00177471">
        <w:rPr>
          <w:rFonts w:cstheme="minorHAnsi"/>
          <w:b/>
          <w:bCs/>
        </w:rPr>
        <w:t>Orsys</w:t>
      </w:r>
      <w:proofErr w:type="spellEnd"/>
    </w:p>
    <w:p w14:paraId="1874C3BE" w14:textId="0AF28100" w:rsidR="00356C60" w:rsidRDefault="00C96782" w:rsidP="00C96782">
      <w:pPr>
        <w:ind w:firstLine="708"/>
        <w:rPr>
          <w:rFonts w:cstheme="minorHAnsi"/>
        </w:rPr>
      </w:pPr>
      <w:r w:rsidRPr="00C96782">
        <w:rPr>
          <w:rFonts w:cstheme="minorHAnsi"/>
        </w:rPr>
        <w:t>14 heures en présentiel ou à distance</w:t>
      </w:r>
    </w:p>
    <w:p w14:paraId="7C15A217" w14:textId="77777777" w:rsidR="00356C60" w:rsidRPr="00356C60" w:rsidRDefault="00356C60" w:rsidP="00356C60">
      <w:pPr>
        <w:rPr>
          <w:rFonts w:cstheme="minorHAnsi"/>
        </w:rPr>
      </w:pPr>
    </w:p>
    <w:p w14:paraId="64F8388D" w14:textId="15BF435F" w:rsidR="00356C60" w:rsidRPr="00193CC2" w:rsidRDefault="00356C60" w:rsidP="009036C5">
      <w:pPr>
        <w:pStyle w:val="Paragraphedeliste"/>
        <w:numPr>
          <w:ilvl w:val="0"/>
          <w:numId w:val="15"/>
        </w:numPr>
        <w:rPr>
          <w:rFonts w:cstheme="minorHAnsi"/>
          <w:b/>
          <w:bCs/>
        </w:rPr>
      </w:pPr>
      <w:r w:rsidRPr="00193CC2">
        <w:rPr>
          <w:rFonts w:cstheme="minorHAnsi"/>
          <w:b/>
          <w:bCs/>
        </w:rPr>
        <w:t>Big Data - Python pour l'analyse de données</w:t>
      </w:r>
      <w:r w:rsidR="00C96782">
        <w:rPr>
          <w:rFonts w:cstheme="minorHAnsi"/>
          <w:b/>
          <w:bCs/>
        </w:rPr>
        <w:t xml:space="preserve"> - </w:t>
      </w:r>
      <w:proofErr w:type="spellStart"/>
      <w:r w:rsidR="00C96782" w:rsidRPr="00177471">
        <w:rPr>
          <w:rFonts w:cstheme="minorHAnsi"/>
          <w:b/>
          <w:bCs/>
        </w:rPr>
        <w:t>Orsys</w:t>
      </w:r>
      <w:proofErr w:type="spellEnd"/>
    </w:p>
    <w:p w14:paraId="219E5E27" w14:textId="300B6EA6" w:rsidR="00356C60" w:rsidRDefault="001A01BA" w:rsidP="001A01BA">
      <w:pPr>
        <w:ind w:firstLine="708"/>
        <w:rPr>
          <w:rFonts w:cstheme="minorHAnsi"/>
        </w:rPr>
      </w:pPr>
      <w:r w:rsidRPr="001A01BA">
        <w:rPr>
          <w:rFonts w:cstheme="minorHAnsi"/>
        </w:rPr>
        <w:t>21 heures en présentiel ou à distance</w:t>
      </w:r>
    </w:p>
    <w:p w14:paraId="41A0A6DA" w14:textId="77777777" w:rsidR="001A01BA" w:rsidRPr="00356C60" w:rsidRDefault="001A01BA" w:rsidP="001A01BA">
      <w:pPr>
        <w:ind w:firstLine="708"/>
        <w:rPr>
          <w:rFonts w:cstheme="minorHAnsi"/>
        </w:rPr>
      </w:pPr>
    </w:p>
    <w:p w14:paraId="538ECB58" w14:textId="2B357F27" w:rsidR="00356C60" w:rsidRPr="00C96782" w:rsidRDefault="00356C60" w:rsidP="009036C5">
      <w:pPr>
        <w:pStyle w:val="Paragraphedeliste"/>
        <w:numPr>
          <w:ilvl w:val="0"/>
          <w:numId w:val="15"/>
        </w:numPr>
        <w:rPr>
          <w:rFonts w:cstheme="minorHAnsi"/>
          <w:b/>
          <w:bCs/>
        </w:rPr>
      </w:pPr>
      <w:r w:rsidRPr="00193CC2">
        <w:rPr>
          <w:rFonts w:cstheme="minorHAnsi"/>
          <w:b/>
          <w:bCs/>
        </w:rPr>
        <w:t>Les fondamentaux de l'analyse statistique avec R</w:t>
      </w:r>
      <w:r w:rsidR="00C96782">
        <w:rPr>
          <w:rFonts w:cstheme="minorHAnsi"/>
          <w:b/>
          <w:bCs/>
        </w:rPr>
        <w:t xml:space="preserve"> - </w:t>
      </w:r>
      <w:proofErr w:type="spellStart"/>
      <w:r w:rsidR="00C96782" w:rsidRPr="00177471">
        <w:rPr>
          <w:rFonts w:cstheme="minorHAnsi"/>
          <w:b/>
          <w:bCs/>
        </w:rPr>
        <w:t>Orsys</w:t>
      </w:r>
      <w:proofErr w:type="spellEnd"/>
    </w:p>
    <w:p w14:paraId="6E3D7124" w14:textId="77777777" w:rsidR="003D4EF3" w:rsidRPr="003D4EF3" w:rsidRDefault="003D4EF3" w:rsidP="003D4EF3">
      <w:pPr>
        <w:ind w:firstLine="708"/>
        <w:rPr>
          <w:rFonts w:cstheme="minorHAnsi"/>
        </w:rPr>
      </w:pPr>
      <w:r w:rsidRPr="003D4EF3">
        <w:rPr>
          <w:rFonts w:cstheme="minorHAnsi"/>
        </w:rPr>
        <w:t>14 heures en présentiel ou à distance</w:t>
      </w:r>
    </w:p>
    <w:p w14:paraId="281BCC42" w14:textId="77777777" w:rsidR="00356C60" w:rsidRPr="00356C60" w:rsidRDefault="00356C60" w:rsidP="003D4EF3">
      <w:pPr>
        <w:ind w:left="360"/>
        <w:rPr>
          <w:rFonts w:cstheme="minorHAnsi"/>
        </w:rPr>
      </w:pPr>
    </w:p>
    <w:p w14:paraId="4D77B8EC" w14:textId="64F25AF0" w:rsidR="00356C60" w:rsidRPr="00C96782" w:rsidRDefault="00356C60" w:rsidP="009036C5">
      <w:pPr>
        <w:pStyle w:val="Paragraphedeliste"/>
        <w:numPr>
          <w:ilvl w:val="0"/>
          <w:numId w:val="15"/>
        </w:numPr>
        <w:rPr>
          <w:rFonts w:cstheme="minorHAnsi"/>
          <w:b/>
          <w:bCs/>
        </w:rPr>
      </w:pPr>
      <w:r w:rsidRPr="00193CC2">
        <w:rPr>
          <w:rFonts w:cstheme="minorHAnsi"/>
          <w:b/>
          <w:bCs/>
        </w:rPr>
        <w:t>Spark, développer des applications pour le Big Data</w:t>
      </w:r>
      <w:r w:rsidR="00C96782">
        <w:rPr>
          <w:rFonts w:cstheme="minorHAnsi"/>
          <w:b/>
          <w:bCs/>
        </w:rPr>
        <w:t xml:space="preserve"> - </w:t>
      </w:r>
      <w:proofErr w:type="spellStart"/>
      <w:r w:rsidR="00C96782" w:rsidRPr="00177471">
        <w:rPr>
          <w:rFonts w:cstheme="minorHAnsi"/>
          <w:b/>
          <w:bCs/>
        </w:rPr>
        <w:t>Orsys</w:t>
      </w:r>
      <w:proofErr w:type="spellEnd"/>
    </w:p>
    <w:p w14:paraId="04FE1160" w14:textId="7B18AF6B" w:rsidR="00356C60" w:rsidRDefault="00D64E1E" w:rsidP="00D64E1E">
      <w:pPr>
        <w:ind w:left="360" w:firstLine="348"/>
        <w:rPr>
          <w:rFonts w:cstheme="minorHAnsi"/>
        </w:rPr>
      </w:pPr>
      <w:r w:rsidRPr="00D64E1E">
        <w:rPr>
          <w:rFonts w:cstheme="minorHAnsi"/>
        </w:rPr>
        <w:t>21 heures en présentiel ou à distance</w:t>
      </w:r>
    </w:p>
    <w:p w14:paraId="7D0E93D4" w14:textId="77777777" w:rsidR="00D64E1E" w:rsidRPr="00356C60" w:rsidRDefault="00D64E1E" w:rsidP="00D64E1E">
      <w:pPr>
        <w:ind w:left="360" w:firstLine="348"/>
        <w:rPr>
          <w:rFonts w:cstheme="minorHAnsi"/>
        </w:rPr>
      </w:pPr>
    </w:p>
    <w:p w14:paraId="21ED48F9" w14:textId="334A24E0" w:rsidR="00356C60" w:rsidRDefault="00356C60" w:rsidP="009036C5">
      <w:pPr>
        <w:pStyle w:val="Paragraphedeliste"/>
        <w:numPr>
          <w:ilvl w:val="0"/>
          <w:numId w:val="15"/>
        </w:numPr>
        <w:rPr>
          <w:rFonts w:cstheme="minorHAnsi"/>
          <w:b/>
          <w:bCs/>
        </w:rPr>
      </w:pPr>
      <w:r w:rsidRPr="00193CC2">
        <w:rPr>
          <w:rFonts w:cstheme="minorHAnsi"/>
          <w:b/>
          <w:bCs/>
        </w:rPr>
        <w:t xml:space="preserve">Développer des applications de </w:t>
      </w:r>
      <w:proofErr w:type="spellStart"/>
      <w:r w:rsidRPr="00193CC2">
        <w:rPr>
          <w:rFonts w:cstheme="minorHAnsi"/>
          <w:b/>
          <w:bCs/>
        </w:rPr>
        <w:t>DataVisualisation</w:t>
      </w:r>
      <w:proofErr w:type="spellEnd"/>
      <w:r w:rsidR="00C96782">
        <w:rPr>
          <w:rFonts w:cstheme="minorHAnsi"/>
          <w:b/>
          <w:bCs/>
        </w:rPr>
        <w:t xml:space="preserve"> </w:t>
      </w:r>
      <w:r w:rsidR="003D4EF3">
        <w:rPr>
          <w:rFonts w:cstheme="minorHAnsi"/>
          <w:b/>
          <w:bCs/>
        </w:rPr>
        <w:t>–</w:t>
      </w:r>
      <w:r w:rsidR="00C96782">
        <w:rPr>
          <w:rFonts w:cstheme="minorHAnsi"/>
          <w:b/>
          <w:bCs/>
        </w:rPr>
        <w:t xml:space="preserve"> </w:t>
      </w:r>
      <w:proofErr w:type="spellStart"/>
      <w:r w:rsidR="00C96782" w:rsidRPr="00177471">
        <w:rPr>
          <w:rFonts w:cstheme="minorHAnsi"/>
          <w:b/>
          <w:bCs/>
        </w:rPr>
        <w:t>Orsys</w:t>
      </w:r>
      <w:proofErr w:type="spellEnd"/>
    </w:p>
    <w:p w14:paraId="3E757EC4" w14:textId="3F7F582C" w:rsidR="00D64E1E" w:rsidRPr="00D64E1E" w:rsidRDefault="00D64E1E" w:rsidP="00D64E1E">
      <w:pPr>
        <w:ind w:left="360" w:firstLine="348"/>
        <w:rPr>
          <w:rFonts w:cstheme="minorHAnsi"/>
        </w:rPr>
      </w:pPr>
      <w:r w:rsidRPr="00D64E1E">
        <w:rPr>
          <w:rFonts w:cstheme="minorHAnsi"/>
        </w:rPr>
        <w:t>2</w:t>
      </w:r>
      <w:r>
        <w:rPr>
          <w:rFonts w:cstheme="minorHAnsi"/>
        </w:rPr>
        <w:t>8</w:t>
      </w:r>
      <w:r w:rsidRPr="00D64E1E">
        <w:rPr>
          <w:rFonts w:cstheme="minorHAnsi"/>
        </w:rPr>
        <w:t xml:space="preserve"> heures en présentiel ou à distance</w:t>
      </w:r>
    </w:p>
    <w:p w14:paraId="63FDCE37" w14:textId="77777777" w:rsidR="003D4EF3" w:rsidRPr="003D4EF3" w:rsidRDefault="003D4EF3" w:rsidP="003D4EF3">
      <w:pPr>
        <w:ind w:left="360"/>
        <w:rPr>
          <w:rFonts w:cstheme="minorHAnsi"/>
          <w:b/>
          <w:bCs/>
        </w:rPr>
      </w:pPr>
    </w:p>
    <w:p w14:paraId="1B10D154" w14:textId="0D202E54" w:rsidR="003D4EF3" w:rsidRDefault="003D4EF3" w:rsidP="009036C5">
      <w:pPr>
        <w:pStyle w:val="Paragraphedeliste"/>
        <w:numPr>
          <w:ilvl w:val="0"/>
          <w:numId w:val="15"/>
        </w:numPr>
        <w:rPr>
          <w:rFonts w:cstheme="minorHAnsi"/>
          <w:b/>
          <w:bCs/>
        </w:rPr>
      </w:pPr>
      <w:r w:rsidRPr="003D4EF3">
        <w:rPr>
          <w:rFonts w:cstheme="minorHAnsi"/>
          <w:b/>
          <w:bCs/>
        </w:rPr>
        <w:t>Big Data - Qualité des données</w:t>
      </w:r>
      <w:r w:rsidR="00E277B8">
        <w:rPr>
          <w:rFonts w:cstheme="minorHAnsi"/>
          <w:b/>
          <w:bCs/>
        </w:rPr>
        <w:t xml:space="preserve"> – </w:t>
      </w:r>
      <w:proofErr w:type="spellStart"/>
      <w:r w:rsidR="00E277B8" w:rsidRPr="00177471">
        <w:rPr>
          <w:rFonts w:cstheme="minorHAnsi"/>
          <w:b/>
          <w:bCs/>
        </w:rPr>
        <w:t>Orsys</w:t>
      </w:r>
      <w:proofErr w:type="spellEnd"/>
    </w:p>
    <w:p w14:paraId="589530BD" w14:textId="79BE9375" w:rsidR="00D64E1E" w:rsidRPr="00D64E1E" w:rsidRDefault="00D64E1E" w:rsidP="00D64E1E">
      <w:pPr>
        <w:ind w:left="360" w:firstLine="348"/>
        <w:rPr>
          <w:rFonts w:cstheme="minorHAnsi"/>
        </w:rPr>
      </w:pPr>
      <w:r w:rsidRPr="00D64E1E">
        <w:rPr>
          <w:rFonts w:cstheme="minorHAnsi"/>
        </w:rPr>
        <w:t>14 heures en présentiel ou à distance</w:t>
      </w:r>
    </w:p>
    <w:p w14:paraId="5A9DE12D" w14:textId="77777777" w:rsidR="00356C60" w:rsidRPr="00356C60" w:rsidRDefault="00356C60" w:rsidP="00356C60">
      <w:pPr>
        <w:rPr>
          <w:rFonts w:cstheme="minorHAnsi"/>
        </w:rPr>
      </w:pPr>
    </w:p>
    <w:p w14:paraId="66574177" w14:textId="150E14FC" w:rsidR="00356C60" w:rsidRDefault="00356C60" w:rsidP="009036C5">
      <w:pPr>
        <w:pStyle w:val="Paragraphedeliste"/>
        <w:numPr>
          <w:ilvl w:val="0"/>
          <w:numId w:val="15"/>
        </w:numPr>
        <w:rPr>
          <w:rFonts w:cstheme="minorHAnsi"/>
          <w:b/>
          <w:bCs/>
        </w:rPr>
      </w:pPr>
      <w:r w:rsidRPr="00193CC2">
        <w:rPr>
          <w:rFonts w:cstheme="minorHAnsi"/>
          <w:b/>
          <w:bCs/>
        </w:rPr>
        <w:t>Etat de l'art sur l'Intelligence Artificielle</w:t>
      </w:r>
      <w:r w:rsidR="00E277B8">
        <w:rPr>
          <w:rFonts w:cstheme="minorHAnsi"/>
          <w:b/>
          <w:bCs/>
        </w:rPr>
        <w:t xml:space="preserve"> – </w:t>
      </w:r>
      <w:proofErr w:type="spellStart"/>
      <w:r w:rsidR="00E277B8" w:rsidRPr="00177471">
        <w:rPr>
          <w:rFonts w:cstheme="minorHAnsi"/>
          <w:b/>
          <w:bCs/>
        </w:rPr>
        <w:t>Orsys</w:t>
      </w:r>
      <w:proofErr w:type="spellEnd"/>
    </w:p>
    <w:p w14:paraId="40D7F438" w14:textId="77777777" w:rsidR="00282708" w:rsidRPr="00282708" w:rsidRDefault="00282708" w:rsidP="00282708">
      <w:pPr>
        <w:ind w:left="360" w:firstLine="348"/>
        <w:rPr>
          <w:rFonts w:cstheme="minorHAnsi"/>
        </w:rPr>
      </w:pPr>
      <w:r w:rsidRPr="00282708">
        <w:rPr>
          <w:rFonts w:cstheme="minorHAnsi"/>
        </w:rPr>
        <w:t>14 heures en présentiel ou à distance</w:t>
      </w:r>
    </w:p>
    <w:p w14:paraId="3C775BE1" w14:textId="77777777" w:rsidR="00356C60" w:rsidRPr="00356C60" w:rsidRDefault="00356C60" w:rsidP="00356C60">
      <w:pPr>
        <w:rPr>
          <w:rFonts w:cstheme="minorHAnsi"/>
        </w:rPr>
      </w:pPr>
    </w:p>
    <w:p w14:paraId="4A0CA4EC" w14:textId="54A4D26B" w:rsidR="00356C60" w:rsidRPr="00193CC2" w:rsidRDefault="00356C60" w:rsidP="009036C5">
      <w:pPr>
        <w:pStyle w:val="Paragraphedeliste"/>
        <w:numPr>
          <w:ilvl w:val="0"/>
          <w:numId w:val="15"/>
        </w:numPr>
        <w:rPr>
          <w:rFonts w:cstheme="minorHAnsi"/>
          <w:b/>
          <w:bCs/>
        </w:rPr>
      </w:pPr>
      <w:r w:rsidRPr="00193CC2">
        <w:rPr>
          <w:rFonts w:cstheme="minorHAnsi"/>
          <w:b/>
          <w:bCs/>
        </w:rPr>
        <w:t xml:space="preserve">Machine </w:t>
      </w:r>
      <w:proofErr w:type="spellStart"/>
      <w:r w:rsidRPr="00193CC2">
        <w:rPr>
          <w:rFonts w:cstheme="minorHAnsi"/>
          <w:b/>
          <w:bCs/>
        </w:rPr>
        <w:t>learning</w:t>
      </w:r>
      <w:proofErr w:type="spellEnd"/>
      <w:r w:rsidRPr="00193CC2">
        <w:rPr>
          <w:rFonts w:cstheme="minorHAnsi"/>
          <w:b/>
          <w:bCs/>
        </w:rPr>
        <w:t>, l'état de l'art</w:t>
      </w:r>
      <w:r w:rsidR="00E277B8">
        <w:rPr>
          <w:rFonts w:cstheme="minorHAnsi"/>
          <w:b/>
          <w:bCs/>
        </w:rPr>
        <w:t xml:space="preserve"> – </w:t>
      </w:r>
      <w:proofErr w:type="spellStart"/>
      <w:r w:rsidR="00E277B8" w:rsidRPr="00177471">
        <w:rPr>
          <w:rFonts w:cstheme="minorHAnsi"/>
          <w:b/>
          <w:bCs/>
        </w:rPr>
        <w:t>Orsys</w:t>
      </w:r>
      <w:proofErr w:type="spellEnd"/>
    </w:p>
    <w:p w14:paraId="21C18FE9" w14:textId="77777777" w:rsidR="00366583" w:rsidRPr="00366583" w:rsidRDefault="00366583" w:rsidP="00366583">
      <w:pPr>
        <w:ind w:firstLine="708"/>
        <w:rPr>
          <w:rFonts w:cstheme="minorHAnsi"/>
        </w:rPr>
      </w:pPr>
      <w:r w:rsidRPr="00366583">
        <w:rPr>
          <w:rFonts w:cstheme="minorHAnsi"/>
        </w:rPr>
        <w:t>14 heures en présentiel ou à distance</w:t>
      </w:r>
    </w:p>
    <w:p w14:paraId="621FD7EF" w14:textId="77777777" w:rsidR="00356C60" w:rsidRPr="00356C60" w:rsidRDefault="00356C60" w:rsidP="00356C60">
      <w:pPr>
        <w:rPr>
          <w:rFonts w:cstheme="minorHAnsi"/>
        </w:rPr>
      </w:pPr>
    </w:p>
    <w:p w14:paraId="7AABE2BB" w14:textId="10BC12C2" w:rsidR="00356C60" w:rsidRPr="00356C60" w:rsidRDefault="00356C60" w:rsidP="009036C5">
      <w:pPr>
        <w:pStyle w:val="Paragraphedeliste"/>
        <w:numPr>
          <w:ilvl w:val="0"/>
          <w:numId w:val="15"/>
        </w:numPr>
        <w:rPr>
          <w:rFonts w:cstheme="minorHAnsi"/>
        </w:rPr>
      </w:pPr>
      <w:r w:rsidRPr="00193CC2">
        <w:rPr>
          <w:rFonts w:cstheme="minorHAnsi"/>
          <w:b/>
          <w:bCs/>
        </w:rPr>
        <w:t>Deep Learning : les fondamentaux</w:t>
      </w:r>
      <w:r w:rsidR="00E277B8">
        <w:rPr>
          <w:rFonts w:cstheme="minorHAnsi"/>
          <w:b/>
          <w:bCs/>
        </w:rPr>
        <w:t xml:space="preserve"> – </w:t>
      </w:r>
      <w:proofErr w:type="spellStart"/>
      <w:r w:rsidR="00E277B8" w:rsidRPr="00177471">
        <w:rPr>
          <w:rFonts w:cstheme="minorHAnsi"/>
          <w:b/>
          <w:bCs/>
        </w:rPr>
        <w:t>Orsys</w:t>
      </w:r>
      <w:proofErr w:type="spellEnd"/>
    </w:p>
    <w:p w14:paraId="79D87484" w14:textId="0AB225A9" w:rsidR="00356C60" w:rsidRDefault="00366583" w:rsidP="00366583">
      <w:pPr>
        <w:ind w:firstLine="708"/>
        <w:rPr>
          <w:rFonts w:cstheme="minorHAnsi"/>
        </w:rPr>
      </w:pPr>
      <w:r w:rsidRPr="00366583">
        <w:rPr>
          <w:rFonts w:cstheme="minorHAnsi"/>
        </w:rPr>
        <w:t>21 heures en présentiel ou à distance</w:t>
      </w:r>
    </w:p>
    <w:p w14:paraId="6F5B7C97" w14:textId="77777777" w:rsidR="00366583" w:rsidRDefault="00366583" w:rsidP="00366583">
      <w:pPr>
        <w:ind w:firstLine="708"/>
        <w:rPr>
          <w:rFonts w:cstheme="minorHAnsi"/>
        </w:rPr>
      </w:pPr>
    </w:p>
    <w:p w14:paraId="40104B0E" w14:textId="184DCCC8" w:rsidR="0002374C" w:rsidRPr="002950BA" w:rsidRDefault="00356C60" w:rsidP="009036C5">
      <w:pPr>
        <w:pStyle w:val="Paragraphedeliste"/>
        <w:numPr>
          <w:ilvl w:val="0"/>
          <w:numId w:val="15"/>
        </w:numPr>
        <w:rPr>
          <w:rFonts w:cstheme="minorHAnsi"/>
        </w:rPr>
      </w:pPr>
      <w:r w:rsidRPr="00193CC2">
        <w:rPr>
          <w:rFonts w:cstheme="minorHAnsi"/>
          <w:b/>
          <w:bCs/>
        </w:rPr>
        <w:t>IoT - État de l'art de l'Internet des objets connectés</w:t>
      </w:r>
      <w:r w:rsidR="00E277B8">
        <w:rPr>
          <w:rFonts w:cstheme="minorHAnsi"/>
          <w:b/>
          <w:bCs/>
        </w:rPr>
        <w:t xml:space="preserve"> – </w:t>
      </w:r>
      <w:proofErr w:type="spellStart"/>
      <w:r w:rsidR="00E277B8" w:rsidRPr="00177471">
        <w:rPr>
          <w:rFonts w:cstheme="minorHAnsi"/>
          <w:b/>
          <w:bCs/>
        </w:rPr>
        <w:t>Orsys</w:t>
      </w:r>
      <w:proofErr w:type="spellEnd"/>
    </w:p>
    <w:p w14:paraId="106E81BC" w14:textId="7B9ADEF4" w:rsidR="002950BA" w:rsidRPr="002950BA" w:rsidRDefault="002950BA" w:rsidP="002950BA">
      <w:pPr>
        <w:ind w:left="360" w:firstLine="348"/>
        <w:rPr>
          <w:rFonts w:cstheme="minorHAnsi"/>
        </w:rPr>
      </w:pPr>
      <w:r w:rsidRPr="002950BA">
        <w:rPr>
          <w:rFonts w:cstheme="minorHAnsi"/>
        </w:rPr>
        <w:t>21 heures en présentiel ou à distance</w:t>
      </w:r>
    </w:p>
    <w:p w14:paraId="2C2EB3B5" w14:textId="23146E96" w:rsidR="001D1121" w:rsidRDefault="001D1121" w:rsidP="001D1121">
      <w:pPr>
        <w:jc w:val="both"/>
        <w:rPr>
          <w:rFonts w:cstheme="minorHAnsi"/>
        </w:rPr>
      </w:pPr>
    </w:p>
    <w:p w14:paraId="16B0F38F" w14:textId="7381F4E1" w:rsidR="001D1121" w:rsidRPr="007B0663" w:rsidRDefault="001D1121" w:rsidP="009036C5">
      <w:pPr>
        <w:pStyle w:val="Titre2"/>
        <w:numPr>
          <w:ilvl w:val="0"/>
          <w:numId w:val="16"/>
        </w:numPr>
        <w:ind w:left="426"/>
        <w:rPr>
          <w:lang w:val="en-US"/>
        </w:rPr>
      </w:pPr>
      <w:bookmarkStart w:id="6" w:name="_Toc129096301"/>
      <w:r w:rsidRPr="000D2402">
        <w:rPr>
          <w:lang w:val="en-US"/>
        </w:rPr>
        <w:lastRenderedPageBreak/>
        <w:t>L</w:t>
      </w:r>
      <w:r w:rsidR="0002374C" w:rsidRPr="000D2402">
        <w:rPr>
          <w:lang w:val="en-US"/>
        </w:rPr>
        <w:t>angages</w:t>
      </w:r>
      <w:r w:rsidR="0002374C" w:rsidRPr="007B0663">
        <w:rPr>
          <w:lang w:val="en-US"/>
        </w:rPr>
        <w:t xml:space="preserve"> &amp; Développement</w:t>
      </w:r>
      <w:bookmarkEnd w:id="6"/>
      <w:r w:rsidR="0002374C" w:rsidRPr="007B0663">
        <w:rPr>
          <w:lang w:val="en-US"/>
        </w:rPr>
        <w:t xml:space="preserve"> </w:t>
      </w:r>
    </w:p>
    <w:p w14:paraId="37555023" w14:textId="516B8980" w:rsidR="008D7CAB" w:rsidRDefault="007B0663" w:rsidP="0033156D">
      <w:pPr>
        <w:ind w:left="284"/>
        <w:jc w:val="both"/>
        <w:rPr>
          <w:rFonts w:cstheme="minorHAnsi"/>
        </w:rPr>
      </w:pPr>
      <w:r w:rsidRPr="007B0663">
        <w:rPr>
          <w:rFonts w:cstheme="minorHAnsi"/>
        </w:rPr>
        <w:t xml:space="preserve">Les programmes informatiques </w:t>
      </w:r>
      <w:r w:rsidR="00986005">
        <w:rPr>
          <w:rFonts w:cstheme="minorHAnsi"/>
        </w:rPr>
        <w:t xml:space="preserve">sont </w:t>
      </w:r>
      <w:r w:rsidRPr="007B0663">
        <w:rPr>
          <w:rFonts w:cstheme="minorHAnsi"/>
        </w:rPr>
        <w:t>présents dans notre quotidien : dans les voitures, les smartphones, les objets connectés</w:t>
      </w:r>
      <w:r w:rsidR="00986005">
        <w:rPr>
          <w:rFonts w:cstheme="minorHAnsi"/>
        </w:rPr>
        <w:t>.</w:t>
      </w:r>
      <w:r w:rsidRPr="007B0663">
        <w:rPr>
          <w:rFonts w:cstheme="minorHAnsi"/>
        </w:rPr>
        <w:t xml:space="preserve"> </w:t>
      </w:r>
      <w:r w:rsidR="00986005">
        <w:rPr>
          <w:rFonts w:cstheme="minorHAnsi"/>
        </w:rPr>
        <w:t>L</w:t>
      </w:r>
      <w:r w:rsidRPr="007B0663">
        <w:rPr>
          <w:rFonts w:cstheme="minorHAnsi"/>
        </w:rPr>
        <w:t xml:space="preserve">e choix d’un langage reste </w:t>
      </w:r>
      <w:r w:rsidR="00986005">
        <w:rPr>
          <w:rFonts w:cstheme="minorHAnsi"/>
        </w:rPr>
        <w:t>complexe</w:t>
      </w:r>
      <w:r w:rsidRPr="007B0663">
        <w:rPr>
          <w:rFonts w:cstheme="minorHAnsi"/>
        </w:rPr>
        <w:t xml:space="preserve"> et doit tenir compte de nombreux critères : la richesse des librairies, le dynamisme de la communauté, la stratégie de l’éditeur, la qualité de la documentation et les droits d’utilisation. </w:t>
      </w:r>
      <w:r w:rsidR="00986005">
        <w:rPr>
          <w:rFonts w:cstheme="minorHAnsi"/>
        </w:rPr>
        <w:t>L</w:t>
      </w:r>
      <w:r w:rsidRPr="007B0663">
        <w:rPr>
          <w:rFonts w:cstheme="minorHAnsi"/>
        </w:rPr>
        <w:t xml:space="preserve">es </w:t>
      </w:r>
      <w:r w:rsidR="00986005">
        <w:rPr>
          <w:rFonts w:cstheme="minorHAnsi"/>
        </w:rPr>
        <w:t xml:space="preserve">formations ci-dessous sont dispensées par les organismes de formation tels que M2i, </w:t>
      </w:r>
      <w:proofErr w:type="spellStart"/>
      <w:r w:rsidR="00986005">
        <w:rPr>
          <w:rFonts w:cstheme="minorHAnsi"/>
        </w:rPr>
        <w:t>Orsys</w:t>
      </w:r>
      <w:proofErr w:type="spellEnd"/>
      <w:r w:rsidR="00986005">
        <w:rPr>
          <w:rFonts w:cstheme="minorHAnsi"/>
        </w:rPr>
        <w:t xml:space="preserve">, Sparks et même </w:t>
      </w:r>
      <w:r w:rsidR="002465D2">
        <w:rPr>
          <w:rFonts w:cstheme="minorHAnsi"/>
        </w:rPr>
        <w:t>via le</w:t>
      </w:r>
      <w:r w:rsidR="00986005">
        <w:rPr>
          <w:rFonts w:cstheme="minorHAnsi"/>
        </w:rPr>
        <w:t xml:space="preserve"> Campus Atlas. N'hésitez à nous consulter pour avoir le détail et l’exhaustivité des formations : </w:t>
      </w:r>
    </w:p>
    <w:p w14:paraId="12A04949" w14:textId="77777777" w:rsidR="00571E24" w:rsidRDefault="00571E24" w:rsidP="001D1121">
      <w:pPr>
        <w:jc w:val="both"/>
        <w:rPr>
          <w:rFonts w:cstheme="minorHAnsi"/>
        </w:rPr>
      </w:pPr>
    </w:p>
    <w:p w14:paraId="704B8A87" w14:textId="77777777" w:rsidR="00571E24" w:rsidRPr="00571E24" w:rsidRDefault="00571E24" w:rsidP="009036C5">
      <w:pPr>
        <w:pStyle w:val="Paragraphedeliste"/>
        <w:numPr>
          <w:ilvl w:val="0"/>
          <w:numId w:val="22"/>
        </w:numPr>
        <w:rPr>
          <w:b/>
          <w:bCs/>
        </w:rPr>
      </w:pPr>
      <w:r w:rsidRPr="00571E24">
        <w:rPr>
          <w:b/>
          <w:bCs/>
        </w:rPr>
        <w:t>C, C++</w:t>
      </w:r>
    </w:p>
    <w:p w14:paraId="1D0E61BE" w14:textId="77777777" w:rsidR="00571E24" w:rsidRPr="00571E24" w:rsidRDefault="00571E24" w:rsidP="009036C5">
      <w:pPr>
        <w:pStyle w:val="Paragraphedeliste"/>
        <w:numPr>
          <w:ilvl w:val="0"/>
          <w:numId w:val="22"/>
        </w:numPr>
        <w:rPr>
          <w:b/>
          <w:bCs/>
        </w:rPr>
      </w:pPr>
      <w:r w:rsidRPr="00571E24">
        <w:rPr>
          <w:b/>
          <w:bCs/>
        </w:rPr>
        <w:t>PHP 5, 7 et 8 - Développement d'applications Web</w:t>
      </w:r>
    </w:p>
    <w:p w14:paraId="4BC883E0" w14:textId="77777777" w:rsidR="00571E24" w:rsidRPr="00571E24" w:rsidRDefault="00571E24" w:rsidP="009036C5">
      <w:pPr>
        <w:pStyle w:val="Paragraphedeliste"/>
        <w:numPr>
          <w:ilvl w:val="0"/>
          <w:numId w:val="22"/>
        </w:numPr>
        <w:rPr>
          <w:b/>
          <w:bCs/>
        </w:rPr>
      </w:pPr>
      <w:r w:rsidRPr="00571E24">
        <w:rPr>
          <w:b/>
          <w:bCs/>
        </w:rPr>
        <w:t>Python, Python pour expert, Python pour la data Science</w:t>
      </w:r>
    </w:p>
    <w:p w14:paraId="6677F7A6" w14:textId="77777777" w:rsidR="00571E24" w:rsidRPr="00571E24" w:rsidRDefault="00571E24" w:rsidP="009036C5">
      <w:pPr>
        <w:pStyle w:val="Paragraphedeliste"/>
        <w:numPr>
          <w:ilvl w:val="0"/>
          <w:numId w:val="22"/>
        </w:numPr>
        <w:rPr>
          <w:b/>
          <w:bCs/>
        </w:rPr>
      </w:pPr>
      <w:r w:rsidRPr="00571E24">
        <w:rPr>
          <w:b/>
          <w:bCs/>
        </w:rPr>
        <w:t xml:space="preserve">ASP.NET </w:t>
      </w:r>
      <w:proofErr w:type="spellStart"/>
      <w:r w:rsidRPr="00571E24">
        <w:rPr>
          <w:b/>
          <w:bCs/>
        </w:rPr>
        <w:t>Core</w:t>
      </w:r>
      <w:proofErr w:type="spellEnd"/>
      <w:r w:rsidRPr="00571E24">
        <w:rPr>
          <w:b/>
          <w:bCs/>
        </w:rPr>
        <w:t xml:space="preserve"> MVC 6</w:t>
      </w:r>
    </w:p>
    <w:p w14:paraId="23647BE4" w14:textId="77777777" w:rsidR="00571E24" w:rsidRPr="00571E24" w:rsidRDefault="00571E24" w:rsidP="009036C5">
      <w:pPr>
        <w:pStyle w:val="Paragraphedeliste"/>
        <w:numPr>
          <w:ilvl w:val="0"/>
          <w:numId w:val="22"/>
        </w:numPr>
        <w:rPr>
          <w:b/>
          <w:bCs/>
        </w:rPr>
      </w:pPr>
      <w:r w:rsidRPr="00571E24">
        <w:rPr>
          <w:b/>
          <w:bCs/>
        </w:rPr>
        <w:t>Objet, UML</w:t>
      </w:r>
    </w:p>
    <w:p w14:paraId="60F19279" w14:textId="77777777" w:rsidR="00571E24" w:rsidRPr="00571E24" w:rsidRDefault="00571E24" w:rsidP="009036C5">
      <w:pPr>
        <w:pStyle w:val="Paragraphedeliste"/>
        <w:numPr>
          <w:ilvl w:val="0"/>
          <w:numId w:val="22"/>
        </w:numPr>
        <w:rPr>
          <w:b/>
          <w:bCs/>
        </w:rPr>
      </w:pPr>
      <w:r w:rsidRPr="00571E24">
        <w:rPr>
          <w:b/>
          <w:bCs/>
        </w:rPr>
        <w:t>Java, Java EE, Jakarta</w:t>
      </w:r>
    </w:p>
    <w:p w14:paraId="5F7D19E9" w14:textId="77777777" w:rsidR="00571E24" w:rsidRPr="00571E24" w:rsidRDefault="00571E24" w:rsidP="009036C5">
      <w:pPr>
        <w:pStyle w:val="Paragraphedeliste"/>
        <w:numPr>
          <w:ilvl w:val="0"/>
          <w:numId w:val="22"/>
        </w:numPr>
        <w:rPr>
          <w:b/>
          <w:bCs/>
        </w:rPr>
      </w:pPr>
      <w:r w:rsidRPr="00571E24">
        <w:rPr>
          <w:b/>
          <w:bCs/>
        </w:rPr>
        <w:t xml:space="preserve">iOS, Android, multiplateformes mobiles </w:t>
      </w:r>
    </w:p>
    <w:p w14:paraId="2E8D1216" w14:textId="6AA9688C" w:rsidR="00571E24" w:rsidRDefault="00571E24" w:rsidP="009036C5">
      <w:pPr>
        <w:pStyle w:val="Paragraphedeliste"/>
        <w:numPr>
          <w:ilvl w:val="0"/>
          <w:numId w:val="22"/>
        </w:numPr>
        <w:rPr>
          <w:b/>
          <w:bCs/>
        </w:rPr>
      </w:pPr>
      <w:r w:rsidRPr="00571E24">
        <w:rPr>
          <w:b/>
          <w:bCs/>
        </w:rPr>
        <w:t>Conception Objet, UML, Design Patterns</w:t>
      </w:r>
    </w:p>
    <w:p w14:paraId="001CA23F" w14:textId="082A7817" w:rsidR="00A31716" w:rsidRPr="00571E24" w:rsidRDefault="00A31716" w:rsidP="009036C5">
      <w:pPr>
        <w:pStyle w:val="Paragraphedeliste"/>
        <w:numPr>
          <w:ilvl w:val="0"/>
          <w:numId w:val="22"/>
        </w:numPr>
        <w:rPr>
          <w:b/>
          <w:bCs/>
        </w:rPr>
      </w:pPr>
      <w:r>
        <w:rPr>
          <w:b/>
          <w:bCs/>
        </w:rPr>
        <w:t>Etc.</w:t>
      </w:r>
    </w:p>
    <w:p w14:paraId="1814AAA3" w14:textId="74FB9F92" w:rsidR="002B59A9" w:rsidRDefault="002B59A9">
      <w:pPr>
        <w:rPr>
          <w:rFonts w:cstheme="minorHAnsi"/>
        </w:rPr>
      </w:pPr>
    </w:p>
    <w:p w14:paraId="4046FA76" w14:textId="77777777" w:rsidR="00186899" w:rsidRPr="00DF2563" w:rsidRDefault="00BE053D" w:rsidP="009036C5">
      <w:pPr>
        <w:pStyle w:val="Titre2"/>
        <w:numPr>
          <w:ilvl w:val="0"/>
          <w:numId w:val="16"/>
        </w:numPr>
        <w:ind w:left="426"/>
      </w:pPr>
      <w:bookmarkStart w:id="7" w:name="_Toc129096302"/>
      <w:r w:rsidRPr="00BE053D">
        <w:t>Tests</w:t>
      </w:r>
      <w:r w:rsidR="00471DCB">
        <w:t xml:space="preserve"> &amp; Qualité des applications</w:t>
      </w:r>
      <w:bookmarkEnd w:id="7"/>
    </w:p>
    <w:p w14:paraId="74F31D33" w14:textId="77777777" w:rsidR="00186899" w:rsidRPr="00682624" w:rsidRDefault="00471DCB" w:rsidP="009036C5">
      <w:pPr>
        <w:pStyle w:val="Paragraphedeliste"/>
        <w:numPr>
          <w:ilvl w:val="0"/>
          <w:numId w:val="14"/>
        </w:numPr>
        <w:rPr>
          <w:b/>
          <w:bCs/>
        </w:rPr>
      </w:pPr>
      <w:r w:rsidRPr="00471DCB">
        <w:rPr>
          <w:b/>
          <w:bCs/>
        </w:rPr>
        <w:t>ISTQB Agile Tester (avec certification)</w:t>
      </w:r>
      <w:r w:rsidR="00682624">
        <w:rPr>
          <w:b/>
          <w:bCs/>
        </w:rPr>
        <w:t xml:space="preserve"> - Sparks</w:t>
      </w:r>
    </w:p>
    <w:p w14:paraId="2B169221" w14:textId="77777777" w:rsidR="00186899" w:rsidRDefault="00186899" w:rsidP="00186899">
      <w:pPr>
        <w:ind w:left="709"/>
      </w:pPr>
      <w:r w:rsidRPr="00682624">
        <w:t>21 heures en présentiel ou à distance</w:t>
      </w:r>
    </w:p>
    <w:p w14:paraId="3C26DD2A" w14:textId="77777777" w:rsidR="00682624" w:rsidRDefault="00682624" w:rsidP="00471DCB">
      <w:pPr>
        <w:ind w:left="708"/>
      </w:pPr>
    </w:p>
    <w:p w14:paraId="1C64CF04" w14:textId="202F3C22" w:rsidR="00682624" w:rsidRPr="00682624" w:rsidRDefault="00682624" w:rsidP="009036C5">
      <w:pPr>
        <w:pStyle w:val="Paragraphedeliste"/>
        <w:numPr>
          <w:ilvl w:val="0"/>
          <w:numId w:val="14"/>
        </w:numPr>
        <w:rPr>
          <w:b/>
          <w:bCs/>
        </w:rPr>
      </w:pPr>
      <w:r w:rsidRPr="00682624">
        <w:rPr>
          <w:b/>
          <w:bCs/>
        </w:rPr>
        <w:t xml:space="preserve">ISTQB </w:t>
      </w:r>
      <w:proofErr w:type="spellStart"/>
      <w:r w:rsidRPr="00682624">
        <w:rPr>
          <w:b/>
          <w:bCs/>
        </w:rPr>
        <w:t>Foundation</w:t>
      </w:r>
      <w:proofErr w:type="spellEnd"/>
      <w:r w:rsidRPr="00682624">
        <w:rPr>
          <w:b/>
          <w:bCs/>
        </w:rPr>
        <w:t xml:space="preserve"> (avec certification)</w:t>
      </w:r>
      <w:r w:rsidR="006B493A" w:rsidRPr="006B493A">
        <w:rPr>
          <w:b/>
          <w:bCs/>
        </w:rPr>
        <w:t xml:space="preserve"> </w:t>
      </w:r>
      <w:r w:rsidR="006B493A">
        <w:rPr>
          <w:b/>
          <w:bCs/>
        </w:rPr>
        <w:t>- Sparks</w:t>
      </w:r>
    </w:p>
    <w:p w14:paraId="137AF16F" w14:textId="77777777" w:rsidR="00682624" w:rsidRDefault="00682624" w:rsidP="00682624">
      <w:pPr>
        <w:ind w:left="708"/>
      </w:pPr>
      <w:r w:rsidRPr="00682624">
        <w:t>21 heures en présentiel ou à distance</w:t>
      </w:r>
    </w:p>
    <w:p w14:paraId="11383FC8" w14:textId="214BC928" w:rsidR="00682624" w:rsidRDefault="00682624" w:rsidP="00471DCB">
      <w:pPr>
        <w:ind w:left="708"/>
      </w:pPr>
    </w:p>
    <w:p w14:paraId="209ABE4F" w14:textId="008E6A82" w:rsidR="00682624" w:rsidRPr="00682624" w:rsidRDefault="00682624" w:rsidP="009036C5">
      <w:pPr>
        <w:pStyle w:val="Paragraphedeliste"/>
        <w:numPr>
          <w:ilvl w:val="0"/>
          <w:numId w:val="14"/>
        </w:numPr>
        <w:rPr>
          <w:b/>
          <w:bCs/>
        </w:rPr>
      </w:pPr>
      <w:r w:rsidRPr="00682624">
        <w:rPr>
          <w:b/>
          <w:bCs/>
        </w:rPr>
        <w:t xml:space="preserve">ISTQB </w:t>
      </w:r>
      <w:r>
        <w:rPr>
          <w:b/>
          <w:bCs/>
        </w:rPr>
        <w:t xml:space="preserve">niveau avancé </w:t>
      </w:r>
      <w:r w:rsidRPr="00682624">
        <w:rPr>
          <w:b/>
          <w:bCs/>
        </w:rPr>
        <w:t xml:space="preserve">- Test </w:t>
      </w:r>
      <w:proofErr w:type="spellStart"/>
      <w:r w:rsidRPr="00682624">
        <w:rPr>
          <w:b/>
          <w:bCs/>
        </w:rPr>
        <w:t>Analyst</w:t>
      </w:r>
      <w:proofErr w:type="spellEnd"/>
      <w:r w:rsidRPr="00682624">
        <w:rPr>
          <w:b/>
          <w:bCs/>
        </w:rPr>
        <w:t xml:space="preserve"> (avec certification)</w:t>
      </w:r>
      <w:r w:rsidR="006B493A" w:rsidRPr="006B493A">
        <w:rPr>
          <w:b/>
          <w:bCs/>
        </w:rPr>
        <w:t xml:space="preserve"> </w:t>
      </w:r>
      <w:r w:rsidR="006B493A">
        <w:rPr>
          <w:b/>
          <w:bCs/>
        </w:rPr>
        <w:t>- Sparks</w:t>
      </w:r>
    </w:p>
    <w:p w14:paraId="6B83AF31" w14:textId="64E7ED29" w:rsidR="00682624" w:rsidRDefault="00682624" w:rsidP="00682624">
      <w:pPr>
        <w:ind w:left="708"/>
      </w:pPr>
      <w:r>
        <w:t>28</w:t>
      </w:r>
      <w:r w:rsidRPr="00682624">
        <w:t xml:space="preserve"> heures en présentiel ou à distance</w:t>
      </w:r>
    </w:p>
    <w:p w14:paraId="7370CE88" w14:textId="77777777" w:rsidR="00682624" w:rsidRDefault="00682624" w:rsidP="00471DCB">
      <w:pPr>
        <w:ind w:left="708"/>
      </w:pPr>
    </w:p>
    <w:p w14:paraId="5ECC1A3C" w14:textId="7BD98EEA" w:rsidR="00682624" w:rsidRPr="006B493A" w:rsidRDefault="006B493A" w:rsidP="009036C5">
      <w:pPr>
        <w:pStyle w:val="Paragraphedeliste"/>
        <w:numPr>
          <w:ilvl w:val="0"/>
          <w:numId w:val="14"/>
        </w:numPr>
        <w:rPr>
          <w:b/>
          <w:bCs/>
        </w:rPr>
      </w:pPr>
      <w:r w:rsidRPr="006B493A">
        <w:rPr>
          <w:b/>
          <w:bCs/>
        </w:rPr>
        <w:t xml:space="preserve">RGAA, auditer l'accessibilité d'un site web ou d'une application mobile - </w:t>
      </w:r>
      <w:proofErr w:type="spellStart"/>
      <w:r w:rsidRPr="006B493A">
        <w:rPr>
          <w:b/>
          <w:bCs/>
        </w:rPr>
        <w:t>Orsys</w:t>
      </w:r>
      <w:proofErr w:type="spellEnd"/>
    </w:p>
    <w:p w14:paraId="072DC72B" w14:textId="17BF1F1B" w:rsidR="006B493A" w:rsidRDefault="006B493A" w:rsidP="00471DCB">
      <w:pPr>
        <w:ind w:left="708"/>
      </w:pPr>
      <w:r>
        <w:t>35</w:t>
      </w:r>
      <w:r w:rsidRPr="00682624">
        <w:t xml:space="preserve"> heures en présentiel ou à distance</w:t>
      </w:r>
    </w:p>
    <w:p w14:paraId="02EE6021" w14:textId="0DEA7655" w:rsidR="006B493A" w:rsidRDefault="006B493A" w:rsidP="00471DCB">
      <w:pPr>
        <w:ind w:left="708"/>
      </w:pPr>
    </w:p>
    <w:p w14:paraId="76CA5207" w14:textId="61354223" w:rsidR="006B493A" w:rsidRDefault="006B493A" w:rsidP="009036C5">
      <w:pPr>
        <w:pStyle w:val="Paragraphedeliste"/>
        <w:numPr>
          <w:ilvl w:val="0"/>
          <w:numId w:val="14"/>
        </w:numPr>
        <w:rPr>
          <w:b/>
          <w:bCs/>
        </w:rPr>
      </w:pPr>
      <w:r w:rsidRPr="007F3E45">
        <w:rPr>
          <w:b/>
          <w:bCs/>
        </w:rPr>
        <w:t>Mise en œuvre de tests pour les applications mobiles</w:t>
      </w:r>
      <w:r w:rsidR="007F3E45">
        <w:rPr>
          <w:b/>
          <w:bCs/>
        </w:rPr>
        <w:t xml:space="preserve"> - </w:t>
      </w:r>
      <w:proofErr w:type="spellStart"/>
      <w:r w:rsidR="007F3E45">
        <w:rPr>
          <w:b/>
          <w:bCs/>
        </w:rPr>
        <w:t>Orsys</w:t>
      </w:r>
      <w:proofErr w:type="spellEnd"/>
    </w:p>
    <w:p w14:paraId="7CFB1E5A" w14:textId="0820858B" w:rsidR="007F3E45" w:rsidRPr="007F3E45" w:rsidRDefault="007F3E45" w:rsidP="007F3E45">
      <w:pPr>
        <w:ind w:left="708"/>
      </w:pPr>
      <w:r>
        <w:t>14 heures en présentiel ou à distance</w:t>
      </w:r>
    </w:p>
    <w:p w14:paraId="57C5B98E" w14:textId="26AFD52E" w:rsidR="006B493A" w:rsidRDefault="006B493A" w:rsidP="00471DCB">
      <w:pPr>
        <w:ind w:left="708"/>
        <w:rPr>
          <w:b/>
          <w:bCs/>
        </w:rPr>
      </w:pPr>
    </w:p>
    <w:p w14:paraId="4291FA29" w14:textId="7536D66D" w:rsidR="000D2402" w:rsidRDefault="000D2402" w:rsidP="00471DCB">
      <w:pPr>
        <w:ind w:left="708"/>
        <w:rPr>
          <w:b/>
          <w:bCs/>
        </w:rPr>
      </w:pPr>
    </w:p>
    <w:p w14:paraId="53CD0424" w14:textId="5FB30169" w:rsidR="000D2402" w:rsidRDefault="000D2402" w:rsidP="009036C5">
      <w:pPr>
        <w:pStyle w:val="Titre2"/>
        <w:numPr>
          <w:ilvl w:val="0"/>
          <w:numId w:val="16"/>
        </w:numPr>
        <w:ind w:left="426"/>
      </w:pPr>
      <w:bookmarkStart w:id="8" w:name="_Toc129096303"/>
      <w:r w:rsidRPr="000D2402">
        <w:t>Ergonomie et accessibilité web</w:t>
      </w:r>
      <w:bookmarkEnd w:id="8"/>
    </w:p>
    <w:p w14:paraId="34C5E9FE" w14:textId="732C32F6" w:rsidR="000D19BD" w:rsidRPr="00EC2F2F" w:rsidRDefault="000D19BD" w:rsidP="0033156D">
      <w:pPr>
        <w:ind w:left="284"/>
        <w:jc w:val="both"/>
        <w:rPr>
          <w:rFonts w:cstheme="minorHAnsi"/>
          <w:b/>
          <w:bCs/>
        </w:rPr>
      </w:pPr>
      <w:r w:rsidRPr="00EC2F2F">
        <w:rPr>
          <w:b/>
          <w:bCs/>
        </w:rPr>
        <w:t>A l’issue des formations</w:t>
      </w:r>
      <w:r w:rsidR="00EC2F2F" w:rsidRPr="00EC2F2F">
        <w:rPr>
          <w:b/>
          <w:bCs/>
        </w:rPr>
        <w:t xml:space="preserve"> </w:t>
      </w:r>
      <w:r w:rsidR="00EC2F2F" w:rsidRPr="00EC2F2F">
        <w:rPr>
          <w:rFonts w:cstheme="minorHAnsi"/>
          <w:b/>
          <w:bCs/>
        </w:rPr>
        <w:t>proposées par le Campus ATLAS</w:t>
      </w:r>
      <w:r w:rsidRPr="00EC2F2F">
        <w:rPr>
          <w:b/>
          <w:bCs/>
        </w:rPr>
        <w:t>, le stagiaire sera capable de</w:t>
      </w:r>
      <w:r>
        <w:t> :</w:t>
      </w:r>
    </w:p>
    <w:p w14:paraId="6F087974" w14:textId="77777777" w:rsidR="000D19BD" w:rsidRDefault="000D19BD" w:rsidP="000D19BD"/>
    <w:p w14:paraId="714A1107" w14:textId="586DD3D6" w:rsidR="000D19BD" w:rsidRDefault="000D19BD" w:rsidP="009036C5">
      <w:pPr>
        <w:pStyle w:val="Paragraphedeliste"/>
        <w:numPr>
          <w:ilvl w:val="0"/>
          <w:numId w:val="21"/>
        </w:numPr>
      </w:pPr>
      <w:r w:rsidRPr="000D19BD">
        <w:t>Mettre en œuvre les principes clés d’ergonomie et d’UX Design (Expérience Utilisateur) dans la conception ou l’amélioration d’un site web, afin d’en optimiser la navigation et la performance</w:t>
      </w:r>
    </w:p>
    <w:p w14:paraId="42FACB9D" w14:textId="14EAF4B8" w:rsidR="000D19BD" w:rsidRDefault="000D19BD" w:rsidP="009036C5">
      <w:pPr>
        <w:pStyle w:val="Paragraphedeliste"/>
        <w:numPr>
          <w:ilvl w:val="0"/>
          <w:numId w:val="21"/>
        </w:numPr>
      </w:pPr>
      <w:r w:rsidRPr="000D19BD">
        <w:t>Réaliser des audits de conformité selon les référentiels d’accessibilité numérique (WCAG ou RGAA)</w:t>
      </w:r>
    </w:p>
    <w:p w14:paraId="7F0EA9BA" w14:textId="622398CE" w:rsidR="000D19BD" w:rsidRDefault="000D19BD" w:rsidP="009036C5">
      <w:pPr>
        <w:pStyle w:val="Paragraphedeliste"/>
        <w:numPr>
          <w:ilvl w:val="0"/>
          <w:numId w:val="21"/>
        </w:numPr>
      </w:pPr>
      <w:r w:rsidRPr="000D19BD">
        <w:t>Mettre en œuvre les principes clés d’ergonomie et d’UX Design (Expérience Utilisateur) dans la conception ou l’amélioration d’interfaces tactiles (tablettes et Smartphones), afin d’en optimiser l’attractivité et la navigation.</w:t>
      </w:r>
    </w:p>
    <w:p w14:paraId="12B45BB5" w14:textId="77777777" w:rsidR="000D19BD" w:rsidRPr="000D19BD" w:rsidRDefault="000D19BD" w:rsidP="000D19BD"/>
    <w:p w14:paraId="716323D2" w14:textId="600617B7" w:rsidR="000D19BD" w:rsidRDefault="000D19BD" w:rsidP="009036C5">
      <w:pPr>
        <w:pStyle w:val="Paragraphedeliste"/>
        <w:numPr>
          <w:ilvl w:val="0"/>
          <w:numId w:val="14"/>
        </w:numPr>
        <w:rPr>
          <w:b/>
          <w:bCs/>
        </w:rPr>
      </w:pPr>
      <w:r w:rsidRPr="000D19BD">
        <w:rPr>
          <w:b/>
          <w:bCs/>
        </w:rPr>
        <w:t xml:space="preserve">Tester l'accessibilité de sites et d'applications – </w:t>
      </w:r>
      <w:proofErr w:type="spellStart"/>
      <w:r w:rsidRPr="000D19BD">
        <w:rPr>
          <w:b/>
          <w:bCs/>
        </w:rPr>
        <w:t>Orsys</w:t>
      </w:r>
      <w:proofErr w:type="spellEnd"/>
      <w:r w:rsidRPr="000D19BD">
        <w:rPr>
          <w:b/>
          <w:bCs/>
        </w:rPr>
        <w:t xml:space="preserve"> ou </w:t>
      </w:r>
      <w:proofErr w:type="spellStart"/>
      <w:r w:rsidRPr="000D19BD">
        <w:rPr>
          <w:b/>
          <w:bCs/>
        </w:rPr>
        <w:t>Softeam</w:t>
      </w:r>
      <w:proofErr w:type="spellEnd"/>
    </w:p>
    <w:p w14:paraId="3E831BF7" w14:textId="77777777" w:rsidR="000D19BD" w:rsidRDefault="000D19BD" w:rsidP="000D19BD">
      <w:pPr>
        <w:ind w:left="360" w:firstLine="348"/>
      </w:pPr>
      <w:r>
        <w:t>21 heures en présentiel ou à distance</w:t>
      </w:r>
    </w:p>
    <w:p w14:paraId="34E12310" w14:textId="77777777" w:rsidR="000D19BD" w:rsidRPr="000D19BD" w:rsidRDefault="000D19BD" w:rsidP="000D19BD">
      <w:pPr>
        <w:ind w:left="360"/>
        <w:rPr>
          <w:b/>
          <w:bCs/>
        </w:rPr>
      </w:pPr>
    </w:p>
    <w:p w14:paraId="3FF6676C" w14:textId="70923AA8" w:rsidR="000D19BD" w:rsidRPr="000D19BD" w:rsidRDefault="000D19BD" w:rsidP="009036C5">
      <w:pPr>
        <w:pStyle w:val="Paragraphedeliste"/>
        <w:numPr>
          <w:ilvl w:val="0"/>
          <w:numId w:val="14"/>
        </w:numPr>
        <w:rPr>
          <w:b/>
          <w:bCs/>
        </w:rPr>
      </w:pPr>
      <w:r w:rsidRPr="000D19BD">
        <w:rPr>
          <w:b/>
          <w:bCs/>
        </w:rPr>
        <w:t>UX design et ergonomie des sites Web</w:t>
      </w:r>
      <w:r>
        <w:rPr>
          <w:b/>
          <w:bCs/>
        </w:rPr>
        <w:t xml:space="preserve"> </w:t>
      </w:r>
      <w:r w:rsidRPr="000D19BD">
        <w:rPr>
          <w:b/>
          <w:bCs/>
        </w:rPr>
        <w:t xml:space="preserve">– </w:t>
      </w:r>
      <w:proofErr w:type="spellStart"/>
      <w:r w:rsidRPr="000D19BD">
        <w:rPr>
          <w:b/>
          <w:bCs/>
        </w:rPr>
        <w:t>Orsys</w:t>
      </w:r>
      <w:proofErr w:type="spellEnd"/>
      <w:r w:rsidRPr="000D19BD">
        <w:rPr>
          <w:b/>
          <w:bCs/>
        </w:rPr>
        <w:t xml:space="preserve"> ou </w:t>
      </w:r>
      <w:proofErr w:type="spellStart"/>
      <w:r w:rsidRPr="000D19BD">
        <w:rPr>
          <w:b/>
          <w:bCs/>
        </w:rPr>
        <w:t>Softeam</w:t>
      </w:r>
      <w:proofErr w:type="spellEnd"/>
    </w:p>
    <w:p w14:paraId="486B119D" w14:textId="6AEA7D96" w:rsidR="000D19BD" w:rsidRDefault="000D19BD" w:rsidP="000D19BD">
      <w:pPr>
        <w:ind w:left="708"/>
      </w:pPr>
      <w:r>
        <w:t>21 heures en présentiel ou à distance</w:t>
      </w:r>
    </w:p>
    <w:p w14:paraId="3D7265F9" w14:textId="7CE95C54" w:rsidR="000D19BD" w:rsidRDefault="000D19BD" w:rsidP="000D19BD">
      <w:pPr>
        <w:ind w:left="708"/>
      </w:pPr>
      <w:r w:rsidRPr="000D19BD">
        <w:t>.</w:t>
      </w:r>
    </w:p>
    <w:p w14:paraId="03A58242" w14:textId="0BCA7C09" w:rsidR="000D19BD" w:rsidRPr="000D19BD" w:rsidRDefault="000D19BD" w:rsidP="009036C5">
      <w:pPr>
        <w:pStyle w:val="Paragraphedeliste"/>
        <w:numPr>
          <w:ilvl w:val="0"/>
          <w:numId w:val="15"/>
        </w:numPr>
        <w:rPr>
          <w:b/>
          <w:bCs/>
        </w:rPr>
      </w:pPr>
      <w:r w:rsidRPr="000D19BD">
        <w:rPr>
          <w:b/>
          <w:bCs/>
        </w:rPr>
        <w:t xml:space="preserve">UX design et ergonomie pour tablettes et smartphones – </w:t>
      </w:r>
      <w:proofErr w:type="spellStart"/>
      <w:r w:rsidRPr="000D19BD">
        <w:rPr>
          <w:b/>
          <w:bCs/>
        </w:rPr>
        <w:t>Orsys</w:t>
      </w:r>
      <w:proofErr w:type="spellEnd"/>
      <w:r w:rsidRPr="000D19BD">
        <w:rPr>
          <w:b/>
          <w:bCs/>
        </w:rPr>
        <w:t xml:space="preserve"> ou </w:t>
      </w:r>
      <w:proofErr w:type="spellStart"/>
      <w:r w:rsidRPr="000D19BD">
        <w:rPr>
          <w:b/>
          <w:bCs/>
        </w:rPr>
        <w:t>Softeam</w:t>
      </w:r>
      <w:proofErr w:type="spellEnd"/>
    </w:p>
    <w:p w14:paraId="7762F183" w14:textId="502E9802" w:rsidR="000D19BD" w:rsidRDefault="000D19BD" w:rsidP="000D19BD">
      <w:pPr>
        <w:ind w:left="708"/>
      </w:pPr>
      <w:r>
        <w:t>21 heures en présentiel ou à distance</w:t>
      </w:r>
    </w:p>
    <w:p w14:paraId="268A64A3" w14:textId="77777777" w:rsidR="00786D9B" w:rsidRPr="00682624" w:rsidRDefault="00786D9B" w:rsidP="000D19BD">
      <w:pPr>
        <w:ind w:left="708"/>
      </w:pPr>
    </w:p>
    <w:p w14:paraId="6345E304" w14:textId="5659FAF8" w:rsidR="001D1121" w:rsidRPr="001D1121" w:rsidRDefault="001D1121" w:rsidP="009036C5">
      <w:pPr>
        <w:pStyle w:val="Titre2"/>
        <w:numPr>
          <w:ilvl w:val="0"/>
          <w:numId w:val="16"/>
        </w:numPr>
        <w:ind w:left="426"/>
      </w:pPr>
      <w:bookmarkStart w:id="9" w:name="_Toc129096304"/>
      <w:r w:rsidRPr="001D1121">
        <w:lastRenderedPageBreak/>
        <w:t>C</w:t>
      </w:r>
      <w:r w:rsidR="0002374C">
        <w:t>ybersécurité</w:t>
      </w:r>
      <w:bookmarkEnd w:id="9"/>
    </w:p>
    <w:p w14:paraId="7AADF5D0" w14:textId="450C7C96" w:rsidR="00521603" w:rsidRPr="00521603" w:rsidRDefault="00521603" w:rsidP="00521603">
      <w:pPr>
        <w:pStyle w:val="Paragraphedeliste"/>
        <w:numPr>
          <w:ilvl w:val="0"/>
          <w:numId w:val="13"/>
        </w:numPr>
        <w:ind w:left="360" w:firstLine="66"/>
        <w:jc w:val="both"/>
        <w:rPr>
          <w:rFonts w:cstheme="minorHAnsi"/>
          <w:b/>
          <w:bCs/>
        </w:rPr>
      </w:pPr>
      <w:r w:rsidRPr="00521603">
        <w:rPr>
          <w:rFonts w:cstheme="minorHAnsi"/>
          <w:b/>
          <w:bCs/>
        </w:rPr>
        <w:t xml:space="preserve">PLB Consultant </w:t>
      </w:r>
      <w:r>
        <w:rPr>
          <w:rFonts w:cstheme="minorHAnsi"/>
          <w:b/>
          <w:bCs/>
        </w:rPr>
        <w:t xml:space="preserve">- </w:t>
      </w:r>
      <w:r w:rsidRPr="00521603">
        <w:rPr>
          <w:rFonts w:cstheme="minorHAnsi"/>
          <w:b/>
          <w:bCs/>
        </w:rPr>
        <w:t>formation professionnelle en informatique et management</w:t>
      </w:r>
    </w:p>
    <w:p w14:paraId="5237CED4" w14:textId="4A174B3B" w:rsidR="00521603" w:rsidRPr="00521603" w:rsidRDefault="00521603" w:rsidP="00521603">
      <w:pPr>
        <w:ind w:left="360" w:firstLine="348"/>
        <w:jc w:val="both"/>
        <w:rPr>
          <w:rFonts w:cstheme="minorHAnsi"/>
          <w:b/>
          <w:bCs/>
        </w:rPr>
      </w:pPr>
      <w:r w:rsidRPr="00521603">
        <w:rPr>
          <w:rFonts w:cstheme="minorHAnsi"/>
          <w:b/>
          <w:bCs/>
        </w:rPr>
        <w:t>Formation Bonnes pratiques de codage au service de la sécurité</w:t>
      </w:r>
    </w:p>
    <w:p w14:paraId="026B8F3B" w14:textId="3E525C37" w:rsidR="00521603" w:rsidRDefault="00521603" w:rsidP="00521603">
      <w:pPr>
        <w:ind w:left="360" w:firstLine="348"/>
        <w:jc w:val="both"/>
        <w:rPr>
          <w:rFonts w:cstheme="minorHAnsi"/>
        </w:rPr>
      </w:pPr>
      <w:r>
        <w:rPr>
          <w:rFonts w:cstheme="minorHAnsi"/>
        </w:rPr>
        <w:t>Durée : 2 jours – en présentiel (Paris et Régions) ou à distance</w:t>
      </w:r>
    </w:p>
    <w:p w14:paraId="7D8C15DD" w14:textId="2084F738" w:rsidR="00521603" w:rsidRDefault="00521603" w:rsidP="00521603">
      <w:pPr>
        <w:ind w:left="360" w:firstLine="348"/>
        <w:jc w:val="both"/>
        <w:rPr>
          <w:rFonts w:cstheme="minorHAnsi"/>
        </w:rPr>
      </w:pPr>
      <w:r>
        <w:rPr>
          <w:rFonts w:cstheme="minorHAnsi"/>
        </w:rPr>
        <w:t>REF : SPCS</w:t>
      </w:r>
    </w:p>
    <w:p w14:paraId="280CD84B" w14:textId="44ACDB92" w:rsidR="00D82D52" w:rsidRPr="00EE54C6" w:rsidRDefault="00CF29A3" w:rsidP="00521603">
      <w:pPr>
        <w:ind w:left="360" w:firstLine="348"/>
        <w:jc w:val="both"/>
        <w:rPr>
          <w:rFonts w:cstheme="minorHAnsi"/>
          <w:color w:val="43279B" w:themeColor="accent1" w:themeShade="BF"/>
        </w:rPr>
      </w:pPr>
      <w:hyperlink r:id="rId14" w:history="1">
        <w:r w:rsidR="00D82D52" w:rsidRPr="00EE54C6">
          <w:rPr>
            <w:color w:val="43279B" w:themeColor="accent1" w:themeShade="BF"/>
            <w:u w:val="single"/>
          </w:rPr>
          <w:t>Formation Développement Sécurisé - Le codage au service de la sécurité | PLB</w:t>
        </w:r>
      </w:hyperlink>
    </w:p>
    <w:p w14:paraId="018C0D13" w14:textId="0687AC45" w:rsidR="00521603" w:rsidRDefault="00521603" w:rsidP="00521603">
      <w:pPr>
        <w:jc w:val="both"/>
        <w:rPr>
          <w:rFonts w:cstheme="minorHAnsi"/>
          <w:b/>
          <w:bCs/>
        </w:rPr>
      </w:pPr>
    </w:p>
    <w:p w14:paraId="105C18EF" w14:textId="77777777" w:rsidR="00961AF2" w:rsidRPr="00961AF2" w:rsidRDefault="00961AF2" w:rsidP="00961AF2">
      <w:pPr>
        <w:pStyle w:val="Paragraphedeliste"/>
        <w:numPr>
          <w:ilvl w:val="0"/>
          <w:numId w:val="29"/>
        </w:numPr>
        <w:ind w:left="709"/>
        <w:jc w:val="both"/>
        <w:rPr>
          <w:rFonts w:cstheme="minorHAnsi"/>
          <w:b/>
          <w:bCs/>
        </w:rPr>
      </w:pPr>
      <w:r>
        <w:rPr>
          <w:rFonts w:cstheme="minorHAnsi"/>
          <w:b/>
          <w:bCs/>
        </w:rPr>
        <w:t xml:space="preserve">M2I formation - </w:t>
      </w:r>
      <w:r w:rsidRPr="00961AF2">
        <w:rPr>
          <w:rFonts w:cstheme="minorHAnsi"/>
          <w:b/>
          <w:bCs/>
        </w:rPr>
        <w:t>Sécurité des applications Web</w:t>
      </w:r>
      <w:r>
        <w:rPr>
          <w:rFonts w:cstheme="minorHAnsi"/>
          <w:b/>
          <w:bCs/>
        </w:rPr>
        <w:t xml:space="preserve"> </w:t>
      </w:r>
    </w:p>
    <w:p w14:paraId="383546B7" w14:textId="77777777" w:rsidR="00961AF2" w:rsidRPr="00961AF2" w:rsidRDefault="00961AF2" w:rsidP="00961AF2">
      <w:pPr>
        <w:ind w:left="720" w:hanging="12"/>
        <w:jc w:val="both"/>
        <w:rPr>
          <w:rFonts w:cstheme="minorHAnsi"/>
        </w:rPr>
      </w:pPr>
      <w:r w:rsidRPr="00961AF2">
        <w:rPr>
          <w:rFonts w:cstheme="minorHAnsi"/>
        </w:rPr>
        <w:t xml:space="preserve">21 heures en présentiel </w:t>
      </w:r>
      <w:r>
        <w:rPr>
          <w:rFonts w:cstheme="minorHAnsi"/>
        </w:rPr>
        <w:t xml:space="preserve">(Paris et Régions) </w:t>
      </w:r>
      <w:r w:rsidRPr="00961AF2">
        <w:rPr>
          <w:rFonts w:cstheme="minorHAnsi"/>
        </w:rPr>
        <w:t>ou à distance</w:t>
      </w:r>
    </w:p>
    <w:p w14:paraId="6EE6B5AA" w14:textId="77777777" w:rsidR="00961AF2" w:rsidRPr="00961AF2" w:rsidRDefault="00961AF2" w:rsidP="00961AF2">
      <w:pPr>
        <w:ind w:left="708"/>
        <w:jc w:val="both"/>
        <w:rPr>
          <w:rFonts w:cstheme="minorHAnsi"/>
          <w:lang w:val="en-US"/>
        </w:rPr>
      </w:pPr>
      <w:proofErr w:type="gramStart"/>
      <w:r w:rsidRPr="00961AF2">
        <w:rPr>
          <w:rFonts w:cstheme="minorHAnsi"/>
          <w:lang w:val="en-US"/>
        </w:rPr>
        <w:t>REF :</w:t>
      </w:r>
      <w:proofErr w:type="gramEnd"/>
      <w:r w:rsidRPr="00961AF2">
        <w:rPr>
          <w:rFonts w:cstheme="minorHAnsi"/>
          <w:lang w:val="en-US"/>
        </w:rPr>
        <w:t xml:space="preserve"> SEC-S</w:t>
      </w:r>
      <w:r>
        <w:rPr>
          <w:rFonts w:cstheme="minorHAnsi"/>
          <w:lang w:val="en-US"/>
        </w:rPr>
        <w:t>AW</w:t>
      </w:r>
    </w:p>
    <w:p w14:paraId="23D43D23" w14:textId="77777777" w:rsidR="00961AF2" w:rsidRPr="00961AF2" w:rsidRDefault="00CF29A3" w:rsidP="00961AF2">
      <w:pPr>
        <w:ind w:left="708"/>
        <w:jc w:val="both"/>
        <w:rPr>
          <w:rFonts w:cstheme="minorHAnsi"/>
          <w:color w:val="43279B" w:themeColor="accent1" w:themeShade="BF"/>
        </w:rPr>
      </w:pPr>
      <w:hyperlink r:id="rId15" w:history="1">
        <w:r w:rsidR="00961AF2" w:rsidRPr="00961AF2">
          <w:rPr>
            <w:rStyle w:val="Lienhypertexte"/>
            <w:rFonts w:cstheme="minorHAnsi"/>
            <w:noProof w:val="0"/>
            <w:color w:val="43279B" w:themeColor="accent1" w:themeShade="BF"/>
          </w:rPr>
          <w:t>https://www.m2iformation.fr/formation-securite-des-applications-web/SEC-SAW/</w:t>
        </w:r>
      </w:hyperlink>
    </w:p>
    <w:p w14:paraId="15BD0CCD" w14:textId="77777777" w:rsidR="00521603" w:rsidRPr="00521603" w:rsidRDefault="00521603" w:rsidP="00521603">
      <w:pPr>
        <w:jc w:val="both"/>
        <w:rPr>
          <w:rFonts w:cstheme="minorHAnsi"/>
          <w:b/>
          <w:bCs/>
        </w:rPr>
      </w:pPr>
    </w:p>
    <w:p w14:paraId="51C68AF1" w14:textId="540CB4FA" w:rsidR="001157FB" w:rsidRDefault="00961AF2" w:rsidP="009036C5">
      <w:pPr>
        <w:pStyle w:val="Paragraphedeliste"/>
        <w:numPr>
          <w:ilvl w:val="0"/>
          <w:numId w:val="13"/>
        </w:numPr>
        <w:jc w:val="both"/>
        <w:rPr>
          <w:rFonts w:cstheme="minorHAnsi"/>
          <w:b/>
          <w:bCs/>
        </w:rPr>
      </w:pPr>
      <w:r>
        <w:rPr>
          <w:rFonts w:cstheme="minorHAnsi"/>
          <w:b/>
          <w:bCs/>
        </w:rPr>
        <w:t xml:space="preserve">Global </w:t>
      </w:r>
      <w:proofErr w:type="spellStart"/>
      <w:r>
        <w:rPr>
          <w:rFonts w:cstheme="minorHAnsi"/>
          <w:b/>
          <w:bCs/>
        </w:rPr>
        <w:t>Knowledge</w:t>
      </w:r>
      <w:proofErr w:type="spellEnd"/>
      <w:r w:rsidRPr="001157FB">
        <w:rPr>
          <w:rFonts w:cstheme="minorHAnsi"/>
          <w:b/>
          <w:bCs/>
        </w:rPr>
        <w:t xml:space="preserve"> </w:t>
      </w:r>
      <w:r>
        <w:rPr>
          <w:rFonts w:cstheme="minorHAnsi"/>
          <w:b/>
          <w:bCs/>
        </w:rPr>
        <w:t xml:space="preserve">- </w:t>
      </w:r>
      <w:r w:rsidR="001157FB" w:rsidRPr="001157FB">
        <w:rPr>
          <w:rFonts w:cstheme="minorHAnsi"/>
          <w:b/>
          <w:bCs/>
        </w:rPr>
        <w:t>L</w:t>
      </w:r>
      <w:r w:rsidR="001157FB">
        <w:rPr>
          <w:rFonts w:cstheme="minorHAnsi"/>
          <w:b/>
          <w:bCs/>
        </w:rPr>
        <w:t xml:space="preserve">es essentiels de la cybersécurité  </w:t>
      </w:r>
    </w:p>
    <w:p w14:paraId="5227753C" w14:textId="21C081A5" w:rsidR="001157FB" w:rsidRDefault="001157FB" w:rsidP="001157FB">
      <w:pPr>
        <w:ind w:left="708"/>
        <w:jc w:val="both"/>
        <w:rPr>
          <w:rFonts w:cstheme="minorHAnsi"/>
        </w:rPr>
      </w:pPr>
      <w:r w:rsidRPr="001157FB">
        <w:rPr>
          <w:rFonts w:cstheme="minorHAnsi"/>
        </w:rPr>
        <w:t>21 heures en présentiel ou à distance</w:t>
      </w:r>
    </w:p>
    <w:p w14:paraId="713A63F7" w14:textId="10FC129C" w:rsidR="00F443B1" w:rsidRPr="006F7A0C" w:rsidRDefault="00F443B1" w:rsidP="001157FB">
      <w:pPr>
        <w:ind w:left="708"/>
        <w:jc w:val="both"/>
        <w:rPr>
          <w:rFonts w:cstheme="minorHAnsi"/>
          <w:lang w:val="en-US"/>
        </w:rPr>
      </w:pPr>
      <w:proofErr w:type="gramStart"/>
      <w:r w:rsidRPr="006F7A0C">
        <w:rPr>
          <w:rFonts w:cstheme="minorHAnsi"/>
          <w:lang w:val="en-US"/>
        </w:rPr>
        <w:t>REF :</w:t>
      </w:r>
      <w:proofErr w:type="gramEnd"/>
      <w:r w:rsidRPr="006F7A0C">
        <w:rPr>
          <w:rFonts w:cstheme="minorHAnsi"/>
          <w:lang w:val="en-US"/>
        </w:rPr>
        <w:t xml:space="preserve"> CYBER</w:t>
      </w:r>
    </w:p>
    <w:p w14:paraId="5DAD1261" w14:textId="658A877C" w:rsidR="00521603" w:rsidRPr="006F7A0C" w:rsidRDefault="00CF29A3" w:rsidP="001157FB">
      <w:pPr>
        <w:ind w:left="708"/>
        <w:jc w:val="both"/>
        <w:rPr>
          <w:rFonts w:cstheme="minorHAnsi"/>
          <w:color w:val="43279B" w:themeColor="accent1" w:themeShade="BF"/>
          <w:lang w:val="en-US"/>
        </w:rPr>
      </w:pPr>
      <w:hyperlink r:id="rId16" w:history="1">
        <w:r w:rsidR="00EE54C6" w:rsidRPr="006F7A0C">
          <w:rPr>
            <w:rStyle w:val="Lienhypertexte"/>
            <w:rFonts w:cstheme="minorHAnsi"/>
            <w:noProof w:val="0"/>
            <w:color w:val="43279B" w:themeColor="accent1" w:themeShade="BF"/>
            <w:lang w:val="en-US"/>
          </w:rPr>
          <w:t>https://www.globalknowledge.com/fr-fr/formation/security/cybersecurity_foundation_and_awareness/cyber</w:t>
        </w:r>
      </w:hyperlink>
    </w:p>
    <w:p w14:paraId="0DAF4E1C" w14:textId="45828D4E" w:rsidR="00EE54C6" w:rsidRPr="006F7A0C" w:rsidRDefault="00EE54C6" w:rsidP="001157FB">
      <w:pPr>
        <w:ind w:left="708"/>
        <w:jc w:val="both"/>
        <w:rPr>
          <w:rFonts w:cstheme="minorHAnsi"/>
          <w:lang w:val="en-US"/>
        </w:rPr>
      </w:pPr>
    </w:p>
    <w:p w14:paraId="3C73C1E7" w14:textId="70C6725C" w:rsidR="006F7A0C" w:rsidRPr="006F7A0C" w:rsidRDefault="006F7A0C" w:rsidP="006F7A0C">
      <w:pPr>
        <w:pStyle w:val="Paragraphedeliste"/>
        <w:numPr>
          <w:ilvl w:val="0"/>
          <w:numId w:val="13"/>
        </w:numPr>
        <w:jc w:val="both"/>
        <w:rPr>
          <w:rFonts w:cstheme="minorHAnsi"/>
          <w:b/>
          <w:bCs/>
        </w:rPr>
      </w:pPr>
      <w:r w:rsidRPr="006F7A0C">
        <w:rPr>
          <w:rFonts w:cstheme="minorHAnsi"/>
          <w:b/>
          <w:bCs/>
        </w:rPr>
        <w:t xml:space="preserve">ORSYS – Hacking éthique, </w:t>
      </w:r>
      <w:proofErr w:type="spellStart"/>
      <w:r w:rsidRPr="006F7A0C">
        <w:rPr>
          <w:rFonts w:cstheme="minorHAnsi"/>
          <w:b/>
          <w:bCs/>
        </w:rPr>
        <w:t>pentesteur</w:t>
      </w:r>
      <w:proofErr w:type="spellEnd"/>
      <w:r w:rsidRPr="006F7A0C">
        <w:rPr>
          <w:rFonts w:cstheme="minorHAnsi"/>
          <w:b/>
          <w:bCs/>
        </w:rPr>
        <w:t xml:space="preserve"> niveau 1 (BV-CEHP1)</w:t>
      </w:r>
    </w:p>
    <w:p w14:paraId="081E2EAF" w14:textId="311599DD" w:rsidR="006F7A0C" w:rsidRDefault="006F7A0C" w:rsidP="001157FB">
      <w:pPr>
        <w:ind w:left="708"/>
        <w:jc w:val="both"/>
        <w:rPr>
          <w:rFonts w:cstheme="minorHAnsi"/>
        </w:rPr>
      </w:pPr>
      <w:r>
        <w:rPr>
          <w:rFonts w:cstheme="minorHAnsi"/>
        </w:rPr>
        <w:t>Certification Bureau Veritas</w:t>
      </w:r>
    </w:p>
    <w:p w14:paraId="24BC7FF0" w14:textId="74655D9E" w:rsidR="006F7A0C" w:rsidRDefault="006F7A0C" w:rsidP="001157FB">
      <w:pPr>
        <w:ind w:left="708"/>
        <w:jc w:val="both"/>
        <w:rPr>
          <w:rFonts w:cstheme="minorHAnsi"/>
        </w:rPr>
      </w:pPr>
      <w:r>
        <w:rPr>
          <w:rFonts w:cstheme="minorHAnsi"/>
        </w:rPr>
        <w:t>35 heures en présentiel ou à distance</w:t>
      </w:r>
    </w:p>
    <w:p w14:paraId="6FC56AFC" w14:textId="12C48CA2" w:rsidR="006F7A0C" w:rsidRDefault="006F7A0C" w:rsidP="001157FB">
      <w:pPr>
        <w:ind w:left="708"/>
        <w:jc w:val="both"/>
        <w:rPr>
          <w:rFonts w:cstheme="minorHAnsi"/>
        </w:rPr>
      </w:pPr>
      <w:r>
        <w:rPr>
          <w:rFonts w:cstheme="minorHAnsi"/>
        </w:rPr>
        <w:t>REF : BV-CEPHP1</w:t>
      </w:r>
    </w:p>
    <w:p w14:paraId="70B6FC10" w14:textId="725598F5" w:rsidR="006F7A0C" w:rsidRPr="006F7A0C" w:rsidRDefault="00CF29A3" w:rsidP="001157FB">
      <w:pPr>
        <w:ind w:left="708"/>
        <w:jc w:val="both"/>
        <w:rPr>
          <w:rFonts w:cstheme="minorHAnsi"/>
          <w:color w:val="43279B" w:themeColor="accent1" w:themeShade="BF"/>
        </w:rPr>
      </w:pPr>
      <w:hyperlink r:id="rId17" w:history="1">
        <w:r w:rsidR="006F7A0C" w:rsidRPr="006F7A0C">
          <w:rPr>
            <w:rStyle w:val="Lienhypertexte"/>
            <w:rFonts w:cstheme="minorHAnsi"/>
            <w:noProof w:val="0"/>
            <w:color w:val="43279B" w:themeColor="accent1" w:themeShade="BF"/>
          </w:rPr>
          <w:t>https://www.orsys.fr/formation?url=formation-hacking-ethique-pentesteur-niveau1-BV-CEHP1-certification-bureau-veritas.html</w:t>
        </w:r>
      </w:hyperlink>
    </w:p>
    <w:p w14:paraId="5B2D6C63" w14:textId="59A94EBA" w:rsidR="001D1121" w:rsidRDefault="001D1121" w:rsidP="001D1121">
      <w:pPr>
        <w:jc w:val="both"/>
        <w:rPr>
          <w:rFonts w:cstheme="minorHAnsi"/>
          <w:b/>
          <w:bCs/>
        </w:rPr>
      </w:pPr>
    </w:p>
    <w:p w14:paraId="78A3EF2C" w14:textId="0F14916B" w:rsidR="001D1121" w:rsidRPr="001D1121" w:rsidRDefault="0002374C" w:rsidP="009036C5">
      <w:pPr>
        <w:pStyle w:val="Titre2"/>
        <w:numPr>
          <w:ilvl w:val="0"/>
          <w:numId w:val="16"/>
        </w:numPr>
        <w:ind w:left="426"/>
      </w:pPr>
      <w:bookmarkStart w:id="10" w:name="_Toc129096305"/>
      <w:r>
        <w:t>Gestion de projets</w:t>
      </w:r>
      <w:bookmarkEnd w:id="10"/>
    </w:p>
    <w:p w14:paraId="0DA96611" w14:textId="2C632031" w:rsidR="009371DF" w:rsidRDefault="00F62464" w:rsidP="0033156D">
      <w:pPr>
        <w:ind w:left="284"/>
        <w:jc w:val="both"/>
        <w:rPr>
          <w:rFonts w:cstheme="minorHAnsi"/>
          <w:b/>
          <w:bCs/>
        </w:rPr>
      </w:pPr>
      <w:r w:rsidRPr="00F62464">
        <w:rPr>
          <w:rFonts w:cstheme="minorHAnsi"/>
          <w:b/>
          <w:bCs/>
        </w:rPr>
        <w:t>Méthodes agiles</w:t>
      </w:r>
      <w:r w:rsidR="00E23314">
        <w:rPr>
          <w:rFonts w:cstheme="minorHAnsi"/>
          <w:b/>
          <w:bCs/>
        </w:rPr>
        <w:t xml:space="preserve"> du Campus ATLAS</w:t>
      </w:r>
    </w:p>
    <w:p w14:paraId="794A9703" w14:textId="08433C39" w:rsidR="00E23314" w:rsidRDefault="00E23314" w:rsidP="0033156D">
      <w:pPr>
        <w:ind w:left="284"/>
        <w:jc w:val="both"/>
        <w:rPr>
          <w:rFonts w:cstheme="minorHAnsi"/>
        </w:rPr>
      </w:pPr>
      <w:r w:rsidRPr="00E23314">
        <w:rPr>
          <w:rFonts w:cstheme="minorHAnsi"/>
        </w:rPr>
        <w:t>Les méthodes Agiles se caractérisent par une approche pragmatique et itérative de la gestion de projets. Elles requièrent une implication maximale du client et visent une plus grande réactivité dans la gestion des demandes. Elle</w:t>
      </w:r>
      <w:r>
        <w:rPr>
          <w:rFonts w:cstheme="minorHAnsi"/>
        </w:rPr>
        <w:t>s</w:t>
      </w:r>
      <w:r w:rsidRPr="00E23314">
        <w:rPr>
          <w:rFonts w:cstheme="minorHAnsi"/>
        </w:rPr>
        <w:t xml:space="preserve"> considère</w:t>
      </w:r>
      <w:r>
        <w:rPr>
          <w:rFonts w:cstheme="minorHAnsi"/>
        </w:rPr>
        <w:t>nt</w:t>
      </w:r>
      <w:r w:rsidRPr="00E23314">
        <w:rPr>
          <w:rFonts w:cstheme="minorHAnsi"/>
        </w:rPr>
        <w:t xml:space="preserve"> que le besoin ne peut être figé et propose au contraire de s'adapter aux changements</w:t>
      </w:r>
      <w:r>
        <w:rPr>
          <w:rFonts w:cstheme="minorHAnsi"/>
        </w:rPr>
        <w:t>.</w:t>
      </w:r>
      <w:r w:rsidR="00836496">
        <w:rPr>
          <w:rFonts w:cstheme="minorHAnsi"/>
        </w:rPr>
        <w:t xml:space="preserve"> Notre OPCO ATLAS accompagne </w:t>
      </w:r>
      <w:proofErr w:type="spellStart"/>
      <w:r w:rsidR="00836496">
        <w:rPr>
          <w:rFonts w:cstheme="minorHAnsi"/>
        </w:rPr>
        <w:t>Micropole</w:t>
      </w:r>
      <w:proofErr w:type="spellEnd"/>
      <w:r w:rsidR="00836496">
        <w:rPr>
          <w:rFonts w:cstheme="minorHAnsi"/>
        </w:rPr>
        <w:t xml:space="preserve"> sur la montée en compétences par des</w:t>
      </w:r>
      <w:r w:rsidR="00836496" w:rsidRPr="00836496">
        <w:rPr>
          <w:rFonts w:cstheme="minorHAnsi"/>
        </w:rPr>
        <w:t xml:space="preserve"> formations dont le besoin a été identifié par </w:t>
      </w:r>
      <w:r w:rsidR="00836496">
        <w:rPr>
          <w:rFonts w:cstheme="minorHAnsi"/>
        </w:rPr>
        <w:t>no</w:t>
      </w:r>
      <w:r w:rsidR="00836496" w:rsidRPr="00836496">
        <w:rPr>
          <w:rFonts w:cstheme="minorHAnsi"/>
        </w:rPr>
        <w:t>tre branche professionnelle</w:t>
      </w:r>
      <w:r w:rsidR="00836496">
        <w:rPr>
          <w:rFonts w:cstheme="minorHAnsi"/>
        </w:rPr>
        <w:t>.</w:t>
      </w:r>
    </w:p>
    <w:p w14:paraId="7221B946" w14:textId="77777777" w:rsidR="00E23314" w:rsidRPr="00E23314" w:rsidRDefault="00E23314" w:rsidP="00DF4253"/>
    <w:p w14:paraId="1259C3B3" w14:textId="227ACA4E" w:rsidR="00DF4253" w:rsidRPr="00DF4253" w:rsidRDefault="00F62464" w:rsidP="009036C5">
      <w:pPr>
        <w:pStyle w:val="Paragraphedeliste"/>
        <w:numPr>
          <w:ilvl w:val="0"/>
          <w:numId w:val="10"/>
        </w:numPr>
        <w:rPr>
          <w:b/>
          <w:bCs/>
        </w:rPr>
      </w:pPr>
      <w:r w:rsidRPr="00DF4253">
        <w:rPr>
          <w:b/>
          <w:bCs/>
        </w:rPr>
        <w:t>Comprendre la démarche Agile</w:t>
      </w:r>
      <w:r w:rsidR="00E23314" w:rsidRPr="00DF4253">
        <w:rPr>
          <w:b/>
          <w:bCs/>
        </w:rPr>
        <w:t> </w:t>
      </w:r>
      <w:r w:rsidR="00DB011C">
        <w:rPr>
          <w:b/>
          <w:bCs/>
        </w:rPr>
        <w:t>– M2i</w:t>
      </w:r>
    </w:p>
    <w:p w14:paraId="0416D941" w14:textId="787389D3" w:rsidR="00F62464" w:rsidRPr="00E23314" w:rsidRDefault="00E23314" w:rsidP="00DF4253">
      <w:pPr>
        <w:ind w:firstLine="708"/>
      </w:pPr>
      <w:r w:rsidRPr="00E23314">
        <w:t>14 heures en présentiel ou à distance</w:t>
      </w:r>
    </w:p>
    <w:p w14:paraId="594E3DBB" w14:textId="77777777" w:rsidR="00E23314" w:rsidRPr="00E23314" w:rsidRDefault="00E23314" w:rsidP="00DF4253"/>
    <w:p w14:paraId="7B993261" w14:textId="31B42AAE" w:rsidR="00F62464" w:rsidRPr="00DF4253" w:rsidRDefault="00F62464" w:rsidP="009036C5">
      <w:pPr>
        <w:pStyle w:val="Paragraphedeliste"/>
        <w:numPr>
          <w:ilvl w:val="0"/>
          <w:numId w:val="10"/>
        </w:numPr>
        <w:rPr>
          <w:b/>
          <w:bCs/>
        </w:rPr>
      </w:pPr>
      <w:r w:rsidRPr="00DF4253">
        <w:rPr>
          <w:b/>
          <w:bCs/>
        </w:rPr>
        <w:t>Travailler en équipe Agile</w:t>
      </w:r>
      <w:r w:rsidR="00DB011C">
        <w:rPr>
          <w:b/>
          <w:bCs/>
        </w:rPr>
        <w:t xml:space="preserve"> – M2i</w:t>
      </w:r>
    </w:p>
    <w:p w14:paraId="1CD55B85" w14:textId="77777777" w:rsidR="004D0B65" w:rsidRPr="00E23314" w:rsidRDefault="004D0B65" w:rsidP="00DF4253">
      <w:pPr>
        <w:ind w:firstLine="708"/>
      </w:pPr>
      <w:r w:rsidRPr="00E23314">
        <w:t>14 heures en présentiel ou à distance</w:t>
      </w:r>
    </w:p>
    <w:p w14:paraId="7248FAEC" w14:textId="77777777" w:rsidR="00E23314" w:rsidRPr="00E23314" w:rsidRDefault="00E23314" w:rsidP="00DF4253"/>
    <w:p w14:paraId="3F2EB40A" w14:textId="1FC38CCB" w:rsidR="00F62464" w:rsidRPr="00DF4253" w:rsidRDefault="00F62464" w:rsidP="009036C5">
      <w:pPr>
        <w:pStyle w:val="Paragraphedeliste"/>
        <w:numPr>
          <w:ilvl w:val="0"/>
          <w:numId w:val="11"/>
        </w:numPr>
        <w:rPr>
          <w:b/>
          <w:bCs/>
        </w:rPr>
      </w:pPr>
      <w:r w:rsidRPr="00DF4253">
        <w:rPr>
          <w:b/>
          <w:bCs/>
        </w:rPr>
        <w:t xml:space="preserve">Devenir Développeur Agile - Certification Scrum </w:t>
      </w:r>
      <w:proofErr w:type="spellStart"/>
      <w:r w:rsidRPr="00DF4253">
        <w:rPr>
          <w:b/>
          <w:bCs/>
        </w:rPr>
        <w:t>Developer</w:t>
      </w:r>
      <w:proofErr w:type="spellEnd"/>
      <w:r w:rsidRPr="00DF4253">
        <w:rPr>
          <w:b/>
          <w:bCs/>
        </w:rPr>
        <w:t xml:space="preserve">/Team </w:t>
      </w:r>
      <w:proofErr w:type="spellStart"/>
      <w:r w:rsidRPr="00DF4253">
        <w:rPr>
          <w:b/>
          <w:bCs/>
        </w:rPr>
        <w:t>Member</w:t>
      </w:r>
      <w:proofErr w:type="spellEnd"/>
      <w:r w:rsidR="00DB011C">
        <w:rPr>
          <w:b/>
          <w:bCs/>
        </w:rPr>
        <w:t xml:space="preserve"> – M2i</w:t>
      </w:r>
    </w:p>
    <w:p w14:paraId="5A882E74" w14:textId="77777777" w:rsidR="004D0B65" w:rsidRPr="00E23314" w:rsidRDefault="004D0B65" w:rsidP="00DF4253">
      <w:pPr>
        <w:ind w:firstLine="708"/>
      </w:pPr>
      <w:r w:rsidRPr="00E23314">
        <w:t>14 heures en présentiel ou à distance</w:t>
      </w:r>
    </w:p>
    <w:p w14:paraId="48C87A74" w14:textId="77777777" w:rsidR="00E23314" w:rsidRPr="00E23314" w:rsidRDefault="00E23314" w:rsidP="00DF4253"/>
    <w:p w14:paraId="7DBDC6C2" w14:textId="2446FF7C" w:rsidR="00F62464" w:rsidRPr="00DF4253" w:rsidRDefault="00F62464" w:rsidP="009036C5">
      <w:pPr>
        <w:pStyle w:val="Paragraphedeliste"/>
        <w:numPr>
          <w:ilvl w:val="0"/>
          <w:numId w:val="11"/>
        </w:numPr>
        <w:rPr>
          <w:b/>
          <w:bCs/>
        </w:rPr>
      </w:pPr>
      <w:r w:rsidRPr="00DF4253">
        <w:rPr>
          <w:b/>
          <w:bCs/>
        </w:rPr>
        <w:t>Devenir Manager Agile - Certification Scrum Master</w:t>
      </w:r>
      <w:r w:rsidR="00DB011C">
        <w:rPr>
          <w:b/>
          <w:bCs/>
        </w:rPr>
        <w:t xml:space="preserve"> – M2i</w:t>
      </w:r>
    </w:p>
    <w:p w14:paraId="653A3188" w14:textId="77777777" w:rsidR="00307B2B" w:rsidRPr="00E23314" w:rsidRDefault="00307B2B" w:rsidP="00DF4253">
      <w:pPr>
        <w:ind w:firstLine="708"/>
      </w:pPr>
      <w:r w:rsidRPr="00E23314">
        <w:t>14 heures en présentiel ou à distance</w:t>
      </w:r>
    </w:p>
    <w:p w14:paraId="226C0533" w14:textId="77777777" w:rsidR="00E23314" w:rsidRPr="00E23314" w:rsidRDefault="00E23314" w:rsidP="00DF4253"/>
    <w:p w14:paraId="747F0C97" w14:textId="41CA7E5E" w:rsidR="00F62464" w:rsidRPr="00DF4253" w:rsidRDefault="00F62464" w:rsidP="009036C5">
      <w:pPr>
        <w:pStyle w:val="Paragraphedeliste"/>
        <w:numPr>
          <w:ilvl w:val="0"/>
          <w:numId w:val="11"/>
        </w:numPr>
        <w:rPr>
          <w:b/>
          <w:bCs/>
        </w:rPr>
      </w:pPr>
      <w:r w:rsidRPr="00DF4253">
        <w:rPr>
          <w:b/>
          <w:bCs/>
        </w:rPr>
        <w:t xml:space="preserve">Devenir Responsable de Produit Agile - Certification Scrum Product </w:t>
      </w:r>
      <w:proofErr w:type="spellStart"/>
      <w:r w:rsidRPr="00DF4253">
        <w:rPr>
          <w:b/>
          <w:bCs/>
        </w:rPr>
        <w:t>Owner</w:t>
      </w:r>
      <w:proofErr w:type="spellEnd"/>
      <w:r w:rsidR="00DB011C">
        <w:rPr>
          <w:b/>
          <w:bCs/>
        </w:rPr>
        <w:t xml:space="preserve"> – M2i</w:t>
      </w:r>
    </w:p>
    <w:p w14:paraId="048B1908" w14:textId="0D34056B" w:rsidR="00307B2B" w:rsidRDefault="00307B2B" w:rsidP="00DF4253">
      <w:pPr>
        <w:ind w:firstLine="708"/>
      </w:pPr>
      <w:r w:rsidRPr="00E23314">
        <w:t>14 heures en présentiel ou à distance</w:t>
      </w:r>
    </w:p>
    <w:p w14:paraId="1FC0899A" w14:textId="77777777" w:rsidR="001157FB" w:rsidRDefault="001157FB" w:rsidP="00DF4253">
      <w:pPr>
        <w:ind w:firstLine="708"/>
      </w:pPr>
    </w:p>
    <w:p w14:paraId="079D3D53" w14:textId="77777777" w:rsidR="00836496" w:rsidRDefault="00836496" w:rsidP="009036C5">
      <w:pPr>
        <w:pStyle w:val="Paragraphedeliste"/>
        <w:numPr>
          <w:ilvl w:val="0"/>
          <w:numId w:val="12"/>
        </w:numPr>
        <w:rPr>
          <w:b/>
          <w:bCs/>
        </w:rPr>
      </w:pPr>
      <w:r w:rsidRPr="00836496">
        <w:rPr>
          <w:b/>
          <w:bCs/>
        </w:rPr>
        <w:t xml:space="preserve">Formation Professional Scrum Product </w:t>
      </w:r>
      <w:proofErr w:type="spellStart"/>
      <w:r w:rsidRPr="00836496">
        <w:rPr>
          <w:b/>
          <w:bCs/>
        </w:rPr>
        <w:t>Owner</w:t>
      </w:r>
      <w:proofErr w:type="spellEnd"/>
      <w:r w:rsidRPr="00836496">
        <w:rPr>
          <w:b/>
          <w:bCs/>
        </w:rPr>
        <w:t xml:space="preserve"> II (avec certification PSPO 2)</w:t>
      </w:r>
      <w:r>
        <w:rPr>
          <w:b/>
          <w:bCs/>
        </w:rPr>
        <w:t xml:space="preserve"> </w:t>
      </w:r>
      <w:r w:rsidRPr="00A832FD">
        <w:rPr>
          <w:b/>
          <w:bCs/>
        </w:rPr>
        <w:t>hors Campus Atlas</w:t>
      </w:r>
      <w:r>
        <w:rPr>
          <w:b/>
          <w:bCs/>
        </w:rPr>
        <w:t xml:space="preserve"> – Sparks</w:t>
      </w:r>
    </w:p>
    <w:p w14:paraId="36465865" w14:textId="77777777" w:rsidR="00836496" w:rsidRDefault="00836496" w:rsidP="00836496">
      <w:pPr>
        <w:ind w:firstLine="708"/>
      </w:pPr>
      <w:r w:rsidRPr="00E23314">
        <w:t>14 heures en présentiel ou à distance</w:t>
      </w:r>
    </w:p>
    <w:p w14:paraId="79270FD7" w14:textId="77777777" w:rsidR="00E23314" w:rsidRPr="00E23314" w:rsidRDefault="00E23314" w:rsidP="00DF4253"/>
    <w:p w14:paraId="4912F078" w14:textId="1D8C702B" w:rsidR="00F62464" w:rsidRPr="00DB011C" w:rsidRDefault="00F62464" w:rsidP="009036C5">
      <w:pPr>
        <w:pStyle w:val="Paragraphedeliste"/>
        <w:numPr>
          <w:ilvl w:val="0"/>
          <w:numId w:val="12"/>
        </w:numPr>
        <w:rPr>
          <w:b/>
          <w:bCs/>
          <w:lang w:val="en-US"/>
        </w:rPr>
      </w:pPr>
      <w:r w:rsidRPr="00DB011C">
        <w:rPr>
          <w:b/>
          <w:bCs/>
          <w:lang w:val="en-US"/>
        </w:rPr>
        <w:t xml:space="preserve">Leading </w:t>
      </w:r>
      <w:proofErr w:type="spellStart"/>
      <w:r w:rsidRPr="00DB011C">
        <w:rPr>
          <w:b/>
          <w:bCs/>
          <w:lang w:val="en-US"/>
        </w:rPr>
        <w:t>SAFe</w:t>
      </w:r>
      <w:proofErr w:type="spellEnd"/>
      <w:r w:rsidRPr="00DB011C">
        <w:rPr>
          <w:b/>
          <w:bCs/>
          <w:lang w:val="en-US"/>
        </w:rPr>
        <w:t xml:space="preserve"> - Certification </w:t>
      </w:r>
      <w:proofErr w:type="spellStart"/>
      <w:r w:rsidRPr="00DB011C">
        <w:rPr>
          <w:b/>
          <w:bCs/>
          <w:lang w:val="en-US"/>
        </w:rPr>
        <w:t>SAFe</w:t>
      </w:r>
      <w:proofErr w:type="spellEnd"/>
      <w:r w:rsidRPr="00DB011C">
        <w:rPr>
          <w:b/>
          <w:bCs/>
          <w:lang w:val="en-US"/>
        </w:rPr>
        <w:t xml:space="preserve"> Agilist</w:t>
      </w:r>
      <w:r w:rsidR="00DB011C" w:rsidRPr="00DB011C">
        <w:rPr>
          <w:b/>
          <w:bCs/>
          <w:lang w:val="en-US"/>
        </w:rPr>
        <w:t xml:space="preserve"> – M2i</w:t>
      </w:r>
    </w:p>
    <w:p w14:paraId="2E08CA40" w14:textId="77777777" w:rsidR="00307B2B" w:rsidRPr="00E23314" w:rsidRDefault="00307B2B" w:rsidP="00DF4253">
      <w:pPr>
        <w:ind w:left="372" w:firstLine="348"/>
      </w:pPr>
      <w:r w:rsidRPr="00E23314">
        <w:t>14 heures en présentiel ou à distance</w:t>
      </w:r>
    </w:p>
    <w:p w14:paraId="57C1C560" w14:textId="77777777" w:rsidR="00E23314" w:rsidRPr="00E23314" w:rsidRDefault="00E23314" w:rsidP="00DF4253"/>
    <w:p w14:paraId="1869E50E" w14:textId="3E598502" w:rsidR="009371DF" w:rsidRPr="00DB011C" w:rsidRDefault="00F62464" w:rsidP="009036C5">
      <w:pPr>
        <w:pStyle w:val="Paragraphedeliste"/>
        <w:numPr>
          <w:ilvl w:val="0"/>
          <w:numId w:val="12"/>
        </w:numPr>
        <w:rPr>
          <w:b/>
          <w:bCs/>
          <w:lang w:val="en-US"/>
        </w:rPr>
      </w:pPr>
      <w:r w:rsidRPr="00DB011C">
        <w:rPr>
          <w:b/>
          <w:bCs/>
          <w:lang w:val="en-US"/>
        </w:rPr>
        <w:t>Professional Scrum with Kanban – Certification PSK1</w:t>
      </w:r>
      <w:r w:rsidR="00DB011C" w:rsidRPr="00DB011C">
        <w:rPr>
          <w:b/>
          <w:bCs/>
          <w:lang w:val="en-US"/>
        </w:rPr>
        <w:t xml:space="preserve"> – M2i</w:t>
      </w:r>
    </w:p>
    <w:p w14:paraId="2243D5CA" w14:textId="0F3FCA8C" w:rsidR="00307B2B" w:rsidRDefault="00307B2B" w:rsidP="00DF4253">
      <w:pPr>
        <w:pStyle w:val="Paragraphedeliste"/>
        <w:numPr>
          <w:ilvl w:val="0"/>
          <w:numId w:val="0"/>
        </w:numPr>
        <w:ind w:left="720"/>
      </w:pPr>
      <w:r w:rsidRPr="00E23314">
        <w:t>14 heures en présentiel ou à distance</w:t>
      </w:r>
    </w:p>
    <w:p w14:paraId="5A80FB20" w14:textId="1F6D6660" w:rsidR="009371DF" w:rsidRDefault="009371DF" w:rsidP="003543AE">
      <w:pPr>
        <w:jc w:val="both"/>
        <w:rPr>
          <w:rFonts w:cstheme="minorHAnsi"/>
        </w:rPr>
      </w:pPr>
    </w:p>
    <w:p w14:paraId="42FD28FF" w14:textId="62FC15EF" w:rsidR="00307B2B" w:rsidRPr="002465D2" w:rsidRDefault="00307B2B" w:rsidP="002465D2">
      <w:pPr>
        <w:rPr>
          <w:b/>
          <w:bCs/>
        </w:rPr>
      </w:pPr>
      <w:bookmarkStart w:id="11" w:name="_Toc128559086"/>
      <w:r w:rsidRPr="002465D2">
        <w:rPr>
          <w:b/>
          <w:bCs/>
        </w:rPr>
        <w:t>Gestion de projet prédictive</w:t>
      </w:r>
      <w:r w:rsidR="00201978" w:rsidRPr="002465D2">
        <w:rPr>
          <w:b/>
          <w:bCs/>
        </w:rPr>
        <w:t xml:space="preserve"> &amp; Management projet</w:t>
      </w:r>
      <w:bookmarkEnd w:id="11"/>
    </w:p>
    <w:p w14:paraId="1C1850B9" w14:textId="63F0C2D3" w:rsidR="009371DF" w:rsidRDefault="004F1DD3" w:rsidP="003543AE">
      <w:pPr>
        <w:jc w:val="both"/>
        <w:rPr>
          <w:rFonts w:cstheme="minorHAnsi"/>
        </w:rPr>
      </w:pPr>
      <w:r w:rsidRPr="004F1DD3">
        <w:rPr>
          <w:rFonts w:cstheme="minorHAnsi"/>
        </w:rPr>
        <w:t>Découpage linéaire et séquentiel du cycle du projet : le chef de projet (maître d'œuvre) veille à ce que chaque étape du déroulement du projet soit terminée avant de passer à la suivante.</w:t>
      </w:r>
    </w:p>
    <w:p w14:paraId="266EF33E" w14:textId="77777777" w:rsidR="00DF4253" w:rsidRPr="00307B2B" w:rsidRDefault="00DF4253" w:rsidP="003543AE">
      <w:pPr>
        <w:jc w:val="both"/>
        <w:rPr>
          <w:rFonts w:cstheme="minorHAnsi"/>
        </w:rPr>
      </w:pPr>
    </w:p>
    <w:p w14:paraId="2FBF40CD" w14:textId="0A18764B" w:rsidR="009371DF" w:rsidRDefault="004F1DD3" w:rsidP="009036C5">
      <w:pPr>
        <w:pStyle w:val="Paragraphedeliste"/>
        <w:numPr>
          <w:ilvl w:val="0"/>
          <w:numId w:val="12"/>
        </w:numPr>
        <w:rPr>
          <w:b/>
          <w:bCs/>
        </w:rPr>
      </w:pPr>
      <w:r w:rsidRPr="00DF4253">
        <w:rPr>
          <w:b/>
          <w:bCs/>
        </w:rPr>
        <w:t>Gestion de projet, les fondamentaux</w:t>
      </w:r>
      <w:r w:rsidR="00DB011C">
        <w:rPr>
          <w:b/>
          <w:bCs/>
        </w:rPr>
        <w:t xml:space="preserve"> - Sparks</w:t>
      </w:r>
    </w:p>
    <w:p w14:paraId="34B4A03C" w14:textId="4A986DF6" w:rsidR="009507EF" w:rsidRDefault="009507EF" w:rsidP="009507EF">
      <w:pPr>
        <w:ind w:left="708"/>
      </w:pPr>
      <w:r w:rsidRPr="009507EF">
        <w:t>21 heures</w:t>
      </w:r>
      <w:r>
        <w:t xml:space="preserve"> en présentiel ou à distance</w:t>
      </w:r>
    </w:p>
    <w:p w14:paraId="54BF523A" w14:textId="4AC26F6F" w:rsidR="00760302" w:rsidRDefault="00760302" w:rsidP="009507EF">
      <w:pPr>
        <w:ind w:left="708"/>
      </w:pPr>
    </w:p>
    <w:p w14:paraId="654EAA1C" w14:textId="49D26129" w:rsidR="00760302" w:rsidRDefault="00760302" w:rsidP="009036C5">
      <w:pPr>
        <w:pStyle w:val="Paragraphedeliste"/>
        <w:numPr>
          <w:ilvl w:val="0"/>
          <w:numId w:val="12"/>
        </w:numPr>
        <w:rPr>
          <w:b/>
          <w:bCs/>
        </w:rPr>
      </w:pPr>
      <w:r w:rsidRPr="00760302">
        <w:rPr>
          <w:b/>
          <w:bCs/>
        </w:rPr>
        <w:t xml:space="preserve">Management et gestion de projets opérationnels </w:t>
      </w:r>
      <w:r>
        <w:rPr>
          <w:b/>
          <w:bCs/>
        </w:rPr>
        <w:t>– M2i</w:t>
      </w:r>
    </w:p>
    <w:p w14:paraId="2039D28A" w14:textId="46F2E131" w:rsidR="00760302" w:rsidRDefault="00760302" w:rsidP="00760302">
      <w:pPr>
        <w:ind w:left="708"/>
      </w:pPr>
      <w:r w:rsidRPr="009507EF">
        <w:t>21 heures</w:t>
      </w:r>
      <w:r>
        <w:t xml:space="preserve"> en présentiel ou à distance</w:t>
      </w:r>
    </w:p>
    <w:p w14:paraId="6EB5F4A2" w14:textId="5576D0E7" w:rsidR="00760302" w:rsidRDefault="00760302" w:rsidP="00760302">
      <w:pPr>
        <w:ind w:left="708"/>
      </w:pPr>
    </w:p>
    <w:p w14:paraId="0B35D4C5" w14:textId="77777777" w:rsidR="00760302" w:rsidRPr="00DB011C" w:rsidRDefault="00760302" w:rsidP="009036C5">
      <w:pPr>
        <w:pStyle w:val="Paragraphedeliste"/>
        <w:numPr>
          <w:ilvl w:val="0"/>
          <w:numId w:val="12"/>
        </w:numPr>
        <w:rPr>
          <w:rFonts w:cstheme="minorHAnsi"/>
          <w:b/>
          <w:bCs/>
        </w:rPr>
      </w:pPr>
      <w:r w:rsidRPr="00DB011C">
        <w:rPr>
          <w:rFonts w:cstheme="minorHAnsi"/>
          <w:b/>
          <w:bCs/>
        </w:rPr>
        <w:t xml:space="preserve">Gestion de projet, l'essentiel pour les managers - </w:t>
      </w:r>
      <w:proofErr w:type="spellStart"/>
      <w:r w:rsidRPr="00DB011C">
        <w:rPr>
          <w:rFonts w:cstheme="minorHAnsi"/>
          <w:b/>
          <w:bCs/>
        </w:rPr>
        <w:t>Orsys</w:t>
      </w:r>
      <w:proofErr w:type="spellEnd"/>
    </w:p>
    <w:p w14:paraId="2B303FE4" w14:textId="2AA257BD" w:rsidR="00760302" w:rsidRDefault="00760302" w:rsidP="00760302">
      <w:pPr>
        <w:ind w:firstLine="708"/>
        <w:rPr>
          <w:rFonts w:cstheme="minorHAnsi"/>
        </w:rPr>
      </w:pPr>
      <w:r w:rsidRPr="00DB011C">
        <w:rPr>
          <w:rFonts w:cstheme="minorHAnsi"/>
        </w:rPr>
        <w:t xml:space="preserve">14 heures </w:t>
      </w:r>
      <w:r w:rsidR="007C2D46">
        <w:t>en présentiel ou à distance</w:t>
      </w:r>
    </w:p>
    <w:p w14:paraId="40C977E7" w14:textId="0C09B4B5" w:rsidR="009507EF" w:rsidRDefault="009507EF" w:rsidP="009507EF">
      <w:pPr>
        <w:ind w:left="708"/>
      </w:pPr>
    </w:p>
    <w:p w14:paraId="6B664AC9" w14:textId="50BA4017" w:rsidR="009507EF" w:rsidRPr="00DB011C" w:rsidRDefault="009507EF" w:rsidP="009036C5">
      <w:pPr>
        <w:pStyle w:val="Paragraphedeliste"/>
        <w:numPr>
          <w:ilvl w:val="0"/>
          <w:numId w:val="12"/>
        </w:numPr>
        <w:rPr>
          <w:b/>
          <w:bCs/>
        </w:rPr>
      </w:pPr>
      <w:r w:rsidRPr="00DB011C">
        <w:rPr>
          <w:b/>
          <w:bCs/>
        </w:rPr>
        <w:t>Expression des besoins fonctionnels</w:t>
      </w:r>
      <w:r w:rsidR="00DB011C">
        <w:rPr>
          <w:b/>
          <w:bCs/>
        </w:rPr>
        <w:t xml:space="preserve"> - Sparks</w:t>
      </w:r>
    </w:p>
    <w:p w14:paraId="6BCAD788" w14:textId="77777777" w:rsidR="00DB011C" w:rsidRDefault="009507EF" w:rsidP="009507EF">
      <w:pPr>
        <w:ind w:left="708"/>
      </w:pPr>
      <w:r>
        <w:t>14 heures à distance</w:t>
      </w:r>
      <w:r w:rsidR="00DB011C">
        <w:t xml:space="preserve"> ou à distance</w:t>
      </w:r>
    </w:p>
    <w:p w14:paraId="5439759C" w14:textId="0D14A356" w:rsidR="009507EF" w:rsidRDefault="009507EF" w:rsidP="009507EF">
      <w:pPr>
        <w:ind w:left="708"/>
      </w:pPr>
      <w:r>
        <w:t xml:space="preserve"> </w:t>
      </w:r>
    </w:p>
    <w:p w14:paraId="2F33EC99" w14:textId="35036128" w:rsidR="00760302" w:rsidRPr="00DB011C" w:rsidRDefault="00760302" w:rsidP="009036C5">
      <w:pPr>
        <w:pStyle w:val="Paragraphedeliste"/>
        <w:numPr>
          <w:ilvl w:val="0"/>
          <w:numId w:val="12"/>
        </w:numPr>
        <w:rPr>
          <w:b/>
          <w:bCs/>
        </w:rPr>
      </w:pPr>
      <w:r w:rsidRPr="00760302">
        <w:rPr>
          <w:b/>
          <w:bCs/>
        </w:rPr>
        <w:t>Gérer les situations difficiles dans un projet</w:t>
      </w:r>
      <w:r>
        <w:rPr>
          <w:b/>
          <w:bCs/>
        </w:rPr>
        <w:t xml:space="preserve"> – M2i</w:t>
      </w:r>
    </w:p>
    <w:p w14:paraId="760869A5" w14:textId="41A1DCAA" w:rsidR="00760302" w:rsidRDefault="00760302" w:rsidP="00760302">
      <w:pPr>
        <w:ind w:left="708"/>
      </w:pPr>
      <w:r>
        <w:t>7 heures à distance ou à distance</w:t>
      </w:r>
    </w:p>
    <w:p w14:paraId="35526487" w14:textId="77777777" w:rsidR="00DB011C" w:rsidRPr="00DB011C" w:rsidRDefault="00DB011C" w:rsidP="00DB011C">
      <w:pPr>
        <w:ind w:firstLine="708"/>
        <w:rPr>
          <w:rFonts w:cstheme="minorHAnsi"/>
        </w:rPr>
      </w:pPr>
    </w:p>
    <w:p w14:paraId="5693EEC3" w14:textId="153F06C8" w:rsidR="00DB011C" w:rsidRPr="00DB011C" w:rsidRDefault="00DB011C" w:rsidP="009036C5">
      <w:pPr>
        <w:pStyle w:val="Paragraphedeliste"/>
        <w:numPr>
          <w:ilvl w:val="0"/>
          <w:numId w:val="12"/>
        </w:numPr>
        <w:rPr>
          <w:rFonts w:cstheme="minorHAnsi"/>
          <w:b/>
          <w:bCs/>
        </w:rPr>
      </w:pPr>
      <w:r w:rsidRPr="00DB011C">
        <w:rPr>
          <w:rFonts w:cstheme="minorHAnsi"/>
          <w:b/>
          <w:bCs/>
        </w:rPr>
        <w:t>Gestion de projet par l'exemple</w:t>
      </w:r>
      <w:r>
        <w:rPr>
          <w:rFonts w:cstheme="minorHAnsi"/>
          <w:b/>
          <w:bCs/>
        </w:rPr>
        <w:t xml:space="preserve"> </w:t>
      </w:r>
      <w:r w:rsidRPr="00DB011C">
        <w:rPr>
          <w:rFonts w:cstheme="minorHAnsi"/>
          <w:b/>
          <w:bCs/>
        </w:rPr>
        <w:t xml:space="preserve">- </w:t>
      </w:r>
      <w:proofErr w:type="spellStart"/>
      <w:r w:rsidRPr="00DB011C">
        <w:rPr>
          <w:rFonts w:cstheme="minorHAnsi"/>
          <w:b/>
          <w:bCs/>
        </w:rPr>
        <w:t>Orsys</w:t>
      </w:r>
      <w:proofErr w:type="spellEnd"/>
    </w:p>
    <w:p w14:paraId="0237B27C" w14:textId="620121DB" w:rsidR="00943749" w:rsidRDefault="00943749" w:rsidP="00943749">
      <w:pPr>
        <w:ind w:firstLine="708"/>
      </w:pPr>
      <w:r w:rsidRPr="00943749">
        <w:t>14 heures à distance ou à distance</w:t>
      </w:r>
    </w:p>
    <w:p w14:paraId="607CC039" w14:textId="77777777" w:rsidR="00201978" w:rsidRPr="00943749" w:rsidRDefault="00201978" w:rsidP="00943749">
      <w:pPr>
        <w:ind w:firstLine="708"/>
      </w:pPr>
    </w:p>
    <w:p w14:paraId="5FA92840" w14:textId="62407331" w:rsidR="009371DF" w:rsidRPr="00201978" w:rsidRDefault="00201978" w:rsidP="009036C5">
      <w:pPr>
        <w:pStyle w:val="Paragraphedeliste"/>
        <w:numPr>
          <w:ilvl w:val="0"/>
          <w:numId w:val="12"/>
        </w:numPr>
        <w:rPr>
          <w:b/>
          <w:bCs/>
        </w:rPr>
      </w:pPr>
      <w:r w:rsidRPr="00201978">
        <w:rPr>
          <w:b/>
          <w:bCs/>
        </w:rPr>
        <w:t>Gamification, développer des produits et services innovants</w:t>
      </w:r>
      <w:r w:rsidRPr="00DB011C">
        <w:rPr>
          <w:rFonts w:cstheme="minorHAnsi"/>
          <w:b/>
          <w:bCs/>
        </w:rPr>
        <w:t xml:space="preserve">- </w:t>
      </w:r>
      <w:proofErr w:type="spellStart"/>
      <w:r w:rsidRPr="00DB011C">
        <w:rPr>
          <w:rFonts w:cstheme="minorHAnsi"/>
          <w:b/>
          <w:bCs/>
        </w:rPr>
        <w:t>Orsys</w:t>
      </w:r>
      <w:proofErr w:type="spellEnd"/>
    </w:p>
    <w:p w14:paraId="7A61C567" w14:textId="77777777" w:rsidR="00201978" w:rsidRDefault="00201978" w:rsidP="00201978">
      <w:pPr>
        <w:ind w:firstLine="708"/>
      </w:pPr>
      <w:r w:rsidRPr="00943749">
        <w:t>14 heures à distance ou à distance</w:t>
      </w:r>
    </w:p>
    <w:p w14:paraId="22633ED5" w14:textId="546E3DBB" w:rsidR="009371DF" w:rsidRPr="00307B2B" w:rsidRDefault="009371DF" w:rsidP="003543AE">
      <w:pPr>
        <w:jc w:val="both"/>
        <w:rPr>
          <w:rFonts w:cstheme="minorHAnsi"/>
        </w:rPr>
      </w:pPr>
    </w:p>
    <w:p w14:paraId="24430C4C" w14:textId="06B5A556" w:rsidR="009371DF" w:rsidRPr="00201978" w:rsidRDefault="00201978" w:rsidP="009036C5">
      <w:pPr>
        <w:pStyle w:val="Paragraphedeliste"/>
        <w:numPr>
          <w:ilvl w:val="0"/>
          <w:numId w:val="12"/>
        </w:numPr>
        <w:rPr>
          <w:rFonts w:cstheme="minorHAnsi"/>
          <w:lang w:val="en-US"/>
        </w:rPr>
      </w:pPr>
      <w:r w:rsidRPr="00892B21">
        <w:rPr>
          <w:b/>
          <w:bCs/>
          <w:lang w:val="en-US"/>
        </w:rPr>
        <w:t>PRINCE2</w:t>
      </w:r>
      <w:r w:rsidRPr="00201978">
        <w:rPr>
          <w:rFonts w:cstheme="minorHAnsi"/>
          <w:b/>
          <w:bCs/>
          <w:lang w:val="en-US"/>
        </w:rPr>
        <w:t>® Foundation, 6</w:t>
      </w:r>
      <w:r w:rsidR="00E446CF">
        <w:rPr>
          <w:rFonts w:cstheme="minorHAnsi"/>
          <w:b/>
          <w:bCs/>
          <w:lang w:val="en-US"/>
        </w:rPr>
        <w:t>ème</w:t>
      </w:r>
      <w:r w:rsidRPr="00201978">
        <w:rPr>
          <w:rFonts w:cstheme="minorHAnsi"/>
          <w:b/>
          <w:bCs/>
          <w:lang w:val="en-US"/>
        </w:rPr>
        <w:t xml:space="preserve"> ÉDITION – Global Knowledge</w:t>
      </w:r>
    </w:p>
    <w:p w14:paraId="06B16E8E" w14:textId="67F0E73D" w:rsidR="00201978" w:rsidRDefault="00201978" w:rsidP="00201978">
      <w:pPr>
        <w:ind w:left="708"/>
      </w:pPr>
      <w:r w:rsidRPr="009507EF">
        <w:t>21 heures</w:t>
      </w:r>
      <w:r>
        <w:t xml:space="preserve"> en présentiel ou à distance</w:t>
      </w:r>
    </w:p>
    <w:p w14:paraId="1FE3ECD3" w14:textId="77777777" w:rsidR="00201978" w:rsidRDefault="00201978" w:rsidP="00201978">
      <w:pPr>
        <w:ind w:left="708"/>
      </w:pPr>
    </w:p>
    <w:p w14:paraId="4B424719" w14:textId="56506346" w:rsidR="00201978" w:rsidRPr="00201978" w:rsidRDefault="00201978" w:rsidP="009036C5">
      <w:pPr>
        <w:pStyle w:val="Paragraphedeliste"/>
        <w:numPr>
          <w:ilvl w:val="0"/>
          <w:numId w:val="12"/>
        </w:numPr>
        <w:rPr>
          <w:rFonts w:cstheme="minorHAnsi"/>
          <w:lang w:val="en-US"/>
        </w:rPr>
      </w:pPr>
      <w:r w:rsidRPr="00201978">
        <w:rPr>
          <w:b/>
          <w:bCs/>
          <w:lang w:val="en-US"/>
        </w:rPr>
        <w:t>PRINCE2</w:t>
      </w:r>
      <w:r w:rsidRPr="00201978">
        <w:rPr>
          <w:rFonts w:cstheme="minorHAnsi"/>
          <w:b/>
          <w:bCs/>
          <w:lang w:val="en-US"/>
        </w:rPr>
        <w:t>® P</w:t>
      </w:r>
      <w:r>
        <w:rPr>
          <w:rFonts w:cstheme="minorHAnsi"/>
          <w:b/>
          <w:bCs/>
          <w:lang w:val="en-US"/>
        </w:rPr>
        <w:t>ractitioner upgrade</w:t>
      </w:r>
      <w:r w:rsidRPr="00201978">
        <w:rPr>
          <w:rFonts w:cstheme="minorHAnsi"/>
          <w:b/>
          <w:bCs/>
          <w:lang w:val="en-US"/>
        </w:rPr>
        <w:t>, 6ÈME ÉDITION – Global Knowledge</w:t>
      </w:r>
    </w:p>
    <w:p w14:paraId="48AE75FB" w14:textId="44641701" w:rsidR="00201978" w:rsidRDefault="00201978" w:rsidP="00201978">
      <w:pPr>
        <w:ind w:left="708"/>
      </w:pPr>
      <w:r w:rsidRPr="009507EF">
        <w:t>21 heures</w:t>
      </w:r>
      <w:r>
        <w:t xml:space="preserve"> en présentiel ou à distance</w:t>
      </w:r>
    </w:p>
    <w:p w14:paraId="4ED35D4D" w14:textId="77777777" w:rsidR="00F80905" w:rsidRDefault="00F80905" w:rsidP="00201978">
      <w:pPr>
        <w:ind w:left="708"/>
      </w:pPr>
    </w:p>
    <w:p w14:paraId="74980F31" w14:textId="7B3E13F4" w:rsidR="009371DF" w:rsidRPr="00F80905" w:rsidRDefault="00F80905" w:rsidP="009036C5">
      <w:pPr>
        <w:pStyle w:val="Paragraphedeliste"/>
        <w:numPr>
          <w:ilvl w:val="0"/>
          <w:numId w:val="12"/>
        </w:numPr>
        <w:rPr>
          <w:rFonts w:cstheme="minorHAnsi"/>
          <w:b/>
          <w:bCs/>
          <w:lang w:val="en-US"/>
        </w:rPr>
      </w:pPr>
      <w:r w:rsidRPr="00F80905">
        <w:rPr>
          <w:b/>
          <w:bCs/>
          <w:lang w:val="en-US"/>
        </w:rPr>
        <w:t>PMI</w:t>
      </w:r>
      <w:r w:rsidRPr="00F80905">
        <w:rPr>
          <w:rFonts w:cstheme="minorHAnsi"/>
          <w:b/>
          <w:bCs/>
          <w:lang w:val="en-US"/>
        </w:rPr>
        <w:t>-PBA® B</w:t>
      </w:r>
      <w:r>
        <w:rPr>
          <w:rFonts w:cstheme="minorHAnsi"/>
          <w:b/>
          <w:bCs/>
          <w:lang w:val="en-US"/>
        </w:rPr>
        <w:t xml:space="preserve">usiness </w:t>
      </w:r>
      <w:proofErr w:type="gramStart"/>
      <w:r>
        <w:rPr>
          <w:rFonts w:cstheme="minorHAnsi"/>
          <w:b/>
          <w:bCs/>
          <w:lang w:val="en-US"/>
        </w:rPr>
        <w:t>analyst</w:t>
      </w:r>
      <w:r w:rsidR="00836496">
        <w:rPr>
          <w:rFonts w:cstheme="minorHAnsi"/>
          <w:b/>
          <w:bCs/>
          <w:lang w:val="en-US"/>
        </w:rPr>
        <w:t xml:space="preserve"> </w:t>
      </w:r>
      <w:r w:rsidRPr="00F80905">
        <w:rPr>
          <w:rFonts w:cstheme="minorHAnsi"/>
          <w:b/>
          <w:bCs/>
          <w:lang w:val="en-US"/>
        </w:rPr>
        <w:t>:</w:t>
      </w:r>
      <w:proofErr w:type="gramEnd"/>
      <w:r w:rsidRPr="00F80905">
        <w:rPr>
          <w:rFonts w:cstheme="minorHAnsi"/>
          <w:b/>
          <w:bCs/>
          <w:lang w:val="en-US"/>
        </w:rPr>
        <w:t xml:space="preserve"> </w:t>
      </w:r>
      <w:r>
        <w:rPr>
          <w:rFonts w:cstheme="minorHAnsi"/>
          <w:b/>
          <w:bCs/>
          <w:lang w:val="en-US"/>
        </w:rPr>
        <w:t xml:space="preserve">certification bootcamp </w:t>
      </w:r>
      <w:r w:rsidRPr="00201978">
        <w:rPr>
          <w:rFonts w:cstheme="minorHAnsi"/>
          <w:b/>
          <w:bCs/>
          <w:lang w:val="en-US"/>
        </w:rPr>
        <w:t>– Global Knowledge</w:t>
      </w:r>
    </w:p>
    <w:p w14:paraId="76DDACC3" w14:textId="57A09C83" w:rsidR="009371DF" w:rsidRDefault="00F80905" w:rsidP="00F80905">
      <w:pPr>
        <w:ind w:left="708"/>
        <w:jc w:val="both"/>
        <w:rPr>
          <w:rFonts w:cstheme="minorHAnsi"/>
        </w:rPr>
      </w:pPr>
      <w:r w:rsidRPr="00F80905">
        <w:rPr>
          <w:rFonts w:cstheme="minorHAnsi"/>
        </w:rPr>
        <w:t>28 heures en présentiel ou à</w:t>
      </w:r>
      <w:r>
        <w:rPr>
          <w:rFonts w:cstheme="minorHAnsi"/>
        </w:rPr>
        <w:t xml:space="preserve"> distance</w:t>
      </w:r>
    </w:p>
    <w:p w14:paraId="2564DD62" w14:textId="77777777" w:rsidR="00AC17D5" w:rsidRPr="00F80905" w:rsidRDefault="00AC17D5" w:rsidP="003543AE">
      <w:pPr>
        <w:jc w:val="both"/>
        <w:rPr>
          <w:rFonts w:cstheme="minorHAnsi"/>
        </w:rPr>
      </w:pPr>
    </w:p>
    <w:p w14:paraId="2EAC3499" w14:textId="1F6A9B04" w:rsidR="009371DF" w:rsidRPr="00F80905" w:rsidRDefault="009371DF" w:rsidP="003543AE">
      <w:pPr>
        <w:jc w:val="both"/>
        <w:rPr>
          <w:rFonts w:cstheme="minorHAnsi"/>
        </w:rPr>
      </w:pPr>
    </w:p>
    <w:p w14:paraId="19BA9F44" w14:textId="49FCCE8B" w:rsidR="0076374C" w:rsidRPr="0033156D" w:rsidRDefault="00954D29" w:rsidP="0033156D">
      <w:pPr>
        <w:pStyle w:val="Titre2"/>
        <w:numPr>
          <w:ilvl w:val="0"/>
          <w:numId w:val="16"/>
        </w:numPr>
        <w:ind w:left="426"/>
      </w:pPr>
      <w:bookmarkStart w:id="12" w:name="_Toc129096306"/>
      <w:r w:rsidRPr="0033156D">
        <w:t>B</w:t>
      </w:r>
      <w:r w:rsidR="00794FB0" w:rsidRPr="0033156D">
        <w:t xml:space="preserve">usiness </w:t>
      </w:r>
      <w:r w:rsidRPr="0033156D">
        <w:t>I</w:t>
      </w:r>
      <w:r w:rsidR="00794FB0" w:rsidRPr="0033156D">
        <w:t>ntelligence</w:t>
      </w:r>
      <w:bookmarkEnd w:id="12"/>
    </w:p>
    <w:p w14:paraId="4EB49694" w14:textId="41D305E6" w:rsidR="0076374C" w:rsidRDefault="0076374C" w:rsidP="0076374C">
      <w:pPr>
        <w:ind w:left="284"/>
        <w:jc w:val="both"/>
        <w:rPr>
          <w:rFonts w:cstheme="minorHAnsi"/>
        </w:rPr>
      </w:pPr>
      <w:r w:rsidRPr="00794FB0">
        <w:rPr>
          <w:rFonts w:cstheme="minorHAnsi"/>
        </w:rPr>
        <w:t xml:space="preserve">Les outils de </w:t>
      </w:r>
      <w:proofErr w:type="spellStart"/>
      <w:r w:rsidRPr="00794FB0">
        <w:rPr>
          <w:rFonts w:cstheme="minorHAnsi"/>
        </w:rPr>
        <w:t>reporting</w:t>
      </w:r>
      <w:proofErr w:type="spellEnd"/>
      <w:r w:rsidRPr="00794FB0">
        <w:rPr>
          <w:rFonts w:cstheme="minorHAnsi"/>
        </w:rPr>
        <w:t xml:space="preserve"> actuels se sont enrichis de fonctionnalités de </w:t>
      </w:r>
      <w:r w:rsidRPr="000D1F88">
        <w:rPr>
          <w:rFonts w:cstheme="minorHAnsi"/>
          <w:b/>
          <w:bCs/>
        </w:rPr>
        <w:t>datavisualisation</w:t>
      </w:r>
      <w:r w:rsidRPr="00794FB0">
        <w:rPr>
          <w:rFonts w:cstheme="minorHAnsi"/>
        </w:rPr>
        <w:t xml:space="preserve"> permettant d’afficher les données sous forme de représentations graphiques, cartographies, </w:t>
      </w:r>
      <w:r w:rsidR="009036C5">
        <w:rPr>
          <w:rFonts w:cstheme="minorHAnsi"/>
        </w:rPr>
        <w:t xml:space="preserve">et de </w:t>
      </w:r>
      <w:r w:rsidRPr="00794FB0">
        <w:rPr>
          <w:rFonts w:cstheme="minorHAnsi"/>
        </w:rPr>
        <w:t>présentations interactives</w:t>
      </w:r>
      <w:r w:rsidR="009D28B2">
        <w:rPr>
          <w:rFonts w:cstheme="minorHAnsi"/>
        </w:rPr>
        <w:t>.</w:t>
      </w:r>
      <w:r w:rsidR="009036C5">
        <w:rPr>
          <w:rFonts w:cstheme="minorHAnsi"/>
        </w:rPr>
        <w:t xml:space="preserve"> L</w:t>
      </w:r>
      <w:r w:rsidR="009036C5" w:rsidRPr="0076374C">
        <w:rPr>
          <w:rFonts w:cstheme="minorHAnsi"/>
        </w:rPr>
        <w:t xml:space="preserve">es données numériques sont devenues stratégiques pour les entreprises </w:t>
      </w:r>
      <w:r w:rsidR="009036C5">
        <w:rPr>
          <w:rFonts w:cstheme="minorHAnsi"/>
        </w:rPr>
        <w:t xml:space="preserve">qui doivent prendre </w:t>
      </w:r>
      <w:r w:rsidR="009036C5" w:rsidRPr="0076374C">
        <w:rPr>
          <w:rFonts w:cstheme="minorHAnsi"/>
        </w:rPr>
        <w:t xml:space="preserve">des décisions éclairées et porteuses de valeur pour </w:t>
      </w:r>
      <w:r w:rsidR="009036C5">
        <w:rPr>
          <w:rFonts w:cstheme="minorHAnsi"/>
        </w:rPr>
        <w:t>leurs</w:t>
      </w:r>
      <w:r w:rsidR="009036C5" w:rsidRPr="0076374C">
        <w:rPr>
          <w:rFonts w:cstheme="minorHAnsi"/>
        </w:rPr>
        <w:t xml:space="preserve"> organisation</w:t>
      </w:r>
      <w:r w:rsidR="009036C5">
        <w:rPr>
          <w:rFonts w:cstheme="minorHAnsi"/>
        </w:rPr>
        <w:t>s.</w:t>
      </w:r>
      <w:r w:rsidR="009036C5" w:rsidRPr="0076374C">
        <w:rPr>
          <w:rFonts w:cstheme="minorHAnsi"/>
        </w:rPr>
        <w:t xml:space="preserve"> </w:t>
      </w:r>
      <w:r w:rsidR="009D28B2">
        <w:rPr>
          <w:rFonts w:cstheme="minorHAnsi"/>
        </w:rPr>
        <w:t>Voici quelques formations qui offrent la possi</w:t>
      </w:r>
      <w:r w:rsidR="009036C5">
        <w:rPr>
          <w:rFonts w:cstheme="minorHAnsi"/>
        </w:rPr>
        <w:t xml:space="preserve">bilité </w:t>
      </w:r>
      <w:r w:rsidR="000D1F88">
        <w:rPr>
          <w:rFonts w:cstheme="minorHAnsi"/>
        </w:rPr>
        <w:t>d’</w:t>
      </w:r>
      <w:r w:rsidR="009036C5">
        <w:rPr>
          <w:rFonts w:cstheme="minorHAnsi"/>
        </w:rPr>
        <w:t>exploiter </w:t>
      </w:r>
      <w:r w:rsidR="000D1F88">
        <w:rPr>
          <w:rFonts w:cstheme="minorHAnsi"/>
        </w:rPr>
        <w:t xml:space="preserve">ces données </w:t>
      </w:r>
      <w:r w:rsidR="009036C5">
        <w:rPr>
          <w:rFonts w:cstheme="minorHAnsi"/>
        </w:rPr>
        <w:t>:</w:t>
      </w:r>
    </w:p>
    <w:p w14:paraId="7F41A205" w14:textId="77777777" w:rsidR="0076374C" w:rsidRDefault="0076374C" w:rsidP="009036C5">
      <w:pPr>
        <w:ind w:left="284"/>
        <w:jc w:val="both"/>
        <w:rPr>
          <w:rFonts w:cstheme="minorHAnsi"/>
        </w:rPr>
      </w:pPr>
    </w:p>
    <w:p w14:paraId="24006DEE" w14:textId="38394B38" w:rsidR="00954D29" w:rsidRDefault="00954D29" w:rsidP="009036C5">
      <w:pPr>
        <w:pStyle w:val="Paragraphedeliste"/>
        <w:numPr>
          <w:ilvl w:val="0"/>
          <w:numId w:val="12"/>
        </w:numPr>
        <w:rPr>
          <w:b/>
          <w:bCs/>
        </w:rPr>
      </w:pPr>
      <w:r w:rsidRPr="00794FB0">
        <w:rPr>
          <w:b/>
          <w:bCs/>
        </w:rPr>
        <w:t xml:space="preserve">Power BI </w:t>
      </w:r>
      <w:r w:rsidR="00794FB0">
        <w:rPr>
          <w:b/>
          <w:bCs/>
        </w:rPr>
        <w:t>– Sparks Formation</w:t>
      </w:r>
    </w:p>
    <w:p w14:paraId="36798271" w14:textId="09077EAF" w:rsidR="00794FB0" w:rsidRDefault="00794FB0" w:rsidP="00794FB0">
      <w:pPr>
        <w:ind w:left="360" w:firstLine="348"/>
      </w:pPr>
      <w:r w:rsidRPr="00794FB0">
        <w:t>21 heures en présentiel ou à distance</w:t>
      </w:r>
    </w:p>
    <w:p w14:paraId="7F93C328" w14:textId="77777777" w:rsidR="00794FB0" w:rsidRPr="00794FB0" w:rsidRDefault="00794FB0" w:rsidP="00794FB0">
      <w:pPr>
        <w:ind w:left="360" w:firstLine="348"/>
      </w:pPr>
    </w:p>
    <w:p w14:paraId="3F85F8BC" w14:textId="7CB1FF69" w:rsidR="00954D29" w:rsidRDefault="00954D29" w:rsidP="009036C5">
      <w:pPr>
        <w:pStyle w:val="Paragraphedeliste"/>
        <w:numPr>
          <w:ilvl w:val="0"/>
          <w:numId w:val="12"/>
        </w:numPr>
        <w:rPr>
          <w:b/>
          <w:bCs/>
        </w:rPr>
      </w:pPr>
      <w:r w:rsidRPr="00794FB0">
        <w:rPr>
          <w:b/>
          <w:bCs/>
        </w:rPr>
        <w:t xml:space="preserve">Power BI </w:t>
      </w:r>
      <w:r w:rsidR="00794FB0" w:rsidRPr="00794FB0">
        <w:rPr>
          <w:b/>
          <w:bCs/>
        </w:rPr>
        <w:t>Perfectionnement</w:t>
      </w:r>
      <w:r w:rsidR="00384D56">
        <w:rPr>
          <w:b/>
          <w:bCs/>
        </w:rPr>
        <w:t xml:space="preserve"> </w:t>
      </w:r>
      <w:r w:rsidR="00794FB0">
        <w:rPr>
          <w:b/>
          <w:bCs/>
        </w:rPr>
        <w:t>– Sparks Formation</w:t>
      </w:r>
    </w:p>
    <w:p w14:paraId="72966C20" w14:textId="3B2D5EDE" w:rsidR="00794FB0" w:rsidRDefault="00C2422E" w:rsidP="00C2422E">
      <w:pPr>
        <w:ind w:left="720" w:hanging="360"/>
      </w:pPr>
      <w:r>
        <w:tab/>
        <w:t xml:space="preserve">14 heures </w:t>
      </w:r>
      <w:r w:rsidR="00794FB0" w:rsidRPr="00794FB0">
        <w:t>en présentiel ou à distance</w:t>
      </w:r>
    </w:p>
    <w:p w14:paraId="7D80A93B" w14:textId="77777777" w:rsidR="00794FB0" w:rsidRPr="00794FB0" w:rsidRDefault="00794FB0" w:rsidP="00794FB0">
      <w:pPr>
        <w:ind w:left="360" w:firstLine="348"/>
      </w:pPr>
    </w:p>
    <w:p w14:paraId="3F3AC87E" w14:textId="14946E42" w:rsidR="00384D56" w:rsidRPr="00384D56" w:rsidRDefault="00794FB0" w:rsidP="009036C5">
      <w:pPr>
        <w:pStyle w:val="Paragraphedeliste"/>
        <w:numPr>
          <w:ilvl w:val="0"/>
          <w:numId w:val="12"/>
        </w:numPr>
        <w:rPr>
          <w:b/>
          <w:bCs/>
          <w:lang w:val="en-US"/>
        </w:rPr>
      </w:pPr>
      <w:r w:rsidRPr="00384D56">
        <w:rPr>
          <w:b/>
          <w:bCs/>
          <w:lang w:val="en-US"/>
        </w:rPr>
        <w:t>Power BI Expert</w:t>
      </w:r>
      <w:r w:rsidR="00384D56" w:rsidRPr="00384D56">
        <w:rPr>
          <w:b/>
          <w:bCs/>
          <w:lang w:val="en-US"/>
        </w:rPr>
        <w:t xml:space="preserve"> – Sparks Formation</w:t>
      </w:r>
    </w:p>
    <w:p w14:paraId="4D2A596C" w14:textId="38556322" w:rsidR="00384D56" w:rsidRDefault="00384D56" w:rsidP="00384D56">
      <w:pPr>
        <w:ind w:left="360" w:firstLine="348"/>
      </w:pPr>
      <w:r w:rsidRPr="00794FB0">
        <w:t>21 heures en présentiel ou à distance</w:t>
      </w:r>
    </w:p>
    <w:p w14:paraId="7756279E" w14:textId="77777777" w:rsidR="00384D56" w:rsidRPr="00794FB0" w:rsidRDefault="00384D56" w:rsidP="00FA6550">
      <w:pPr>
        <w:pStyle w:val="Paragraphedeliste"/>
        <w:numPr>
          <w:ilvl w:val="0"/>
          <w:numId w:val="0"/>
        </w:numPr>
        <w:ind w:left="720"/>
        <w:rPr>
          <w:b/>
          <w:bCs/>
        </w:rPr>
      </w:pPr>
    </w:p>
    <w:p w14:paraId="2C14E23A" w14:textId="04C42EE1" w:rsidR="00D7505A" w:rsidRPr="009036C5" w:rsidRDefault="00D7505A" w:rsidP="009036C5">
      <w:pPr>
        <w:pStyle w:val="Paragraphedeliste"/>
        <w:numPr>
          <w:ilvl w:val="0"/>
          <w:numId w:val="12"/>
        </w:numPr>
        <w:rPr>
          <w:b/>
          <w:bCs/>
          <w:lang w:val="en-US"/>
        </w:rPr>
      </w:pPr>
      <w:r w:rsidRPr="009036C5">
        <w:rPr>
          <w:b/>
          <w:bCs/>
          <w:lang w:val="en-US"/>
        </w:rPr>
        <w:t>Qlik Sense Developer</w:t>
      </w:r>
      <w:r w:rsidR="009036C5" w:rsidRPr="009036C5">
        <w:rPr>
          <w:b/>
          <w:bCs/>
          <w:lang w:val="en-US"/>
        </w:rPr>
        <w:t xml:space="preserve"> </w:t>
      </w:r>
      <w:r w:rsidR="009036C5" w:rsidRPr="00384D56">
        <w:rPr>
          <w:b/>
          <w:bCs/>
          <w:lang w:val="en-US"/>
        </w:rPr>
        <w:t>– Sparks Formation</w:t>
      </w:r>
    </w:p>
    <w:p w14:paraId="420774C4" w14:textId="346169CC" w:rsidR="00FA6550" w:rsidRDefault="00FA6550" w:rsidP="00186899">
      <w:pPr>
        <w:ind w:left="426"/>
        <w:jc w:val="both"/>
      </w:pPr>
      <w:r w:rsidRPr="002465D2">
        <w:tab/>
      </w:r>
      <w:r>
        <w:t xml:space="preserve">14 heures </w:t>
      </w:r>
      <w:r w:rsidRPr="00794FB0">
        <w:t>en présentiel ou à distance</w:t>
      </w:r>
    </w:p>
    <w:p w14:paraId="3CA2DACB" w14:textId="77777777" w:rsidR="00FA6550" w:rsidRPr="00FA6550" w:rsidRDefault="00FA6550" w:rsidP="00186899">
      <w:pPr>
        <w:ind w:left="426"/>
        <w:jc w:val="both"/>
        <w:rPr>
          <w:rFonts w:cstheme="minorHAnsi"/>
        </w:rPr>
      </w:pPr>
    </w:p>
    <w:p w14:paraId="0C207373" w14:textId="47479054" w:rsidR="00D7505A" w:rsidRPr="009036C5" w:rsidRDefault="00D7505A" w:rsidP="009036C5">
      <w:pPr>
        <w:pStyle w:val="Paragraphedeliste"/>
        <w:numPr>
          <w:ilvl w:val="0"/>
          <w:numId w:val="12"/>
        </w:numPr>
        <w:rPr>
          <w:b/>
          <w:bCs/>
          <w:lang w:val="en-US"/>
        </w:rPr>
      </w:pPr>
      <w:r w:rsidRPr="009036C5">
        <w:rPr>
          <w:b/>
          <w:bCs/>
          <w:lang w:val="en-US"/>
        </w:rPr>
        <w:t>Qlik Sense Designer</w:t>
      </w:r>
      <w:r w:rsidR="009036C5" w:rsidRPr="009036C5">
        <w:rPr>
          <w:b/>
          <w:bCs/>
          <w:lang w:val="en-US"/>
        </w:rPr>
        <w:t xml:space="preserve"> </w:t>
      </w:r>
      <w:r w:rsidR="009036C5" w:rsidRPr="00384D56">
        <w:rPr>
          <w:b/>
          <w:bCs/>
          <w:lang w:val="en-US"/>
        </w:rPr>
        <w:t>– Sparks Formation</w:t>
      </w:r>
    </w:p>
    <w:p w14:paraId="7C72CAF6" w14:textId="5CBF7573" w:rsidR="00FA6550" w:rsidRDefault="00FA6550" w:rsidP="00186899">
      <w:pPr>
        <w:ind w:left="426"/>
        <w:jc w:val="both"/>
      </w:pPr>
      <w:r w:rsidRPr="002465D2">
        <w:tab/>
      </w:r>
      <w:r>
        <w:t xml:space="preserve">14 heures </w:t>
      </w:r>
      <w:r w:rsidRPr="00794FB0">
        <w:t>en présentiel ou à distance</w:t>
      </w:r>
    </w:p>
    <w:p w14:paraId="380998DE" w14:textId="77777777" w:rsidR="00FA6550" w:rsidRPr="00FA6550" w:rsidRDefault="00FA6550" w:rsidP="00186899">
      <w:pPr>
        <w:ind w:left="426"/>
        <w:jc w:val="both"/>
        <w:rPr>
          <w:rFonts w:cstheme="minorHAnsi"/>
        </w:rPr>
      </w:pPr>
    </w:p>
    <w:p w14:paraId="3AB44B3D" w14:textId="792455F3" w:rsidR="00D7505A" w:rsidRPr="00FA6550" w:rsidRDefault="00D7505A" w:rsidP="009036C5">
      <w:pPr>
        <w:pStyle w:val="Paragraphedeliste"/>
        <w:numPr>
          <w:ilvl w:val="0"/>
          <w:numId w:val="12"/>
        </w:numPr>
        <w:rPr>
          <w:b/>
          <w:bCs/>
        </w:rPr>
      </w:pPr>
      <w:proofErr w:type="spellStart"/>
      <w:r w:rsidRPr="00FA6550">
        <w:rPr>
          <w:b/>
          <w:bCs/>
        </w:rPr>
        <w:t>SQL</w:t>
      </w:r>
      <w:r w:rsidR="00FA6550" w:rsidRPr="00FA6550">
        <w:rPr>
          <w:b/>
          <w:bCs/>
        </w:rPr>
        <w:t>Server</w:t>
      </w:r>
      <w:proofErr w:type="spellEnd"/>
      <w:r w:rsidR="00FA6550" w:rsidRPr="00FA6550">
        <w:rPr>
          <w:b/>
          <w:bCs/>
        </w:rPr>
        <w:t xml:space="preserve"> 2016 </w:t>
      </w:r>
      <w:proofErr w:type="spellStart"/>
      <w:r w:rsidR="00FA6550" w:rsidRPr="00FA6550">
        <w:rPr>
          <w:b/>
          <w:bCs/>
        </w:rPr>
        <w:t>Analysis</w:t>
      </w:r>
      <w:proofErr w:type="spellEnd"/>
      <w:r w:rsidR="00FA6550" w:rsidRPr="00FA6550">
        <w:rPr>
          <w:b/>
          <w:bCs/>
        </w:rPr>
        <w:t xml:space="preserve"> Services</w:t>
      </w:r>
      <w:r w:rsidR="009036C5">
        <w:rPr>
          <w:b/>
          <w:bCs/>
        </w:rPr>
        <w:t xml:space="preserve"> </w:t>
      </w:r>
      <w:r w:rsidR="009036C5" w:rsidRPr="00384D56">
        <w:rPr>
          <w:b/>
          <w:bCs/>
          <w:lang w:val="en-US"/>
        </w:rPr>
        <w:t>– Sparks Formation</w:t>
      </w:r>
    </w:p>
    <w:p w14:paraId="3E01C97D" w14:textId="77777777" w:rsidR="00FA6550" w:rsidRDefault="00FA6550" w:rsidP="00FA6550">
      <w:pPr>
        <w:ind w:left="360" w:firstLine="348"/>
      </w:pPr>
      <w:r w:rsidRPr="00794FB0">
        <w:t>21 heures en présentiel ou à distance</w:t>
      </w:r>
    </w:p>
    <w:p w14:paraId="261E56C8" w14:textId="0C151E8C" w:rsidR="00FA6550" w:rsidRPr="00FA6550" w:rsidRDefault="00FA6550" w:rsidP="00186899">
      <w:pPr>
        <w:ind w:left="426"/>
        <w:jc w:val="both"/>
        <w:rPr>
          <w:rFonts w:cstheme="minorHAnsi"/>
        </w:rPr>
      </w:pPr>
    </w:p>
    <w:p w14:paraId="2141A2F3" w14:textId="29C3A5B6" w:rsidR="00FA6550" w:rsidRPr="00FA6550" w:rsidRDefault="00FA6550" w:rsidP="009036C5">
      <w:pPr>
        <w:pStyle w:val="Paragraphedeliste"/>
        <w:numPr>
          <w:ilvl w:val="0"/>
          <w:numId w:val="12"/>
        </w:numPr>
        <w:rPr>
          <w:rFonts w:cstheme="minorHAnsi"/>
          <w:b/>
          <w:bCs/>
          <w:lang w:val="en-US"/>
        </w:rPr>
      </w:pPr>
      <w:proofErr w:type="spellStart"/>
      <w:r w:rsidRPr="00FA6550">
        <w:rPr>
          <w:rFonts w:cstheme="minorHAnsi"/>
          <w:b/>
          <w:bCs/>
          <w:lang w:val="en-US"/>
        </w:rPr>
        <w:t>SQLServer</w:t>
      </w:r>
      <w:proofErr w:type="spellEnd"/>
      <w:r w:rsidRPr="00FA6550">
        <w:rPr>
          <w:rFonts w:cstheme="minorHAnsi"/>
          <w:b/>
          <w:bCs/>
          <w:lang w:val="en-US"/>
        </w:rPr>
        <w:t xml:space="preserve"> 2016 Reporting Services</w:t>
      </w:r>
      <w:r w:rsidR="009036C5">
        <w:rPr>
          <w:rFonts w:cstheme="minorHAnsi"/>
          <w:b/>
          <w:bCs/>
          <w:lang w:val="en-US"/>
        </w:rPr>
        <w:t xml:space="preserve"> </w:t>
      </w:r>
      <w:r w:rsidR="009036C5" w:rsidRPr="00384D56">
        <w:rPr>
          <w:b/>
          <w:bCs/>
          <w:lang w:val="en-US"/>
        </w:rPr>
        <w:t>– Sparks Formation</w:t>
      </w:r>
    </w:p>
    <w:p w14:paraId="2448F019" w14:textId="77777777" w:rsidR="00FA6550" w:rsidRDefault="00FA6550" w:rsidP="00FA6550">
      <w:pPr>
        <w:ind w:left="360" w:firstLine="348"/>
      </w:pPr>
      <w:r w:rsidRPr="00794FB0">
        <w:t>21 heures en présentiel ou à distance</w:t>
      </w:r>
    </w:p>
    <w:p w14:paraId="1DFD94FA" w14:textId="54A5F6C2" w:rsidR="00FA6550" w:rsidRDefault="00FA6550" w:rsidP="00186899">
      <w:pPr>
        <w:ind w:left="426"/>
        <w:jc w:val="both"/>
        <w:rPr>
          <w:rFonts w:cstheme="minorHAnsi"/>
        </w:rPr>
      </w:pPr>
    </w:p>
    <w:p w14:paraId="7DF843D5" w14:textId="77777777" w:rsidR="002E003A" w:rsidRPr="00FA6550" w:rsidRDefault="002E003A" w:rsidP="00186899">
      <w:pPr>
        <w:ind w:left="426"/>
        <w:jc w:val="both"/>
        <w:rPr>
          <w:rFonts w:cstheme="minorHAnsi"/>
        </w:rPr>
      </w:pPr>
    </w:p>
    <w:p w14:paraId="66A30B7E" w14:textId="439B91E1" w:rsidR="00D7505A" w:rsidRPr="009036C5" w:rsidRDefault="00D7505A" w:rsidP="009036C5">
      <w:pPr>
        <w:pStyle w:val="Paragraphedeliste"/>
        <w:numPr>
          <w:ilvl w:val="0"/>
          <w:numId w:val="12"/>
        </w:numPr>
        <w:rPr>
          <w:rFonts w:cstheme="minorHAnsi"/>
          <w:b/>
          <w:bCs/>
          <w:lang w:val="en-US"/>
        </w:rPr>
      </w:pPr>
      <w:r w:rsidRPr="009036C5">
        <w:rPr>
          <w:rFonts w:cstheme="minorHAnsi"/>
          <w:b/>
          <w:bCs/>
          <w:lang w:val="en-US"/>
        </w:rPr>
        <w:t>Talend</w:t>
      </w:r>
      <w:r w:rsidR="009036C5" w:rsidRPr="009036C5">
        <w:rPr>
          <w:rFonts w:cstheme="minorHAnsi"/>
          <w:b/>
          <w:bCs/>
          <w:lang w:val="en-US"/>
        </w:rPr>
        <w:t xml:space="preserve"> Open Studio</w:t>
      </w:r>
      <w:r w:rsidR="009036C5">
        <w:rPr>
          <w:rFonts w:cstheme="minorHAnsi"/>
          <w:b/>
          <w:bCs/>
          <w:lang w:val="en-US"/>
        </w:rPr>
        <w:t xml:space="preserve"> </w:t>
      </w:r>
      <w:r w:rsidR="009036C5" w:rsidRPr="00384D56">
        <w:rPr>
          <w:b/>
          <w:bCs/>
          <w:lang w:val="en-US"/>
        </w:rPr>
        <w:t>– Sparks Formation</w:t>
      </w:r>
    </w:p>
    <w:p w14:paraId="7538055D" w14:textId="77777777" w:rsidR="009036C5" w:rsidRDefault="009036C5" w:rsidP="009036C5">
      <w:pPr>
        <w:ind w:left="360" w:firstLine="348"/>
      </w:pPr>
      <w:r w:rsidRPr="00794FB0">
        <w:t>21 heures en présentiel ou à distance</w:t>
      </w:r>
    </w:p>
    <w:p w14:paraId="139BCB7E" w14:textId="77777777" w:rsidR="009036C5" w:rsidRPr="009036C5" w:rsidRDefault="009036C5" w:rsidP="00186899">
      <w:pPr>
        <w:ind w:left="426"/>
        <w:jc w:val="both"/>
        <w:rPr>
          <w:rFonts w:cstheme="minorHAnsi"/>
        </w:rPr>
      </w:pPr>
    </w:p>
    <w:p w14:paraId="5BAF928B" w14:textId="0058A160" w:rsidR="009036C5" w:rsidRPr="009036C5" w:rsidRDefault="009036C5" w:rsidP="009036C5">
      <w:pPr>
        <w:pStyle w:val="Paragraphedeliste"/>
        <w:numPr>
          <w:ilvl w:val="0"/>
          <w:numId w:val="12"/>
        </w:numPr>
        <w:rPr>
          <w:rFonts w:cstheme="minorHAnsi"/>
          <w:b/>
          <w:bCs/>
          <w:lang w:val="en-US"/>
        </w:rPr>
      </w:pPr>
      <w:r w:rsidRPr="009036C5">
        <w:rPr>
          <w:rFonts w:cstheme="minorHAnsi"/>
          <w:b/>
          <w:bCs/>
          <w:lang w:val="en-US"/>
        </w:rPr>
        <w:t>Tableau Desktop</w:t>
      </w:r>
      <w:r>
        <w:rPr>
          <w:rFonts w:cstheme="minorHAnsi"/>
          <w:b/>
          <w:bCs/>
          <w:lang w:val="en-US"/>
        </w:rPr>
        <w:t xml:space="preserve"> </w:t>
      </w:r>
      <w:r w:rsidRPr="00384D56">
        <w:rPr>
          <w:b/>
          <w:bCs/>
          <w:lang w:val="en-US"/>
        </w:rPr>
        <w:t>– Sparks Formation</w:t>
      </w:r>
    </w:p>
    <w:p w14:paraId="0132BB86" w14:textId="69F09CD3" w:rsidR="009036C5" w:rsidRDefault="009036C5" w:rsidP="009036C5">
      <w:pPr>
        <w:ind w:left="360" w:firstLine="348"/>
      </w:pPr>
      <w:r w:rsidRPr="00794FB0">
        <w:t>1</w:t>
      </w:r>
      <w:r>
        <w:t>4</w:t>
      </w:r>
      <w:r w:rsidRPr="00794FB0">
        <w:t xml:space="preserve"> heures en présentiel ou à distance</w:t>
      </w:r>
    </w:p>
    <w:p w14:paraId="07C76B6E" w14:textId="77777777" w:rsidR="009036C5" w:rsidRPr="009036C5" w:rsidRDefault="009036C5" w:rsidP="009036C5">
      <w:pPr>
        <w:ind w:left="426"/>
        <w:jc w:val="both"/>
        <w:rPr>
          <w:rFonts w:cstheme="minorHAnsi"/>
        </w:rPr>
      </w:pPr>
    </w:p>
    <w:p w14:paraId="30432831" w14:textId="01DA0767" w:rsidR="009036C5" w:rsidRPr="009036C5" w:rsidRDefault="009036C5" w:rsidP="009036C5">
      <w:pPr>
        <w:pStyle w:val="Paragraphedeliste"/>
        <w:numPr>
          <w:ilvl w:val="0"/>
          <w:numId w:val="12"/>
        </w:numPr>
        <w:rPr>
          <w:rFonts w:cstheme="minorHAnsi"/>
          <w:b/>
          <w:bCs/>
          <w:lang w:val="en-US"/>
        </w:rPr>
      </w:pPr>
      <w:r w:rsidRPr="009036C5">
        <w:rPr>
          <w:rFonts w:cstheme="minorHAnsi"/>
          <w:b/>
          <w:bCs/>
          <w:lang w:val="en-US"/>
        </w:rPr>
        <w:t xml:space="preserve">Tableau Desktop </w:t>
      </w:r>
      <w:proofErr w:type="spellStart"/>
      <w:r w:rsidRPr="009036C5">
        <w:rPr>
          <w:rFonts w:cstheme="minorHAnsi"/>
          <w:b/>
          <w:bCs/>
          <w:lang w:val="en-US"/>
        </w:rPr>
        <w:t>Perfectionnement</w:t>
      </w:r>
      <w:proofErr w:type="spellEnd"/>
      <w:r>
        <w:rPr>
          <w:rFonts w:cstheme="minorHAnsi"/>
          <w:b/>
          <w:bCs/>
          <w:lang w:val="en-US"/>
        </w:rPr>
        <w:t xml:space="preserve"> </w:t>
      </w:r>
      <w:r w:rsidRPr="00384D56">
        <w:rPr>
          <w:b/>
          <w:bCs/>
          <w:lang w:val="en-US"/>
        </w:rPr>
        <w:t>– Sparks Formation</w:t>
      </w:r>
    </w:p>
    <w:p w14:paraId="1250A52D" w14:textId="4B868C6A" w:rsidR="009036C5" w:rsidRDefault="009036C5" w:rsidP="009036C5">
      <w:pPr>
        <w:ind w:left="360" w:firstLine="348"/>
      </w:pPr>
      <w:r w:rsidRPr="00794FB0">
        <w:t>1</w:t>
      </w:r>
      <w:r>
        <w:t>4</w:t>
      </w:r>
      <w:r w:rsidRPr="00794FB0">
        <w:t xml:space="preserve"> heures en présentiel ou à distance</w:t>
      </w:r>
    </w:p>
    <w:p w14:paraId="08A46105" w14:textId="77777777" w:rsidR="009036C5" w:rsidRPr="009036C5" w:rsidRDefault="009036C5" w:rsidP="00186899">
      <w:pPr>
        <w:ind w:left="426"/>
        <w:jc w:val="both"/>
        <w:rPr>
          <w:rFonts w:cstheme="minorHAnsi"/>
        </w:rPr>
      </w:pPr>
    </w:p>
    <w:p w14:paraId="475AA530" w14:textId="367E7840" w:rsidR="00D7505A" w:rsidRPr="00E31B31" w:rsidRDefault="00D7505A" w:rsidP="00E31B31">
      <w:pPr>
        <w:pStyle w:val="Paragraphedeliste"/>
        <w:numPr>
          <w:ilvl w:val="0"/>
          <w:numId w:val="12"/>
        </w:numPr>
        <w:rPr>
          <w:rFonts w:cstheme="minorHAnsi"/>
        </w:rPr>
      </w:pPr>
      <w:r w:rsidRPr="00E31B31">
        <w:rPr>
          <w:rFonts w:cstheme="minorHAnsi"/>
          <w:b/>
          <w:bCs/>
        </w:rPr>
        <w:t>SAP</w:t>
      </w:r>
      <w:r w:rsidRPr="00E31B31">
        <w:rPr>
          <w:b/>
          <w:bCs/>
        </w:rPr>
        <w:t xml:space="preserve"> </w:t>
      </w:r>
      <w:proofErr w:type="spellStart"/>
      <w:r w:rsidRPr="00E31B31">
        <w:rPr>
          <w:rFonts w:cstheme="minorHAnsi"/>
          <w:b/>
          <w:bCs/>
        </w:rPr>
        <w:t>BusinessObjects</w:t>
      </w:r>
      <w:proofErr w:type="spellEnd"/>
      <w:r w:rsidRPr="00E31B31">
        <w:rPr>
          <w:rFonts w:cstheme="minorHAnsi"/>
          <w:b/>
          <w:bCs/>
        </w:rPr>
        <w:t xml:space="preserve"> BI 4.3 : Web Intelligence - Niveau 1</w:t>
      </w:r>
      <w:r w:rsidR="00E31B31" w:rsidRPr="00E31B31">
        <w:rPr>
          <w:rFonts w:cstheme="minorHAnsi"/>
        </w:rPr>
        <w:t xml:space="preserve"> </w:t>
      </w:r>
      <w:r w:rsidR="00E31B31" w:rsidRPr="00E31B31">
        <w:rPr>
          <w:b/>
          <w:bCs/>
        </w:rPr>
        <w:t>– Sparks Formation</w:t>
      </w:r>
    </w:p>
    <w:p w14:paraId="3055E727" w14:textId="10232EBF" w:rsidR="00E31B31" w:rsidRDefault="00E31B31" w:rsidP="00D7505A">
      <w:pPr>
        <w:ind w:left="426"/>
        <w:jc w:val="both"/>
      </w:pPr>
      <w:r>
        <w:tab/>
      </w:r>
      <w:r w:rsidRPr="00794FB0">
        <w:t>1</w:t>
      </w:r>
      <w:r>
        <w:t>4</w:t>
      </w:r>
      <w:r w:rsidRPr="00794FB0">
        <w:t xml:space="preserve"> heures en présentiel ou à distance</w:t>
      </w:r>
    </w:p>
    <w:p w14:paraId="22757C02" w14:textId="77777777" w:rsidR="00E31B31" w:rsidRPr="00E31B31" w:rsidRDefault="00E31B31" w:rsidP="00D7505A">
      <w:pPr>
        <w:ind w:left="426"/>
        <w:jc w:val="both"/>
        <w:rPr>
          <w:rFonts w:cstheme="minorHAnsi"/>
        </w:rPr>
      </w:pPr>
    </w:p>
    <w:p w14:paraId="62826F1A" w14:textId="42A0DD48" w:rsidR="00F67DF3" w:rsidRPr="00E31B31" w:rsidRDefault="00D7505A" w:rsidP="00E31B31">
      <w:pPr>
        <w:pStyle w:val="Paragraphedeliste"/>
        <w:numPr>
          <w:ilvl w:val="0"/>
          <w:numId w:val="11"/>
        </w:numPr>
        <w:jc w:val="both"/>
        <w:rPr>
          <w:rFonts w:cstheme="minorHAnsi"/>
          <w:b/>
          <w:bCs/>
        </w:rPr>
      </w:pPr>
      <w:r w:rsidRPr="00E31B31">
        <w:rPr>
          <w:rFonts w:cstheme="minorHAnsi"/>
          <w:b/>
          <w:bCs/>
        </w:rPr>
        <w:t xml:space="preserve">SAP </w:t>
      </w:r>
      <w:proofErr w:type="spellStart"/>
      <w:r w:rsidRPr="00E31B31">
        <w:rPr>
          <w:rFonts w:cstheme="minorHAnsi"/>
          <w:b/>
          <w:bCs/>
        </w:rPr>
        <w:t>BusinessObjects</w:t>
      </w:r>
      <w:proofErr w:type="spellEnd"/>
      <w:r w:rsidRPr="00E31B31">
        <w:rPr>
          <w:rFonts w:cstheme="minorHAnsi"/>
          <w:b/>
          <w:bCs/>
        </w:rPr>
        <w:t xml:space="preserve"> BI 4.3 : Web Intelligence - Niveau 2</w:t>
      </w:r>
      <w:r w:rsidR="00E31B31" w:rsidRPr="00E31B31">
        <w:rPr>
          <w:rFonts w:cstheme="minorHAnsi"/>
          <w:b/>
          <w:bCs/>
        </w:rPr>
        <w:t xml:space="preserve"> – Sparks Formation</w:t>
      </w:r>
    </w:p>
    <w:p w14:paraId="6D10A09D" w14:textId="079F1AD2" w:rsidR="00E31B31" w:rsidRPr="00E31B31" w:rsidRDefault="00E31B31" w:rsidP="00186899">
      <w:pPr>
        <w:ind w:left="426"/>
        <w:jc w:val="both"/>
        <w:rPr>
          <w:rFonts w:cstheme="minorHAnsi"/>
        </w:rPr>
      </w:pPr>
      <w:r>
        <w:rPr>
          <w:rFonts w:cstheme="minorHAnsi"/>
          <w:b/>
          <w:bCs/>
        </w:rPr>
        <w:tab/>
      </w:r>
      <w:r w:rsidRPr="00E31B31">
        <w:rPr>
          <w:rFonts w:cstheme="minorHAnsi"/>
        </w:rPr>
        <w:t>14 heures en présentiel ou à distance</w:t>
      </w:r>
    </w:p>
    <w:p w14:paraId="40DD83AA" w14:textId="77777777" w:rsidR="00056D89" w:rsidRPr="002465D2" w:rsidRDefault="00056D89" w:rsidP="00186899">
      <w:pPr>
        <w:ind w:left="426"/>
        <w:jc w:val="both"/>
        <w:rPr>
          <w:rFonts w:cstheme="minorHAnsi"/>
        </w:rPr>
      </w:pPr>
    </w:p>
    <w:p w14:paraId="11A423C2" w14:textId="6ACB9FD8" w:rsidR="00954D29" w:rsidRPr="00056D89" w:rsidRDefault="00954D29" w:rsidP="00056D89">
      <w:pPr>
        <w:pStyle w:val="Paragraphedeliste"/>
        <w:numPr>
          <w:ilvl w:val="0"/>
          <w:numId w:val="11"/>
        </w:numPr>
        <w:jc w:val="both"/>
        <w:rPr>
          <w:rFonts w:cstheme="minorHAnsi"/>
          <w:b/>
          <w:bCs/>
        </w:rPr>
      </w:pPr>
      <w:r w:rsidRPr="00056D89">
        <w:rPr>
          <w:rFonts w:cstheme="minorHAnsi"/>
          <w:b/>
          <w:bCs/>
        </w:rPr>
        <w:t xml:space="preserve">Data Visualisation </w:t>
      </w:r>
      <w:r w:rsidR="00056D89" w:rsidRPr="00056D89">
        <w:rPr>
          <w:rFonts w:cstheme="minorHAnsi"/>
          <w:b/>
          <w:bCs/>
        </w:rPr>
        <w:t>développer des applications</w:t>
      </w:r>
      <w:r w:rsidR="00056D89">
        <w:rPr>
          <w:rFonts w:cstheme="minorHAnsi"/>
          <w:b/>
          <w:bCs/>
        </w:rPr>
        <w:t xml:space="preserve"> </w:t>
      </w:r>
      <w:r w:rsidR="00056D89" w:rsidRPr="00E31B31">
        <w:rPr>
          <w:rFonts w:cstheme="minorHAnsi"/>
          <w:b/>
          <w:bCs/>
        </w:rPr>
        <w:t>– Sparks Formation</w:t>
      </w:r>
    </w:p>
    <w:p w14:paraId="3092C5D2" w14:textId="0B6701CC" w:rsidR="00056D89" w:rsidRPr="00056D89" w:rsidRDefault="00056D89" w:rsidP="00186899">
      <w:pPr>
        <w:ind w:left="426"/>
        <w:jc w:val="both"/>
        <w:rPr>
          <w:rFonts w:cstheme="minorHAnsi"/>
        </w:rPr>
      </w:pPr>
      <w:r>
        <w:rPr>
          <w:rFonts w:cstheme="minorHAnsi"/>
        </w:rPr>
        <w:tab/>
        <w:t xml:space="preserve">28 </w:t>
      </w:r>
      <w:r w:rsidRPr="00E31B31">
        <w:rPr>
          <w:rFonts w:cstheme="minorHAnsi"/>
        </w:rPr>
        <w:t>heures en présentiel ou à distance</w:t>
      </w:r>
    </w:p>
    <w:p w14:paraId="57C99C3A" w14:textId="6C7B4A9D" w:rsidR="009371DF" w:rsidRPr="00056D89" w:rsidRDefault="009371DF" w:rsidP="003543AE">
      <w:pPr>
        <w:jc w:val="both"/>
        <w:rPr>
          <w:rFonts w:cstheme="minorHAnsi"/>
        </w:rPr>
      </w:pPr>
    </w:p>
    <w:p w14:paraId="48EF9B59" w14:textId="2B278DDC" w:rsidR="009371DF" w:rsidRPr="00056D89" w:rsidRDefault="009371DF" w:rsidP="003543AE">
      <w:pPr>
        <w:jc w:val="both"/>
        <w:rPr>
          <w:rFonts w:cstheme="minorHAnsi"/>
        </w:rPr>
      </w:pPr>
    </w:p>
    <w:p w14:paraId="5414FCC7" w14:textId="495D17DF" w:rsidR="00186899" w:rsidRPr="00056D89" w:rsidRDefault="00186899">
      <w:pPr>
        <w:rPr>
          <w:rFonts w:cstheme="minorHAnsi"/>
        </w:rPr>
      </w:pPr>
      <w:r w:rsidRPr="00056D89">
        <w:rPr>
          <w:rFonts w:cstheme="minorHAnsi"/>
        </w:rPr>
        <w:br w:type="page"/>
      </w:r>
    </w:p>
    <w:p w14:paraId="1369A89F" w14:textId="77777777" w:rsidR="009371DF" w:rsidRPr="00056D89" w:rsidRDefault="009371DF" w:rsidP="003543AE">
      <w:pPr>
        <w:jc w:val="both"/>
        <w:rPr>
          <w:rFonts w:cstheme="minorHAnsi"/>
        </w:rPr>
      </w:pPr>
    </w:p>
    <w:p w14:paraId="68F65914" w14:textId="77777777" w:rsidR="00186899" w:rsidRPr="002A6798" w:rsidRDefault="003543AE" w:rsidP="00186899">
      <w:pPr>
        <w:pStyle w:val="Titre1"/>
      </w:pPr>
      <w:bookmarkStart w:id="13" w:name="_Toc129096307"/>
      <w:r w:rsidRPr="00186899">
        <w:t xml:space="preserve">LES FORMATIONS </w:t>
      </w:r>
      <w:r w:rsidR="000865B2" w:rsidRPr="00186899">
        <w:t>PAR EDITEURS</w:t>
      </w:r>
      <w:bookmarkEnd w:id="13"/>
    </w:p>
    <w:p w14:paraId="3062230B" w14:textId="1D69BD77" w:rsidR="000865B2" w:rsidRDefault="000865B2" w:rsidP="009036C5">
      <w:pPr>
        <w:pStyle w:val="Titre2"/>
        <w:numPr>
          <w:ilvl w:val="0"/>
          <w:numId w:val="17"/>
        </w:numPr>
        <w:ind w:left="426"/>
      </w:pPr>
      <w:bookmarkStart w:id="14" w:name="_Toc129096308"/>
      <w:r>
        <w:t>AWS</w:t>
      </w:r>
      <w:bookmarkEnd w:id="14"/>
    </w:p>
    <w:p w14:paraId="41299709" w14:textId="51133521" w:rsidR="00925F82" w:rsidRDefault="001966AD" w:rsidP="0033156D">
      <w:pPr>
        <w:ind w:left="284"/>
        <w:jc w:val="both"/>
      </w:pPr>
      <w:r>
        <w:t xml:space="preserve">MICROPOLE est </w:t>
      </w:r>
      <w:r w:rsidR="00925F82">
        <w:t>partenaire AMAZON WEB SERVICES</w:t>
      </w:r>
      <w:r>
        <w:t xml:space="preserve"> et est</w:t>
      </w:r>
      <w:r w:rsidR="00925F82">
        <w:t xml:space="preserve"> éligible au programme 2023 « ACCELERATION »</w:t>
      </w:r>
      <w:r>
        <w:t xml:space="preserve">, dans ce cadre nous </w:t>
      </w:r>
      <w:r w:rsidR="00925F82">
        <w:t>bénéfici</w:t>
      </w:r>
      <w:r>
        <w:t>ons</w:t>
      </w:r>
      <w:r w:rsidR="00925F82">
        <w:t xml:space="preserve"> d’une offre tarifaire sur les formations AWS délivrées</w:t>
      </w:r>
      <w:r w:rsidR="002E003A">
        <w:t xml:space="preserve"> par</w:t>
      </w:r>
      <w:r w:rsidR="00925F82">
        <w:t xml:space="preserve"> </w:t>
      </w:r>
      <w:r w:rsidR="00925F82" w:rsidRPr="00925F82">
        <w:rPr>
          <w:b/>
          <w:bCs/>
        </w:rPr>
        <w:t xml:space="preserve">Global </w:t>
      </w:r>
      <w:proofErr w:type="spellStart"/>
      <w:r w:rsidR="00925F82" w:rsidRPr="00925F82">
        <w:rPr>
          <w:b/>
          <w:bCs/>
        </w:rPr>
        <w:t>Knowledge</w:t>
      </w:r>
      <w:proofErr w:type="spellEnd"/>
      <w:r w:rsidR="00925F82">
        <w:t>.</w:t>
      </w:r>
    </w:p>
    <w:p w14:paraId="26CF4BD6" w14:textId="77777777" w:rsidR="00925F82" w:rsidRDefault="00925F82" w:rsidP="0033156D">
      <w:pPr>
        <w:ind w:left="284"/>
        <w:jc w:val="both"/>
      </w:pPr>
    </w:p>
    <w:p w14:paraId="73940F61" w14:textId="3D583615" w:rsidR="00925F82" w:rsidRDefault="00925F82" w:rsidP="0033156D">
      <w:pPr>
        <w:ind w:left="284"/>
        <w:jc w:val="both"/>
      </w:pPr>
      <w:r>
        <w:t>Ce programme est destiné à préparer nos équipes aux examens de certification AWS. Un voucher de certification sera remis à la fin de la formation. Les partenaires qui participent à ce programme doivent s'inscrire et passer l'examen de certification AWS associé à la formation préparée.</w:t>
      </w:r>
    </w:p>
    <w:p w14:paraId="7C1F9393" w14:textId="626D6756" w:rsidR="00925F82" w:rsidRDefault="00925F82" w:rsidP="00925F82"/>
    <w:tbl>
      <w:tblPr>
        <w:tblStyle w:val="Tableausimple1"/>
        <w:tblW w:w="8646" w:type="dxa"/>
        <w:tblInd w:w="421" w:type="dxa"/>
        <w:tblLook w:val="04A0" w:firstRow="1" w:lastRow="0" w:firstColumn="1" w:lastColumn="0" w:noHBand="0" w:noVBand="1"/>
      </w:tblPr>
      <w:tblGrid>
        <w:gridCol w:w="4252"/>
        <w:gridCol w:w="992"/>
        <w:gridCol w:w="1559"/>
        <w:gridCol w:w="1843"/>
      </w:tblGrid>
      <w:tr w:rsidR="007E6DC3" w14:paraId="7E99FBDE" w14:textId="77777777" w:rsidTr="000D2402">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252" w:type="dxa"/>
          </w:tcPr>
          <w:p w14:paraId="3DD0A00F" w14:textId="3EA60BA7" w:rsidR="009240D6" w:rsidRDefault="009240D6" w:rsidP="00925F82">
            <w:r>
              <w:t>Intitulés (Réf.)</w:t>
            </w:r>
          </w:p>
        </w:tc>
        <w:tc>
          <w:tcPr>
            <w:tcW w:w="992" w:type="dxa"/>
          </w:tcPr>
          <w:p w14:paraId="079939F7" w14:textId="2AF965F7" w:rsidR="009240D6" w:rsidRDefault="009240D6" w:rsidP="009240D6">
            <w:pPr>
              <w:jc w:val="center"/>
              <w:cnfStyle w:val="100000000000" w:firstRow="1" w:lastRow="0" w:firstColumn="0" w:lastColumn="0" w:oddVBand="0" w:evenVBand="0" w:oddHBand="0" w:evenHBand="0" w:firstRowFirstColumn="0" w:firstRowLastColumn="0" w:lastRowFirstColumn="0" w:lastRowLastColumn="0"/>
            </w:pPr>
            <w:r>
              <w:t>Durée en jour</w:t>
            </w:r>
            <w:r w:rsidR="000D2402">
              <w:t>s</w:t>
            </w:r>
          </w:p>
        </w:tc>
        <w:tc>
          <w:tcPr>
            <w:tcW w:w="1559" w:type="dxa"/>
          </w:tcPr>
          <w:p w14:paraId="1C517C65" w14:textId="533C7816" w:rsidR="009240D6" w:rsidRDefault="009240D6" w:rsidP="00925F82">
            <w:pPr>
              <w:cnfStyle w:val="100000000000" w:firstRow="1" w:lastRow="0" w:firstColumn="0" w:lastColumn="0" w:oddVBand="0" w:evenVBand="0" w:oddHBand="0" w:evenHBand="0" w:firstRowFirstColumn="0" w:firstRowLastColumn="0" w:lastRowFirstColumn="0" w:lastRowLastColumn="0"/>
            </w:pPr>
            <w:proofErr w:type="spellStart"/>
            <w:r>
              <w:t>Certicification</w:t>
            </w:r>
            <w:proofErr w:type="spellEnd"/>
            <w:r>
              <w:t xml:space="preserve"> AWS</w:t>
            </w:r>
          </w:p>
        </w:tc>
        <w:tc>
          <w:tcPr>
            <w:tcW w:w="1843" w:type="dxa"/>
          </w:tcPr>
          <w:p w14:paraId="7D1DE2FD" w14:textId="2BCF9185" w:rsidR="009240D6" w:rsidRDefault="009240D6" w:rsidP="000F1B30">
            <w:pPr>
              <w:jc w:val="center"/>
              <w:cnfStyle w:val="100000000000" w:firstRow="1" w:lastRow="0" w:firstColumn="0" w:lastColumn="0" w:oddVBand="0" w:evenVBand="0" w:oddHBand="0" w:evenHBand="0" w:firstRowFirstColumn="0" w:firstRowLastColumn="0" w:lastRowFirstColumn="0" w:lastRowLastColumn="0"/>
            </w:pPr>
            <w:r>
              <w:t>Tarif €HT spécial partenaires</w:t>
            </w:r>
          </w:p>
        </w:tc>
      </w:tr>
      <w:tr w:rsidR="00063D4F" w14:paraId="31EFE19B" w14:textId="77777777" w:rsidTr="000D240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252" w:type="dxa"/>
          </w:tcPr>
          <w:p w14:paraId="74606C81" w14:textId="3401B4C2" w:rsidR="009240D6" w:rsidRPr="009240D6" w:rsidRDefault="009240D6" w:rsidP="00925F82">
            <w:pPr>
              <w:rPr>
                <w:b w:val="0"/>
                <w:bCs w:val="0"/>
              </w:rPr>
            </w:pPr>
            <w:r w:rsidRPr="009240D6">
              <w:rPr>
                <w:b w:val="0"/>
                <w:bCs w:val="0"/>
              </w:rPr>
              <w:t>Opérations système sur AWS (GK4503)</w:t>
            </w:r>
          </w:p>
        </w:tc>
        <w:tc>
          <w:tcPr>
            <w:tcW w:w="992" w:type="dxa"/>
          </w:tcPr>
          <w:p w14:paraId="322F909E" w14:textId="3598C970" w:rsidR="009240D6" w:rsidRDefault="009240D6" w:rsidP="009240D6">
            <w:pPr>
              <w:jc w:val="center"/>
              <w:cnfStyle w:val="000000100000" w:firstRow="0" w:lastRow="0" w:firstColumn="0" w:lastColumn="0" w:oddVBand="0" w:evenVBand="0" w:oddHBand="1" w:evenHBand="0" w:firstRowFirstColumn="0" w:firstRowLastColumn="0" w:lastRowFirstColumn="0" w:lastRowLastColumn="0"/>
            </w:pPr>
            <w:r>
              <w:t>3</w:t>
            </w:r>
          </w:p>
        </w:tc>
        <w:tc>
          <w:tcPr>
            <w:tcW w:w="1559" w:type="dxa"/>
          </w:tcPr>
          <w:p w14:paraId="65CBCBB2" w14:textId="5AA084A0" w:rsidR="009240D6" w:rsidRDefault="009240D6" w:rsidP="00925F82">
            <w:pPr>
              <w:cnfStyle w:val="000000100000" w:firstRow="0" w:lastRow="0" w:firstColumn="0" w:lastColumn="0" w:oddVBand="0" w:evenVBand="0" w:oddHBand="1" w:evenHBand="0" w:firstRowFirstColumn="0" w:firstRowLastColumn="0" w:lastRowFirstColumn="0" w:lastRowLastColumn="0"/>
            </w:pPr>
            <w:r>
              <w:t>Associate</w:t>
            </w:r>
          </w:p>
        </w:tc>
        <w:tc>
          <w:tcPr>
            <w:tcW w:w="1843" w:type="dxa"/>
          </w:tcPr>
          <w:p w14:paraId="565264BF" w14:textId="0B6A05DD" w:rsidR="009240D6" w:rsidRDefault="009240D6" w:rsidP="000F1B30">
            <w:pPr>
              <w:jc w:val="center"/>
              <w:cnfStyle w:val="000000100000" w:firstRow="0" w:lastRow="0" w:firstColumn="0" w:lastColumn="0" w:oddVBand="0" w:evenVBand="0" w:oddHBand="1" w:evenHBand="0" w:firstRowFirstColumn="0" w:firstRowLastColumn="0" w:lastRowFirstColumn="0" w:lastRowLastColumn="0"/>
            </w:pPr>
            <w:r>
              <w:t>500</w:t>
            </w:r>
          </w:p>
        </w:tc>
      </w:tr>
      <w:tr w:rsidR="007E6DC3" w14:paraId="5726ADC1" w14:textId="77777777" w:rsidTr="000D2402">
        <w:trPr>
          <w:trHeight w:val="340"/>
        </w:trPr>
        <w:tc>
          <w:tcPr>
            <w:cnfStyle w:val="001000000000" w:firstRow="0" w:lastRow="0" w:firstColumn="1" w:lastColumn="0" w:oddVBand="0" w:evenVBand="0" w:oddHBand="0" w:evenHBand="0" w:firstRowFirstColumn="0" w:firstRowLastColumn="0" w:lastRowFirstColumn="0" w:lastRowLastColumn="0"/>
            <w:tcW w:w="4252" w:type="dxa"/>
          </w:tcPr>
          <w:p w14:paraId="5AAED890" w14:textId="2327346D" w:rsidR="009240D6" w:rsidRPr="009240D6" w:rsidRDefault="009240D6" w:rsidP="009240D6">
            <w:pPr>
              <w:rPr>
                <w:b w:val="0"/>
                <w:bCs w:val="0"/>
              </w:rPr>
            </w:pPr>
            <w:r w:rsidRPr="009240D6">
              <w:rPr>
                <w:b w:val="0"/>
                <w:bCs w:val="0"/>
              </w:rPr>
              <w:t>Architecture sur AWS (GK4502)</w:t>
            </w:r>
          </w:p>
        </w:tc>
        <w:tc>
          <w:tcPr>
            <w:tcW w:w="992" w:type="dxa"/>
          </w:tcPr>
          <w:p w14:paraId="00B703AD" w14:textId="200DAFA9" w:rsidR="009240D6" w:rsidRDefault="009240D6" w:rsidP="009240D6">
            <w:pPr>
              <w:jc w:val="center"/>
              <w:cnfStyle w:val="000000000000" w:firstRow="0" w:lastRow="0" w:firstColumn="0" w:lastColumn="0" w:oddVBand="0" w:evenVBand="0" w:oddHBand="0" w:evenHBand="0" w:firstRowFirstColumn="0" w:firstRowLastColumn="0" w:lastRowFirstColumn="0" w:lastRowLastColumn="0"/>
            </w:pPr>
            <w:r>
              <w:t>3</w:t>
            </w:r>
          </w:p>
        </w:tc>
        <w:tc>
          <w:tcPr>
            <w:tcW w:w="1559" w:type="dxa"/>
          </w:tcPr>
          <w:p w14:paraId="0814C4E4" w14:textId="5F421C94" w:rsidR="009240D6" w:rsidRDefault="009240D6" w:rsidP="009240D6">
            <w:pPr>
              <w:cnfStyle w:val="000000000000" w:firstRow="0" w:lastRow="0" w:firstColumn="0" w:lastColumn="0" w:oddVBand="0" w:evenVBand="0" w:oddHBand="0" w:evenHBand="0" w:firstRowFirstColumn="0" w:firstRowLastColumn="0" w:lastRowFirstColumn="0" w:lastRowLastColumn="0"/>
            </w:pPr>
            <w:r>
              <w:t>Associate</w:t>
            </w:r>
          </w:p>
        </w:tc>
        <w:tc>
          <w:tcPr>
            <w:tcW w:w="1843" w:type="dxa"/>
          </w:tcPr>
          <w:p w14:paraId="1FD2056B" w14:textId="064F5194" w:rsidR="009240D6" w:rsidRDefault="009240D6" w:rsidP="000F1B30">
            <w:pPr>
              <w:jc w:val="center"/>
              <w:cnfStyle w:val="000000000000" w:firstRow="0" w:lastRow="0" w:firstColumn="0" w:lastColumn="0" w:oddVBand="0" w:evenVBand="0" w:oddHBand="0" w:evenHBand="0" w:firstRowFirstColumn="0" w:firstRowLastColumn="0" w:lastRowFirstColumn="0" w:lastRowLastColumn="0"/>
            </w:pPr>
            <w:r>
              <w:t>500</w:t>
            </w:r>
          </w:p>
        </w:tc>
      </w:tr>
      <w:tr w:rsidR="007E6DC3" w:rsidRPr="009240D6" w14:paraId="2E0D776A" w14:textId="77777777" w:rsidTr="000D240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252" w:type="dxa"/>
          </w:tcPr>
          <w:p w14:paraId="6CB71A13" w14:textId="40A60C8D" w:rsidR="00B07025" w:rsidRPr="009240D6" w:rsidRDefault="00B07025" w:rsidP="00B07025">
            <w:pPr>
              <w:rPr>
                <w:b w:val="0"/>
                <w:bCs w:val="0"/>
                <w:lang w:val="en-US"/>
              </w:rPr>
            </w:pPr>
            <w:proofErr w:type="gramStart"/>
            <w:r w:rsidRPr="009240D6">
              <w:rPr>
                <w:b w:val="0"/>
                <w:bCs w:val="0"/>
                <w:lang w:val="en-US"/>
              </w:rPr>
              <w:t>Booster :</w:t>
            </w:r>
            <w:proofErr w:type="gramEnd"/>
            <w:r w:rsidRPr="009240D6">
              <w:rPr>
                <w:b w:val="0"/>
                <w:bCs w:val="0"/>
                <w:lang w:val="en-US"/>
              </w:rPr>
              <w:t xml:space="preserve"> AWS Certified Solutions Architect Associate (GK4502BC5)</w:t>
            </w:r>
          </w:p>
        </w:tc>
        <w:tc>
          <w:tcPr>
            <w:tcW w:w="992" w:type="dxa"/>
          </w:tcPr>
          <w:p w14:paraId="4770402A" w14:textId="21A0ADF1" w:rsidR="00B07025" w:rsidRPr="009240D6" w:rsidRDefault="00B07025" w:rsidP="00B07025">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w:t>
            </w:r>
          </w:p>
        </w:tc>
        <w:tc>
          <w:tcPr>
            <w:tcW w:w="1559" w:type="dxa"/>
          </w:tcPr>
          <w:p w14:paraId="385A6F70" w14:textId="3373F3EE" w:rsidR="00B07025" w:rsidRPr="009240D6" w:rsidRDefault="00B07025" w:rsidP="00B07025">
            <w:pPr>
              <w:cnfStyle w:val="000000100000" w:firstRow="0" w:lastRow="0" w:firstColumn="0" w:lastColumn="0" w:oddVBand="0" w:evenVBand="0" w:oddHBand="1" w:evenHBand="0" w:firstRowFirstColumn="0" w:firstRowLastColumn="0" w:lastRowFirstColumn="0" w:lastRowLastColumn="0"/>
              <w:rPr>
                <w:lang w:val="en-US"/>
              </w:rPr>
            </w:pPr>
            <w:r>
              <w:t>Associate</w:t>
            </w:r>
          </w:p>
        </w:tc>
        <w:tc>
          <w:tcPr>
            <w:tcW w:w="1843" w:type="dxa"/>
          </w:tcPr>
          <w:p w14:paraId="0071EFE9" w14:textId="635066DA" w:rsidR="00B07025" w:rsidRPr="009240D6" w:rsidRDefault="00B07025" w:rsidP="000F1B30">
            <w:pPr>
              <w:jc w:val="center"/>
              <w:cnfStyle w:val="000000100000" w:firstRow="0" w:lastRow="0" w:firstColumn="0" w:lastColumn="0" w:oddVBand="0" w:evenVBand="0" w:oddHBand="1" w:evenHBand="0" w:firstRowFirstColumn="0" w:firstRowLastColumn="0" w:lastRowFirstColumn="0" w:lastRowLastColumn="0"/>
              <w:rPr>
                <w:lang w:val="en-US"/>
              </w:rPr>
            </w:pPr>
            <w:r>
              <w:t>800</w:t>
            </w:r>
          </w:p>
        </w:tc>
      </w:tr>
      <w:tr w:rsidR="00B07025" w:rsidRPr="00063D4F" w14:paraId="56BF60E1" w14:textId="77777777" w:rsidTr="000D2402">
        <w:trPr>
          <w:trHeight w:val="340"/>
        </w:trPr>
        <w:tc>
          <w:tcPr>
            <w:cnfStyle w:val="001000000000" w:firstRow="0" w:lastRow="0" w:firstColumn="1" w:lastColumn="0" w:oddVBand="0" w:evenVBand="0" w:oddHBand="0" w:evenHBand="0" w:firstRowFirstColumn="0" w:firstRowLastColumn="0" w:lastRowFirstColumn="0" w:lastRowLastColumn="0"/>
            <w:tcW w:w="4252" w:type="dxa"/>
          </w:tcPr>
          <w:p w14:paraId="21A4D8A1" w14:textId="211AFA53" w:rsidR="00B07025" w:rsidRPr="00063D4F" w:rsidRDefault="00063D4F" w:rsidP="00B07025">
            <w:pPr>
              <w:rPr>
                <w:b w:val="0"/>
                <w:bCs w:val="0"/>
              </w:rPr>
            </w:pPr>
            <w:r w:rsidRPr="00063D4F">
              <w:rPr>
                <w:b w:val="0"/>
                <w:bCs w:val="0"/>
              </w:rPr>
              <w:t>Architecture avancée sur AWS (GK1980)</w:t>
            </w:r>
          </w:p>
        </w:tc>
        <w:tc>
          <w:tcPr>
            <w:tcW w:w="992" w:type="dxa"/>
          </w:tcPr>
          <w:p w14:paraId="4C175854" w14:textId="1BE37B7D" w:rsidR="00B07025" w:rsidRPr="00063D4F" w:rsidRDefault="00063D4F" w:rsidP="00B07025">
            <w:pPr>
              <w:jc w:val="center"/>
              <w:cnfStyle w:val="000000000000" w:firstRow="0" w:lastRow="0" w:firstColumn="0" w:lastColumn="0" w:oddVBand="0" w:evenVBand="0" w:oddHBand="0" w:evenHBand="0" w:firstRowFirstColumn="0" w:firstRowLastColumn="0" w:lastRowFirstColumn="0" w:lastRowLastColumn="0"/>
            </w:pPr>
            <w:r>
              <w:t>3</w:t>
            </w:r>
          </w:p>
        </w:tc>
        <w:tc>
          <w:tcPr>
            <w:tcW w:w="1559" w:type="dxa"/>
          </w:tcPr>
          <w:p w14:paraId="36A45F10" w14:textId="2CD99D3E" w:rsidR="00B07025" w:rsidRDefault="00063D4F" w:rsidP="00B07025">
            <w:pPr>
              <w:cnfStyle w:val="000000000000" w:firstRow="0" w:lastRow="0" w:firstColumn="0" w:lastColumn="0" w:oddVBand="0" w:evenVBand="0" w:oddHBand="0" w:evenHBand="0" w:firstRowFirstColumn="0" w:firstRowLastColumn="0" w:lastRowFirstColumn="0" w:lastRowLastColumn="0"/>
            </w:pPr>
            <w:r>
              <w:t>Profession</w:t>
            </w:r>
            <w:r w:rsidR="007E6DC3">
              <w:t>a</w:t>
            </w:r>
            <w:r>
              <w:t>l</w:t>
            </w:r>
          </w:p>
        </w:tc>
        <w:tc>
          <w:tcPr>
            <w:tcW w:w="1843" w:type="dxa"/>
          </w:tcPr>
          <w:p w14:paraId="5ADFCCC4" w14:textId="6210B8FE" w:rsidR="00B07025" w:rsidRDefault="00063D4F" w:rsidP="000F1B30">
            <w:pPr>
              <w:jc w:val="center"/>
              <w:cnfStyle w:val="000000000000" w:firstRow="0" w:lastRow="0" w:firstColumn="0" w:lastColumn="0" w:oddVBand="0" w:evenVBand="0" w:oddHBand="0" w:evenHBand="0" w:firstRowFirstColumn="0" w:firstRowLastColumn="0" w:lastRowFirstColumn="0" w:lastRowLastColumn="0"/>
            </w:pPr>
            <w:r>
              <w:t>600</w:t>
            </w:r>
          </w:p>
        </w:tc>
      </w:tr>
      <w:tr w:rsidR="00B07025" w:rsidRPr="00063D4F" w14:paraId="277D85DE" w14:textId="77777777" w:rsidTr="000D240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252" w:type="dxa"/>
          </w:tcPr>
          <w:p w14:paraId="768ECF25" w14:textId="7B9FBA67" w:rsidR="00B07025" w:rsidRPr="00063D4F" w:rsidRDefault="00063D4F" w:rsidP="00B07025">
            <w:pPr>
              <w:rPr>
                <w:b w:val="0"/>
                <w:bCs w:val="0"/>
              </w:rPr>
            </w:pPr>
            <w:r w:rsidRPr="00063D4F">
              <w:rPr>
                <w:b w:val="0"/>
                <w:bCs w:val="0"/>
              </w:rPr>
              <w:t xml:space="preserve">AWS </w:t>
            </w:r>
            <w:proofErr w:type="spellStart"/>
            <w:r w:rsidRPr="00063D4F">
              <w:rPr>
                <w:b w:val="0"/>
                <w:bCs w:val="0"/>
              </w:rPr>
              <w:t>Certified</w:t>
            </w:r>
            <w:proofErr w:type="spellEnd"/>
            <w:r w:rsidRPr="00063D4F">
              <w:rPr>
                <w:b w:val="0"/>
                <w:bCs w:val="0"/>
              </w:rPr>
              <w:t xml:space="preserve"> Solutions Architect Professional Certification </w:t>
            </w:r>
            <w:proofErr w:type="spellStart"/>
            <w:r w:rsidRPr="00063D4F">
              <w:rPr>
                <w:b w:val="0"/>
                <w:bCs w:val="0"/>
              </w:rPr>
              <w:t>Bootcamp</w:t>
            </w:r>
            <w:proofErr w:type="spellEnd"/>
            <w:r w:rsidRPr="00063D4F">
              <w:rPr>
                <w:b w:val="0"/>
                <w:bCs w:val="0"/>
              </w:rPr>
              <w:t xml:space="preserve"> (GK1980BC5)</w:t>
            </w:r>
          </w:p>
        </w:tc>
        <w:tc>
          <w:tcPr>
            <w:tcW w:w="992" w:type="dxa"/>
          </w:tcPr>
          <w:p w14:paraId="5FADB281" w14:textId="2C34A0AB" w:rsidR="00B07025" w:rsidRPr="00063D4F" w:rsidRDefault="007E6DC3" w:rsidP="00B07025">
            <w:pPr>
              <w:jc w:val="center"/>
              <w:cnfStyle w:val="000000100000" w:firstRow="0" w:lastRow="0" w:firstColumn="0" w:lastColumn="0" w:oddVBand="0" w:evenVBand="0" w:oddHBand="1" w:evenHBand="0" w:firstRowFirstColumn="0" w:firstRowLastColumn="0" w:lastRowFirstColumn="0" w:lastRowLastColumn="0"/>
            </w:pPr>
            <w:r>
              <w:t>5</w:t>
            </w:r>
          </w:p>
        </w:tc>
        <w:tc>
          <w:tcPr>
            <w:tcW w:w="1559" w:type="dxa"/>
          </w:tcPr>
          <w:p w14:paraId="25A5E6A4" w14:textId="2761EC52" w:rsidR="00B07025" w:rsidRDefault="007E6DC3" w:rsidP="00B07025">
            <w:pPr>
              <w:cnfStyle w:val="000000100000" w:firstRow="0" w:lastRow="0" w:firstColumn="0" w:lastColumn="0" w:oddVBand="0" w:evenVBand="0" w:oddHBand="1" w:evenHBand="0" w:firstRowFirstColumn="0" w:firstRowLastColumn="0" w:lastRowFirstColumn="0" w:lastRowLastColumn="0"/>
            </w:pPr>
            <w:r>
              <w:t>Professional</w:t>
            </w:r>
          </w:p>
        </w:tc>
        <w:tc>
          <w:tcPr>
            <w:tcW w:w="1843" w:type="dxa"/>
          </w:tcPr>
          <w:p w14:paraId="688DEB01" w14:textId="3399FEF4" w:rsidR="00B07025" w:rsidRDefault="007E6DC3" w:rsidP="000F1B30">
            <w:pPr>
              <w:jc w:val="center"/>
              <w:cnfStyle w:val="000000100000" w:firstRow="0" w:lastRow="0" w:firstColumn="0" w:lastColumn="0" w:oddVBand="0" w:evenVBand="0" w:oddHBand="1" w:evenHBand="0" w:firstRowFirstColumn="0" w:firstRowLastColumn="0" w:lastRowFirstColumn="0" w:lastRowLastColumn="0"/>
            </w:pPr>
            <w:r>
              <w:t>900</w:t>
            </w:r>
          </w:p>
        </w:tc>
      </w:tr>
      <w:tr w:rsidR="00B07025" w:rsidRPr="00063D4F" w14:paraId="4020D661" w14:textId="77777777" w:rsidTr="000D2402">
        <w:trPr>
          <w:trHeight w:val="340"/>
        </w:trPr>
        <w:tc>
          <w:tcPr>
            <w:cnfStyle w:val="001000000000" w:firstRow="0" w:lastRow="0" w:firstColumn="1" w:lastColumn="0" w:oddVBand="0" w:evenVBand="0" w:oddHBand="0" w:evenHBand="0" w:firstRowFirstColumn="0" w:firstRowLastColumn="0" w:lastRowFirstColumn="0" w:lastRowLastColumn="0"/>
            <w:tcW w:w="4252" w:type="dxa"/>
          </w:tcPr>
          <w:p w14:paraId="55CE23DE" w14:textId="7D6C60DE" w:rsidR="00B07025" w:rsidRPr="007E6DC3" w:rsidRDefault="007E6DC3" w:rsidP="00B07025">
            <w:pPr>
              <w:rPr>
                <w:b w:val="0"/>
                <w:bCs w:val="0"/>
              </w:rPr>
            </w:pPr>
            <w:r w:rsidRPr="007E6DC3">
              <w:rPr>
                <w:b w:val="0"/>
                <w:bCs w:val="0"/>
              </w:rPr>
              <w:t>Ingénierie DevOps sur AWS (GK1979)</w:t>
            </w:r>
          </w:p>
        </w:tc>
        <w:tc>
          <w:tcPr>
            <w:tcW w:w="992" w:type="dxa"/>
          </w:tcPr>
          <w:p w14:paraId="6042E406" w14:textId="6D9A4DC7" w:rsidR="00B07025" w:rsidRPr="00063D4F" w:rsidRDefault="007E6DC3" w:rsidP="00B07025">
            <w:pPr>
              <w:jc w:val="center"/>
              <w:cnfStyle w:val="000000000000" w:firstRow="0" w:lastRow="0" w:firstColumn="0" w:lastColumn="0" w:oddVBand="0" w:evenVBand="0" w:oddHBand="0" w:evenHBand="0" w:firstRowFirstColumn="0" w:firstRowLastColumn="0" w:lastRowFirstColumn="0" w:lastRowLastColumn="0"/>
            </w:pPr>
            <w:r>
              <w:t>3</w:t>
            </w:r>
          </w:p>
        </w:tc>
        <w:tc>
          <w:tcPr>
            <w:tcW w:w="1559" w:type="dxa"/>
          </w:tcPr>
          <w:p w14:paraId="013294FF" w14:textId="35F5947B" w:rsidR="00B07025" w:rsidRDefault="007E6DC3" w:rsidP="00B07025">
            <w:pPr>
              <w:cnfStyle w:val="000000000000" w:firstRow="0" w:lastRow="0" w:firstColumn="0" w:lastColumn="0" w:oddVBand="0" w:evenVBand="0" w:oddHBand="0" w:evenHBand="0" w:firstRowFirstColumn="0" w:firstRowLastColumn="0" w:lastRowFirstColumn="0" w:lastRowLastColumn="0"/>
            </w:pPr>
            <w:r>
              <w:t>Professional</w:t>
            </w:r>
          </w:p>
        </w:tc>
        <w:tc>
          <w:tcPr>
            <w:tcW w:w="1843" w:type="dxa"/>
          </w:tcPr>
          <w:p w14:paraId="0C8AB3CF" w14:textId="7EE52436" w:rsidR="00B07025" w:rsidRDefault="007E6DC3" w:rsidP="000F1B30">
            <w:pPr>
              <w:jc w:val="center"/>
              <w:cnfStyle w:val="000000000000" w:firstRow="0" w:lastRow="0" w:firstColumn="0" w:lastColumn="0" w:oddVBand="0" w:evenVBand="0" w:oddHBand="0" w:evenHBand="0" w:firstRowFirstColumn="0" w:firstRowLastColumn="0" w:lastRowFirstColumn="0" w:lastRowLastColumn="0"/>
            </w:pPr>
            <w:r>
              <w:t>600</w:t>
            </w:r>
          </w:p>
        </w:tc>
      </w:tr>
      <w:tr w:rsidR="007E6DC3" w:rsidRPr="00063D4F" w14:paraId="68C898D4" w14:textId="77777777" w:rsidTr="000D240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252" w:type="dxa"/>
          </w:tcPr>
          <w:p w14:paraId="6926F00E" w14:textId="6638CF34" w:rsidR="007E6DC3" w:rsidRPr="007E6DC3" w:rsidRDefault="007E6DC3" w:rsidP="007E6DC3">
            <w:pPr>
              <w:rPr>
                <w:b w:val="0"/>
                <w:bCs w:val="0"/>
              </w:rPr>
            </w:pPr>
            <w:r w:rsidRPr="007E6DC3">
              <w:rPr>
                <w:b w:val="0"/>
                <w:bCs w:val="0"/>
              </w:rPr>
              <w:t>Développement sur AWS (GK4504)</w:t>
            </w:r>
          </w:p>
        </w:tc>
        <w:tc>
          <w:tcPr>
            <w:tcW w:w="992" w:type="dxa"/>
          </w:tcPr>
          <w:p w14:paraId="15D448D7" w14:textId="2EC073B2" w:rsidR="007E6DC3" w:rsidRPr="00063D4F" w:rsidRDefault="007E6DC3" w:rsidP="007E6DC3">
            <w:pPr>
              <w:jc w:val="center"/>
              <w:cnfStyle w:val="000000100000" w:firstRow="0" w:lastRow="0" w:firstColumn="0" w:lastColumn="0" w:oddVBand="0" w:evenVBand="0" w:oddHBand="1" w:evenHBand="0" w:firstRowFirstColumn="0" w:firstRowLastColumn="0" w:lastRowFirstColumn="0" w:lastRowLastColumn="0"/>
            </w:pPr>
            <w:r>
              <w:t>3</w:t>
            </w:r>
          </w:p>
        </w:tc>
        <w:tc>
          <w:tcPr>
            <w:tcW w:w="1559" w:type="dxa"/>
          </w:tcPr>
          <w:p w14:paraId="0BFB2E56" w14:textId="41D5F8DB" w:rsidR="007E6DC3" w:rsidRDefault="007E6DC3" w:rsidP="007E6DC3">
            <w:pPr>
              <w:cnfStyle w:val="000000100000" w:firstRow="0" w:lastRow="0" w:firstColumn="0" w:lastColumn="0" w:oddVBand="0" w:evenVBand="0" w:oddHBand="1" w:evenHBand="0" w:firstRowFirstColumn="0" w:firstRowLastColumn="0" w:lastRowFirstColumn="0" w:lastRowLastColumn="0"/>
            </w:pPr>
            <w:r>
              <w:t>Associate</w:t>
            </w:r>
          </w:p>
        </w:tc>
        <w:tc>
          <w:tcPr>
            <w:tcW w:w="1843" w:type="dxa"/>
          </w:tcPr>
          <w:p w14:paraId="3E2D3EA2" w14:textId="48B8D2FC" w:rsidR="007E6DC3" w:rsidRDefault="007E6DC3" w:rsidP="000F1B30">
            <w:pPr>
              <w:jc w:val="center"/>
              <w:cnfStyle w:val="000000100000" w:firstRow="0" w:lastRow="0" w:firstColumn="0" w:lastColumn="0" w:oddVBand="0" w:evenVBand="0" w:oddHBand="1" w:evenHBand="0" w:firstRowFirstColumn="0" w:firstRowLastColumn="0" w:lastRowFirstColumn="0" w:lastRowLastColumn="0"/>
            </w:pPr>
            <w:r>
              <w:t>500</w:t>
            </w:r>
          </w:p>
        </w:tc>
      </w:tr>
      <w:tr w:rsidR="007E6DC3" w:rsidRPr="00063D4F" w14:paraId="35D6BBE4" w14:textId="77777777" w:rsidTr="000D2402">
        <w:trPr>
          <w:trHeight w:val="340"/>
        </w:trPr>
        <w:tc>
          <w:tcPr>
            <w:cnfStyle w:val="001000000000" w:firstRow="0" w:lastRow="0" w:firstColumn="1" w:lastColumn="0" w:oddVBand="0" w:evenVBand="0" w:oddHBand="0" w:evenHBand="0" w:firstRowFirstColumn="0" w:firstRowLastColumn="0" w:lastRowFirstColumn="0" w:lastRowLastColumn="0"/>
            <w:tcW w:w="4252" w:type="dxa"/>
          </w:tcPr>
          <w:p w14:paraId="24EFE954" w14:textId="0DF37DAA" w:rsidR="007E6DC3" w:rsidRPr="007E6DC3" w:rsidRDefault="007E6DC3" w:rsidP="007E6DC3">
            <w:pPr>
              <w:rPr>
                <w:b w:val="0"/>
                <w:bCs w:val="0"/>
              </w:rPr>
            </w:pPr>
            <w:r w:rsidRPr="007E6DC3">
              <w:rPr>
                <w:b w:val="0"/>
                <w:bCs w:val="0"/>
              </w:rPr>
              <w:t>Développement avancé sur AWS (GK4505)</w:t>
            </w:r>
          </w:p>
        </w:tc>
        <w:tc>
          <w:tcPr>
            <w:tcW w:w="992" w:type="dxa"/>
          </w:tcPr>
          <w:p w14:paraId="22D702B3" w14:textId="168746CC" w:rsidR="007E6DC3" w:rsidRPr="00063D4F" w:rsidRDefault="007E6DC3" w:rsidP="007E6DC3">
            <w:pPr>
              <w:jc w:val="center"/>
              <w:cnfStyle w:val="000000000000" w:firstRow="0" w:lastRow="0" w:firstColumn="0" w:lastColumn="0" w:oddVBand="0" w:evenVBand="0" w:oddHBand="0" w:evenHBand="0" w:firstRowFirstColumn="0" w:firstRowLastColumn="0" w:lastRowFirstColumn="0" w:lastRowLastColumn="0"/>
            </w:pPr>
            <w:r>
              <w:t>3</w:t>
            </w:r>
          </w:p>
        </w:tc>
        <w:tc>
          <w:tcPr>
            <w:tcW w:w="1559" w:type="dxa"/>
          </w:tcPr>
          <w:p w14:paraId="2D8F55EF" w14:textId="569888DD" w:rsidR="007E6DC3" w:rsidRDefault="007E6DC3" w:rsidP="007E6DC3">
            <w:pPr>
              <w:cnfStyle w:val="000000000000" w:firstRow="0" w:lastRow="0" w:firstColumn="0" w:lastColumn="0" w:oddVBand="0" w:evenVBand="0" w:oddHBand="0" w:evenHBand="0" w:firstRowFirstColumn="0" w:firstRowLastColumn="0" w:lastRowFirstColumn="0" w:lastRowLastColumn="0"/>
            </w:pPr>
            <w:r>
              <w:t>Associate</w:t>
            </w:r>
          </w:p>
        </w:tc>
        <w:tc>
          <w:tcPr>
            <w:tcW w:w="1843" w:type="dxa"/>
          </w:tcPr>
          <w:p w14:paraId="6EE0818C" w14:textId="6B72B06D" w:rsidR="007E6DC3" w:rsidRDefault="007E6DC3" w:rsidP="000F1B30">
            <w:pPr>
              <w:jc w:val="center"/>
              <w:cnfStyle w:val="000000000000" w:firstRow="0" w:lastRow="0" w:firstColumn="0" w:lastColumn="0" w:oddVBand="0" w:evenVBand="0" w:oddHBand="0" w:evenHBand="0" w:firstRowFirstColumn="0" w:firstRowLastColumn="0" w:lastRowFirstColumn="0" w:lastRowLastColumn="0"/>
            </w:pPr>
            <w:r>
              <w:t>600</w:t>
            </w:r>
          </w:p>
        </w:tc>
      </w:tr>
      <w:tr w:rsidR="007E6DC3" w:rsidRPr="007E6DC3" w14:paraId="754049B6" w14:textId="77777777" w:rsidTr="000D240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252" w:type="dxa"/>
          </w:tcPr>
          <w:p w14:paraId="79C7F8A3" w14:textId="7529A436" w:rsidR="007E6DC3" w:rsidRPr="007E6DC3" w:rsidRDefault="007E6DC3" w:rsidP="007E6DC3">
            <w:pPr>
              <w:rPr>
                <w:b w:val="0"/>
                <w:bCs w:val="0"/>
                <w:lang w:val="en-US"/>
              </w:rPr>
            </w:pPr>
            <w:r w:rsidRPr="007E6DC3">
              <w:rPr>
                <w:b w:val="0"/>
                <w:bCs w:val="0"/>
                <w:lang w:val="en-US"/>
              </w:rPr>
              <w:t>Building Streaming Data Analytics Solutions on AWS (GK7377B)</w:t>
            </w:r>
          </w:p>
        </w:tc>
        <w:tc>
          <w:tcPr>
            <w:tcW w:w="992" w:type="dxa"/>
          </w:tcPr>
          <w:p w14:paraId="079A765C" w14:textId="6A9EA882" w:rsidR="007E6DC3" w:rsidRPr="007E6DC3" w:rsidRDefault="007E6DC3" w:rsidP="007E6DC3">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p>
        </w:tc>
        <w:tc>
          <w:tcPr>
            <w:tcW w:w="1559" w:type="dxa"/>
          </w:tcPr>
          <w:p w14:paraId="4BBB65B0" w14:textId="5B32E8FB" w:rsidR="007E6DC3" w:rsidRPr="007E6DC3" w:rsidRDefault="007E6DC3" w:rsidP="007E6DC3">
            <w:pPr>
              <w:cnfStyle w:val="000000100000" w:firstRow="0" w:lastRow="0" w:firstColumn="0" w:lastColumn="0" w:oddVBand="0" w:evenVBand="0" w:oddHBand="1" w:evenHBand="0" w:firstRowFirstColumn="0" w:firstRowLastColumn="0" w:lastRowFirstColumn="0" w:lastRowLastColumn="0"/>
              <w:rPr>
                <w:lang w:val="en-US"/>
              </w:rPr>
            </w:pPr>
            <w:r w:rsidRPr="007E6DC3">
              <w:rPr>
                <w:lang w:val="en-US"/>
              </w:rPr>
              <w:t>Specialty</w:t>
            </w:r>
          </w:p>
        </w:tc>
        <w:tc>
          <w:tcPr>
            <w:tcW w:w="1843" w:type="dxa"/>
          </w:tcPr>
          <w:p w14:paraId="6F38E89A" w14:textId="2CA292A9" w:rsidR="007E6DC3" w:rsidRPr="007E6DC3" w:rsidRDefault="007E6DC3" w:rsidP="000F1B3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800</w:t>
            </w:r>
          </w:p>
        </w:tc>
      </w:tr>
      <w:tr w:rsidR="007E6DC3" w:rsidRPr="007E6DC3" w14:paraId="1079034D" w14:textId="77777777" w:rsidTr="000D2402">
        <w:trPr>
          <w:trHeight w:val="340"/>
        </w:trPr>
        <w:tc>
          <w:tcPr>
            <w:cnfStyle w:val="001000000000" w:firstRow="0" w:lastRow="0" w:firstColumn="1" w:lastColumn="0" w:oddVBand="0" w:evenVBand="0" w:oddHBand="0" w:evenHBand="0" w:firstRowFirstColumn="0" w:firstRowLastColumn="0" w:lastRowFirstColumn="0" w:lastRowLastColumn="0"/>
            <w:tcW w:w="4252" w:type="dxa"/>
          </w:tcPr>
          <w:p w14:paraId="6D1A08C5" w14:textId="23FC4E73" w:rsidR="007E6DC3" w:rsidRPr="007E6DC3" w:rsidRDefault="007E6DC3" w:rsidP="007E6DC3">
            <w:pPr>
              <w:rPr>
                <w:b w:val="0"/>
                <w:bCs w:val="0"/>
                <w:lang w:val="en-US"/>
              </w:rPr>
            </w:pPr>
            <w:r w:rsidRPr="007E6DC3">
              <w:rPr>
                <w:b w:val="0"/>
                <w:bCs w:val="0"/>
                <w:lang w:val="en-US"/>
              </w:rPr>
              <w:t>Running Containers on Amazon Elastic Kubernetes Service - EKS (GK7381)</w:t>
            </w:r>
          </w:p>
        </w:tc>
        <w:tc>
          <w:tcPr>
            <w:tcW w:w="992" w:type="dxa"/>
          </w:tcPr>
          <w:p w14:paraId="1ACF5C63" w14:textId="0CFDA232" w:rsidR="007E6DC3" w:rsidRPr="007E6DC3" w:rsidRDefault="007E6DC3" w:rsidP="007E6DC3">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p>
        </w:tc>
        <w:tc>
          <w:tcPr>
            <w:tcW w:w="1559" w:type="dxa"/>
          </w:tcPr>
          <w:p w14:paraId="20180E52" w14:textId="428AE3BC" w:rsidR="007E6DC3" w:rsidRPr="007E6DC3" w:rsidRDefault="007E6DC3" w:rsidP="007E6DC3">
            <w:pPr>
              <w:cnfStyle w:val="000000000000" w:firstRow="0" w:lastRow="0" w:firstColumn="0" w:lastColumn="0" w:oddVBand="0" w:evenVBand="0" w:oddHBand="0" w:evenHBand="0" w:firstRowFirstColumn="0" w:firstRowLastColumn="0" w:lastRowFirstColumn="0" w:lastRowLastColumn="0"/>
              <w:rPr>
                <w:lang w:val="en-US"/>
              </w:rPr>
            </w:pPr>
            <w:r>
              <w:t>Associate</w:t>
            </w:r>
          </w:p>
        </w:tc>
        <w:tc>
          <w:tcPr>
            <w:tcW w:w="1843" w:type="dxa"/>
          </w:tcPr>
          <w:p w14:paraId="55EA16C9" w14:textId="1F20FCD9" w:rsidR="007E6DC3" w:rsidRPr="007E6DC3" w:rsidRDefault="007E6DC3" w:rsidP="000F1B3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600</w:t>
            </w:r>
          </w:p>
        </w:tc>
      </w:tr>
      <w:tr w:rsidR="007E6DC3" w:rsidRPr="007E6DC3" w14:paraId="08C1D4C3" w14:textId="77777777" w:rsidTr="000D240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252" w:type="dxa"/>
          </w:tcPr>
          <w:p w14:paraId="0A797126" w14:textId="5AA5E606" w:rsidR="007E6DC3" w:rsidRPr="007E6DC3" w:rsidRDefault="007E6DC3" w:rsidP="007E6DC3">
            <w:pPr>
              <w:rPr>
                <w:b w:val="0"/>
                <w:bCs w:val="0"/>
                <w:lang w:val="en-US"/>
              </w:rPr>
            </w:pPr>
            <w:r w:rsidRPr="007E6DC3">
              <w:rPr>
                <w:b w:val="0"/>
                <w:bCs w:val="0"/>
                <w:lang w:val="en-US"/>
              </w:rPr>
              <w:t>Data Warehousing sur AWS (GK4375)</w:t>
            </w:r>
          </w:p>
        </w:tc>
        <w:tc>
          <w:tcPr>
            <w:tcW w:w="992" w:type="dxa"/>
          </w:tcPr>
          <w:p w14:paraId="6FF67D5E" w14:textId="20530482" w:rsidR="007E6DC3" w:rsidRPr="007E6DC3" w:rsidRDefault="007E6DC3" w:rsidP="007E6DC3">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w:t>
            </w:r>
          </w:p>
        </w:tc>
        <w:tc>
          <w:tcPr>
            <w:tcW w:w="1559" w:type="dxa"/>
          </w:tcPr>
          <w:p w14:paraId="5E3472B0" w14:textId="464D9912" w:rsidR="007E6DC3" w:rsidRPr="007E6DC3" w:rsidRDefault="007E6DC3" w:rsidP="007E6DC3">
            <w:pPr>
              <w:cnfStyle w:val="000000100000" w:firstRow="0" w:lastRow="0" w:firstColumn="0" w:lastColumn="0" w:oddVBand="0" w:evenVBand="0" w:oddHBand="1" w:evenHBand="0" w:firstRowFirstColumn="0" w:firstRowLastColumn="0" w:lastRowFirstColumn="0" w:lastRowLastColumn="0"/>
              <w:rPr>
                <w:lang w:val="en-US"/>
              </w:rPr>
            </w:pPr>
            <w:r w:rsidRPr="007E6DC3">
              <w:rPr>
                <w:lang w:val="en-US"/>
              </w:rPr>
              <w:t>Specialty</w:t>
            </w:r>
          </w:p>
        </w:tc>
        <w:tc>
          <w:tcPr>
            <w:tcW w:w="1843" w:type="dxa"/>
          </w:tcPr>
          <w:p w14:paraId="1D20A760" w14:textId="70535235" w:rsidR="007E6DC3" w:rsidRPr="007E6DC3" w:rsidRDefault="007E6DC3" w:rsidP="000F1B3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600</w:t>
            </w:r>
          </w:p>
        </w:tc>
      </w:tr>
      <w:tr w:rsidR="007E6DC3" w:rsidRPr="007E6DC3" w14:paraId="16E1A6D1" w14:textId="77777777" w:rsidTr="000D2402">
        <w:trPr>
          <w:trHeight w:val="340"/>
        </w:trPr>
        <w:tc>
          <w:tcPr>
            <w:cnfStyle w:val="001000000000" w:firstRow="0" w:lastRow="0" w:firstColumn="1" w:lastColumn="0" w:oddVBand="0" w:evenVBand="0" w:oddHBand="0" w:evenHBand="0" w:firstRowFirstColumn="0" w:firstRowLastColumn="0" w:lastRowFirstColumn="0" w:lastRowLastColumn="0"/>
            <w:tcW w:w="4252" w:type="dxa"/>
          </w:tcPr>
          <w:p w14:paraId="034FC8B3" w14:textId="5A81FDAA" w:rsidR="007E6DC3" w:rsidRPr="007E6DC3" w:rsidRDefault="007E6DC3" w:rsidP="007E6DC3">
            <w:pPr>
              <w:rPr>
                <w:b w:val="0"/>
                <w:bCs w:val="0"/>
              </w:rPr>
            </w:pPr>
            <w:r w:rsidRPr="007E6DC3">
              <w:rPr>
                <w:b w:val="0"/>
                <w:bCs w:val="0"/>
              </w:rPr>
              <w:t>Planifier et concevoir des bases de données sur AWS (GK4510)</w:t>
            </w:r>
          </w:p>
        </w:tc>
        <w:tc>
          <w:tcPr>
            <w:tcW w:w="992" w:type="dxa"/>
          </w:tcPr>
          <w:p w14:paraId="26D32391" w14:textId="5676BFA1" w:rsidR="007E6DC3" w:rsidRPr="007E6DC3" w:rsidRDefault="007E6DC3" w:rsidP="007E6DC3">
            <w:pPr>
              <w:jc w:val="center"/>
              <w:cnfStyle w:val="000000000000" w:firstRow="0" w:lastRow="0" w:firstColumn="0" w:lastColumn="0" w:oddVBand="0" w:evenVBand="0" w:oddHBand="0" w:evenHBand="0" w:firstRowFirstColumn="0" w:firstRowLastColumn="0" w:lastRowFirstColumn="0" w:lastRowLastColumn="0"/>
            </w:pPr>
            <w:r>
              <w:rPr>
                <w:lang w:val="en-US"/>
              </w:rPr>
              <w:t>3</w:t>
            </w:r>
          </w:p>
        </w:tc>
        <w:tc>
          <w:tcPr>
            <w:tcW w:w="1559" w:type="dxa"/>
          </w:tcPr>
          <w:p w14:paraId="0D082F6C" w14:textId="24A275E8" w:rsidR="007E6DC3" w:rsidRPr="007E6DC3" w:rsidRDefault="007E6DC3" w:rsidP="007E6DC3">
            <w:pPr>
              <w:cnfStyle w:val="000000000000" w:firstRow="0" w:lastRow="0" w:firstColumn="0" w:lastColumn="0" w:oddVBand="0" w:evenVBand="0" w:oddHBand="0" w:evenHBand="0" w:firstRowFirstColumn="0" w:firstRowLastColumn="0" w:lastRowFirstColumn="0" w:lastRowLastColumn="0"/>
            </w:pPr>
            <w:r w:rsidRPr="007E6DC3">
              <w:rPr>
                <w:lang w:val="en-US"/>
              </w:rPr>
              <w:t>Specialty</w:t>
            </w:r>
          </w:p>
        </w:tc>
        <w:tc>
          <w:tcPr>
            <w:tcW w:w="1843" w:type="dxa"/>
          </w:tcPr>
          <w:p w14:paraId="0E100021" w14:textId="079206C6" w:rsidR="007E6DC3" w:rsidRPr="007E6DC3" w:rsidRDefault="007E6DC3" w:rsidP="000F1B30">
            <w:pPr>
              <w:jc w:val="center"/>
              <w:cnfStyle w:val="000000000000" w:firstRow="0" w:lastRow="0" w:firstColumn="0" w:lastColumn="0" w:oddVBand="0" w:evenVBand="0" w:oddHBand="0" w:evenHBand="0" w:firstRowFirstColumn="0" w:firstRowLastColumn="0" w:lastRowFirstColumn="0" w:lastRowLastColumn="0"/>
            </w:pPr>
            <w:r>
              <w:rPr>
                <w:lang w:val="en-US"/>
              </w:rPr>
              <w:t>600</w:t>
            </w:r>
          </w:p>
        </w:tc>
      </w:tr>
      <w:tr w:rsidR="007E6DC3" w:rsidRPr="007E6DC3" w14:paraId="79E29B35" w14:textId="77777777" w:rsidTr="000D240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252" w:type="dxa"/>
          </w:tcPr>
          <w:p w14:paraId="4ABF77FB" w14:textId="102AD155" w:rsidR="007E6DC3" w:rsidRPr="007E6DC3" w:rsidRDefault="007E6DC3" w:rsidP="007E6DC3">
            <w:pPr>
              <w:rPr>
                <w:b w:val="0"/>
                <w:bCs w:val="0"/>
                <w:lang w:val="en-US"/>
              </w:rPr>
            </w:pPr>
            <w:r w:rsidRPr="007E6DC3">
              <w:rPr>
                <w:b w:val="0"/>
                <w:bCs w:val="0"/>
                <w:lang w:val="en-US"/>
              </w:rPr>
              <w:t>Security Engineering on AWS (GK3338)</w:t>
            </w:r>
          </w:p>
        </w:tc>
        <w:tc>
          <w:tcPr>
            <w:tcW w:w="992" w:type="dxa"/>
          </w:tcPr>
          <w:p w14:paraId="2E6AB9F7" w14:textId="23B04CD2" w:rsidR="007E6DC3" w:rsidRDefault="007E6DC3" w:rsidP="007E6DC3">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w:t>
            </w:r>
          </w:p>
        </w:tc>
        <w:tc>
          <w:tcPr>
            <w:tcW w:w="1559" w:type="dxa"/>
          </w:tcPr>
          <w:p w14:paraId="4F6D1424" w14:textId="0F4AAC6E" w:rsidR="007E6DC3" w:rsidRPr="007E6DC3" w:rsidRDefault="007E6DC3" w:rsidP="007E6DC3">
            <w:pPr>
              <w:cnfStyle w:val="000000100000" w:firstRow="0" w:lastRow="0" w:firstColumn="0" w:lastColumn="0" w:oddVBand="0" w:evenVBand="0" w:oddHBand="1" w:evenHBand="0" w:firstRowFirstColumn="0" w:firstRowLastColumn="0" w:lastRowFirstColumn="0" w:lastRowLastColumn="0"/>
              <w:rPr>
                <w:lang w:val="en-US"/>
              </w:rPr>
            </w:pPr>
            <w:r w:rsidRPr="007E6DC3">
              <w:rPr>
                <w:lang w:val="en-US"/>
              </w:rPr>
              <w:t>Specialty</w:t>
            </w:r>
          </w:p>
        </w:tc>
        <w:tc>
          <w:tcPr>
            <w:tcW w:w="1843" w:type="dxa"/>
          </w:tcPr>
          <w:p w14:paraId="26AA99FF" w14:textId="3EC5B88D" w:rsidR="007E6DC3" w:rsidRDefault="007E6DC3" w:rsidP="000F1B3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600</w:t>
            </w:r>
          </w:p>
        </w:tc>
      </w:tr>
    </w:tbl>
    <w:p w14:paraId="1A222EAD" w14:textId="77777777" w:rsidR="00925F82" w:rsidRPr="007E6DC3" w:rsidRDefault="00925F82" w:rsidP="00925F82">
      <w:pPr>
        <w:rPr>
          <w:lang w:val="en-US"/>
        </w:rPr>
      </w:pPr>
    </w:p>
    <w:p w14:paraId="7C963287" w14:textId="647A27DD" w:rsidR="000865B2" w:rsidRDefault="00925F82" w:rsidP="00925F82">
      <w:r>
        <w:t>.</w:t>
      </w:r>
    </w:p>
    <w:p w14:paraId="499B24EC" w14:textId="77777777" w:rsidR="00AF3EA3" w:rsidRPr="000865B2" w:rsidRDefault="00AF3EA3" w:rsidP="000865B2"/>
    <w:p w14:paraId="619FB583" w14:textId="291D5D01" w:rsidR="000865B2" w:rsidRDefault="000865B2" w:rsidP="009036C5">
      <w:pPr>
        <w:pStyle w:val="Titre2"/>
        <w:numPr>
          <w:ilvl w:val="0"/>
          <w:numId w:val="17"/>
        </w:numPr>
        <w:ind w:left="426"/>
      </w:pPr>
      <w:bookmarkStart w:id="15" w:name="_Toc129096309"/>
      <w:r>
        <w:t>MICROSOFT</w:t>
      </w:r>
      <w:bookmarkEnd w:id="15"/>
    </w:p>
    <w:p w14:paraId="6685C1DB" w14:textId="2F333CC6" w:rsidR="000865B2" w:rsidRDefault="0033156D" w:rsidP="007C0021">
      <w:pPr>
        <w:ind w:left="284"/>
        <w:jc w:val="both"/>
      </w:pPr>
      <w:r w:rsidRPr="0033156D">
        <w:rPr>
          <w:b/>
          <w:bCs/>
        </w:rPr>
        <w:t xml:space="preserve">Global </w:t>
      </w:r>
      <w:proofErr w:type="spellStart"/>
      <w:r w:rsidRPr="0033156D">
        <w:rPr>
          <w:b/>
          <w:bCs/>
        </w:rPr>
        <w:t>Knowledge</w:t>
      </w:r>
      <w:proofErr w:type="spellEnd"/>
      <w:r w:rsidRPr="0033156D">
        <w:t xml:space="preserve"> </w:t>
      </w:r>
      <w:r>
        <w:t xml:space="preserve">est partenaire formation et certification </w:t>
      </w:r>
      <w:r w:rsidRPr="007C0021">
        <w:rPr>
          <w:b/>
          <w:bCs/>
        </w:rPr>
        <w:t xml:space="preserve">Microsoft Gold </w:t>
      </w:r>
      <w:proofErr w:type="spellStart"/>
      <w:r w:rsidRPr="007C0021">
        <w:rPr>
          <w:b/>
          <w:bCs/>
        </w:rPr>
        <w:t>Certifie</w:t>
      </w:r>
      <w:r w:rsidR="007C0021" w:rsidRPr="007C0021">
        <w:rPr>
          <w:b/>
          <w:bCs/>
        </w:rPr>
        <w:t>d</w:t>
      </w:r>
      <w:proofErr w:type="spellEnd"/>
      <w:r>
        <w:t xml:space="preserve">. </w:t>
      </w:r>
      <w:r w:rsidR="00CC0759">
        <w:t>C</w:t>
      </w:r>
      <w:r w:rsidRPr="0033156D">
        <w:t xml:space="preserve">haque formation est animée par un instructeur certifié expérimenté dans la technologie couverte, la pratique de </w:t>
      </w:r>
      <w:proofErr w:type="spellStart"/>
      <w:r w:rsidRPr="0033156D">
        <w:t>labs</w:t>
      </w:r>
      <w:proofErr w:type="spellEnd"/>
      <w:r w:rsidRPr="0033156D">
        <w:t xml:space="preserve"> ainsi qu'un support de cours électronique</w:t>
      </w:r>
      <w:r w:rsidR="002E003A">
        <w:t xml:space="preserve"> sont inclus</w:t>
      </w:r>
      <w:r w:rsidR="00CC0759">
        <w:t xml:space="preserve">. Voici les grands thèmes proposés, </w:t>
      </w:r>
      <w:r w:rsidR="00CC0759">
        <w:rPr>
          <w:rFonts w:cstheme="minorHAnsi"/>
        </w:rPr>
        <w:t>n'hésitez à nous consulter pour avoir le détail et l’exhaustivité des formations</w:t>
      </w:r>
      <w:r w:rsidR="008908FC">
        <w:rPr>
          <w:rFonts w:cstheme="minorHAnsi"/>
        </w:rPr>
        <w:t xml:space="preserve"> </w:t>
      </w:r>
      <w:r w:rsidR="007C0021">
        <w:t>:</w:t>
      </w:r>
    </w:p>
    <w:p w14:paraId="51FB5AE0" w14:textId="00E01AC7" w:rsidR="007C0021" w:rsidRDefault="007C0021" w:rsidP="007C0021">
      <w:pPr>
        <w:ind w:left="284"/>
        <w:jc w:val="both"/>
        <w:rPr>
          <w:b/>
          <w:bCs/>
        </w:rPr>
      </w:pPr>
    </w:p>
    <w:p w14:paraId="306FE9AF" w14:textId="4BF28A4A" w:rsidR="00CC0759" w:rsidRPr="00CC0759" w:rsidRDefault="00CC0759" w:rsidP="00CC0759">
      <w:pPr>
        <w:pStyle w:val="Paragraphedeliste"/>
        <w:numPr>
          <w:ilvl w:val="0"/>
          <w:numId w:val="11"/>
        </w:numPr>
        <w:jc w:val="both"/>
        <w:rPr>
          <w:rFonts w:cstheme="minorHAnsi"/>
          <w:b/>
          <w:bCs/>
        </w:rPr>
      </w:pPr>
      <w:r w:rsidRPr="00CC0759">
        <w:rPr>
          <w:rFonts w:cstheme="minorHAnsi"/>
          <w:b/>
          <w:bCs/>
        </w:rPr>
        <w:t>Microsoft Power Platform</w:t>
      </w:r>
    </w:p>
    <w:p w14:paraId="32B02468" w14:textId="58BB98E4" w:rsidR="00CC0759" w:rsidRPr="00CC0759" w:rsidRDefault="00CC0759" w:rsidP="00CC0759">
      <w:pPr>
        <w:pStyle w:val="Paragraphedeliste"/>
        <w:numPr>
          <w:ilvl w:val="0"/>
          <w:numId w:val="11"/>
        </w:numPr>
        <w:jc w:val="both"/>
        <w:rPr>
          <w:rFonts w:cstheme="minorHAnsi"/>
          <w:b/>
          <w:bCs/>
        </w:rPr>
      </w:pPr>
      <w:r w:rsidRPr="00CC0759">
        <w:rPr>
          <w:rFonts w:cstheme="minorHAnsi"/>
          <w:b/>
          <w:bCs/>
        </w:rPr>
        <w:t>Microsoft Azure</w:t>
      </w:r>
    </w:p>
    <w:p w14:paraId="2FE55399" w14:textId="64663EF9" w:rsidR="00CC0759" w:rsidRPr="00CC0759" w:rsidRDefault="00CC0759" w:rsidP="00CC0759">
      <w:pPr>
        <w:pStyle w:val="Paragraphedeliste"/>
        <w:numPr>
          <w:ilvl w:val="0"/>
          <w:numId w:val="11"/>
        </w:numPr>
        <w:jc w:val="both"/>
        <w:rPr>
          <w:rFonts w:cstheme="minorHAnsi"/>
          <w:b/>
          <w:bCs/>
        </w:rPr>
      </w:pPr>
      <w:r w:rsidRPr="00CC0759">
        <w:rPr>
          <w:rFonts w:cstheme="minorHAnsi"/>
          <w:b/>
          <w:bCs/>
        </w:rPr>
        <w:t>Microsoft 365</w:t>
      </w:r>
    </w:p>
    <w:p w14:paraId="418ACF9E" w14:textId="6F9536E5" w:rsidR="00CC0759" w:rsidRDefault="00CC0759" w:rsidP="00CC0759">
      <w:pPr>
        <w:pStyle w:val="Paragraphedeliste"/>
        <w:numPr>
          <w:ilvl w:val="0"/>
          <w:numId w:val="11"/>
        </w:numPr>
        <w:jc w:val="both"/>
        <w:rPr>
          <w:rFonts w:cstheme="minorHAnsi"/>
          <w:b/>
          <w:bCs/>
        </w:rPr>
      </w:pPr>
      <w:r w:rsidRPr="00CC0759">
        <w:rPr>
          <w:rFonts w:cstheme="minorHAnsi"/>
          <w:b/>
          <w:bCs/>
        </w:rPr>
        <w:t>Micr</w:t>
      </w:r>
      <w:r>
        <w:rPr>
          <w:rFonts w:cstheme="minorHAnsi"/>
          <w:b/>
          <w:bCs/>
        </w:rPr>
        <w:t>o</w:t>
      </w:r>
      <w:r w:rsidRPr="00CC0759">
        <w:rPr>
          <w:rFonts w:cstheme="minorHAnsi"/>
          <w:b/>
          <w:bCs/>
        </w:rPr>
        <w:t>soft Windows 10</w:t>
      </w:r>
    </w:p>
    <w:p w14:paraId="251F3F38" w14:textId="6BB3803B" w:rsidR="00CC0759" w:rsidRPr="00CC0759" w:rsidRDefault="00CC0759" w:rsidP="00CC0759">
      <w:pPr>
        <w:pStyle w:val="Paragraphedeliste"/>
        <w:numPr>
          <w:ilvl w:val="0"/>
          <w:numId w:val="11"/>
        </w:numPr>
        <w:jc w:val="both"/>
      </w:pPr>
      <w:r w:rsidRPr="00CC0759">
        <w:rPr>
          <w:rFonts w:cstheme="minorHAnsi"/>
          <w:b/>
          <w:bCs/>
        </w:rPr>
        <w:t>Microsoft</w:t>
      </w:r>
      <w:r>
        <w:rPr>
          <w:rFonts w:cstheme="minorHAnsi"/>
          <w:b/>
          <w:bCs/>
        </w:rPr>
        <w:t xml:space="preserve"> Windows Server</w:t>
      </w:r>
    </w:p>
    <w:p w14:paraId="18FBF096" w14:textId="2EB6227A" w:rsidR="00CC0759" w:rsidRPr="00CC0759" w:rsidRDefault="00CC0759" w:rsidP="00CC0759">
      <w:pPr>
        <w:pStyle w:val="Paragraphedeliste"/>
        <w:numPr>
          <w:ilvl w:val="0"/>
          <w:numId w:val="11"/>
        </w:numPr>
        <w:jc w:val="both"/>
      </w:pPr>
      <w:r w:rsidRPr="00CC0759">
        <w:rPr>
          <w:rFonts w:cstheme="minorHAnsi"/>
          <w:b/>
          <w:bCs/>
        </w:rPr>
        <w:t>Microsoft</w:t>
      </w:r>
      <w:r>
        <w:rPr>
          <w:rFonts w:cstheme="minorHAnsi"/>
          <w:b/>
          <w:bCs/>
        </w:rPr>
        <w:t xml:space="preserve"> Skype/Teams</w:t>
      </w:r>
    </w:p>
    <w:p w14:paraId="5F54F6FE" w14:textId="4F65BD42" w:rsidR="00CC0759" w:rsidRPr="00CC0759" w:rsidRDefault="00CC0759" w:rsidP="00CC0759">
      <w:pPr>
        <w:pStyle w:val="Paragraphedeliste"/>
        <w:numPr>
          <w:ilvl w:val="0"/>
          <w:numId w:val="11"/>
        </w:numPr>
        <w:jc w:val="both"/>
      </w:pPr>
      <w:r w:rsidRPr="00CC0759">
        <w:rPr>
          <w:rFonts w:cstheme="minorHAnsi"/>
          <w:b/>
          <w:bCs/>
        </w:rPr>
        <w:t>Microsoft</w:t>
      </w:r>
      <w:r>
        <w:rPr>
          <w:rFonts w:cstheme="minorHAnsi"/>
          <w:b/>
          <w:bCs/>
        </w:rPr>
        <w:t xml:space="preserve"> conformité et sécurité</w:t>
      </w:r>
    </w:p>
    <w:p w14:paraId="184B9B90" w14:textId="2F10B9B0" w:rsidR="00CC0759" w:rsidRPr="00CC0759" w:rsidRDefault="00CC0759" w:rsidP="00CC0759">
      <w:pPr>
        <w:pStyle w:val="Paragraphedeliste"/>
        <w:numPr>
          <w:ilvl w:val="0"/>
          <w:numId w:val="11"/>
        </w:numPr>
        <w:jc w:val="both"/>
      </w:pPr>
      <w:r w:rsidRPr="00CC0759">
        <w:rPr>
          <w:rFonts w:cstheme="minorHAnsi"/>
          <w:b/>
          <w:bCs/>
        </w:rPr>
        <w:t>Microsoft</w:t>
      </w:r>
      <w:r>
        <w:rPr>
          <w:rFonts w:cstheme="minorHAnsi"/>
          <w:b/>
          <w:bCs/>
        </w:rPr>
        <w:t xml:space="preserve"> BI</w:t>
      </w:r>
    </w:p>
    <w:p w14:paraId="46C05CE3" w14:textId="3F974399" w:rsidR="00CC0759" w:rsidRDefault="00CC0759" w:rsidP="008908FC">
      <w:pPr>
        <w:pStyle w:val="Paragraphedeliste"/>
        <w:numPr>
          <w:ilvl w:val="0"/>
          <w:numId w:val="11"/>
        </w:numPr>
        <w:jc w:val="both"/>
      </w:pPr>
      <w:r w:rsidRPr="00CC0759">
        <w:rPr>
          <w:rFonts w:cstheme="minorHAnsi"/>
          <w:b/>
          <w:bCs/>
        </w:rPr>
        <w:t>Microsoft</w:t>
      </w:r>
      <w:r>
        <w:rPr>
          <w:rFonts w:cstheme="minorHAnsi"/>
          <w:b/>
          <w:bCs/>
        </w:rPr>
        <w:t xml:space="preserve"> Dynamics</w:t>
      </w:r>
    </w:p>
    <w:p w14:paraId="113B17AA" w14:textId="5EA015BE" w:rsidR="000865B2" w:rsidRDefault="000865B2" w:rsidP="009036C5">
      <w:pPr>
        <w:pStyle w:val="Titre2"/>
        <w:numPr>
          <w:ilvl w:val="0"/>
          <w:numId w:val="17"/>
        </w:numPr>
        <w:ind w:left="426"/>
      </w:pPr>
      <w:bookmarkStart w:id="16" w:name="_Toc129096310"/>
      <w:r>
        <w:lastRenderedPageBreak/>
        <w:t>GOOGLE CLOUD PLATFORM</w:t>
      </w:r>
      <w:bookmarkEnd w:id="16"/>
    </w:p>
    <w:p w14:paraId="3E6F0BFD" w14:textId="1E7185E4" w:rsidR="000865B2" w:rsidRDefault="000D1F88" w:rsidP="000D1F88">
      <w:pPr>
        <w:ind w:left="142"/>
      </w:pPr>
      <w:r w:rsidRPr="000D1F88">
        <w:rPr>
          <w:b/>
          <w:bCs/>
        </w:rPr>
        <w:t xml:space="preserve">Global </w:t>
      </w:r>
      <w:proofErr w:type="spellStart"/>
      <w:r w:rsidRPr="000D1F88">
        <w:rPr>
          <w:b/>
          <w:bCs/>
        </w:rPr>
        <w:t>Knowledge</w:t>
      </w:r>
      <w:proofErr w:type="spellEnd"/>
      <w:r w:rsidRPr="000D1F88">
        <w:t xml:space="preserve"> s'appuie sur un calendrier européen délivré à distance en anglais, ainsi que sur les sessions organisées en inter-entreprises en français</w:t>
      </w:r>
      <w:r w:rsidR="00C6744C">
        <w:t xml:space="preserve">, </w:t>
      </w:r>
      <w:r w:rsidR="00C6744C">
        <w:rPr>
          <w:rFonts w:cstheme="minorHAnsi"/>
        </w:rPr>
        <w:t xml:space="preserve">n'hésitez à nous consulter pour avoir le détail et l’exhaustivité des formations </w:t>
      </w:r>
      <w:r w:rsidR="00C6744C">
        <w:t>:</w:t>
      </w:r>
    </w:p>
    <w:p w14:paraId="2FF90EB5" w14:textId="00B60EB3" w:rsidR="000D1F88" w:rsidRDefault="000D1F88" w:rsidP="000D1F88">
      <w:pPr>
        <w:ind w:left="142"/>
      </w:pPr>
    </w:p>
    <w:p w14:paraId="635E8D71" w14:textId="01B56956" w:rsidR="000D1F88" w:rsidRPr="00C6744C" w:rsidRDefault="00C6744C" w:rsidP="00C6744C">
      <w:pPr>
        <w:pStyle w:val="Paragraphedeliste"/>
        <w:numPr>
          <w:ilvl w:val="0"/>
          <w:numId w:val="11"/>
        </w:numPr>
        <w:jc w:val="both"/>
        <w:rPr>
          <w:rFonts w:cstheme="minorHAnsi"/>
          <w:b/>
          <w:bCs/>
        </w:rPr>
      </w:pPr>
      <w:r w:rsidRPr="00C6744C">
        <w:rPr>
          <w:rFonts w:cstheme="minorHAnsi"/>
          <w:b/>
          <w:bCs/>
        </w:rPr>
        <w:t>Les fondamentaux de Google Cloud Platform</w:t>
      </w:r>
    </w:p>
    <w:p w14:paraId="5AFC7D7E" w14:textId="7AD663B5" w:rsidR="00C6744C" w:rsidRPr="00C6744C" w:rsidRDefault="00C6744C" w:rsidP="00C6744C">
      <w:pPr>
        <w:pStyle w:val="Paragraphedeliste"/>
        <w:numPr>
          <w:ilvl w:val="0"/>
          <w:numId w:val="11"/>
        </w:numPr>
        <w:jc w:val="both"/>
        <w:rPr>
          <w:rFonts w:cstheme="minorHAnsi"/>
          <w:b/>
          <w:bCs/>
        </w:rPr>
      </w:pPr>
      <w:r w:rsidRPr="00C6744C">
        <w:rPr>
          <w:rFonts w:cstheme="minorHAnsi"/>
          <w:b/>
          <w:bCs/>
        </w:rPr>
        <w:t xml:space="preserve">Google Cloud Platform : les fondamentaux du Big Data et du machine </w:t>
      </w:r>
      <w:proofErr w:type="spellStart"/>
      <w:r w:rsidRPr="00C6744C">
        <w:rPr>
          <w:rFonts w:cstheme="minorHAnsi"/>
          <w:b/>
          <w:bCs/>
        </w:rPr>
        <w:t>learning</w:t>
      </w:r>
      <w:proofErr w:type="spellEnd"/>
    </w:p>
    <w:p w14:paraId="04DD7A57" w14:textId="77777777" w:rsidR="00C6744C" w:rsidRPr="00C6744C" w:rsidRDefault="00C6744C" w:rsidP="00C6744C">
      <w:pPr>
        <w:pStyle w:val="Paragraphedeliste"/>
        <w:numPr>
          <w:ilvl w:val="0"/>
          <w:numId w:val="11"/>
        </w:numPr>
        <w:jc w:val="both"/>
        <w:rPr>
          <w:rFonts w:cstheme="minorHAnsi"/>
          <w:b/>
          <w:bCs/>
        </w:rPr>
      </w:pPr>
      <w:r w:rsidRPr="00C6744C">
        <w:rPr>
          <w:rFonts w:cstheme="minorHAnsi"/>
          <w:b/>
          <w:bCs/>
        </w:rPr>
        <w:t>Architecture Google Cloud Platform : conception et processus</w:t>
      </w:r>
    </w:p>
    <w:p w14:paraId="71FD8989" w14:textId="19F6F5F3" w:rsidR="00C6744C" w:rsidRPr="00C6744C" w:rsidRDefault="00C6744C" w:rsidP="00C6744C">
      <w:pPr>
        <w:pStyle w:val="Paragraphedeliste"/>
        <w:numPr>
          <w:ilvl w:val="0"/>
          <w:numId w:val="11"/>
        </w:numPr>
        <w:jc w:val="both"/>
        <w:rPr>
          <w:rFonts w:cstheme="minorHAnsi"/>
          <w:b/>
          <w:bCs/>
        </w:rPr>
      </w:pPr>
      <w:r w:rsidRPr="00C6744C">
        <w:rPr>
          <w:rFonts w:cstheme="minorHAnsi"/>
          <w:b/>
          <w:bCs/>
        </w:rPr>
        <w:t>Google Cloud Platform Fundamentals pour les professionnels AWS</w:t>
      </w:r>
    </w:p>
    <w:p w14:paraId="6239A404" w14:textId="6018F2AD" w:rsidR="00C6744C" w:rsidRPr="00C6744C" w:rsidRDefault="00C6744C" w:rsidP="00C6744C">
      <w:pPr>
        <w:pStyle w:val="Paragraphedeliste"/>
        <w:numPr>
          <w:ilvl w:val="0"/>
          <w:numId w:val="11"/>
        </w:numPr>
        <w:jc w:val="both"/>
        <w:rPr>
          <w:rFonts w:cstheme="minorHAnsi"/>
          <w:b/>
          <w:bCs/>
        </w:rPr>
      </w:pPr>
      <w:r w:rsidRPr="00C6744C">
        <w:rPr>
          <w:rFonts w:cstheme="minorHAnsi"/>
          <w:b/>
          <w:bCs/>
        </w:rPr>
        <w:t>Google Cloud Platform Fundamentals pour les professionnels Azure</w:t>
      </w:r>
    </w:p>
    <w:p w14:paraId="177442F6" w14:textId="2D3D5F2A" w:rsidR="00C6744C" w:rsidRPr="00C6744C" w:rsidRDefault="00C6744C" w:rsidP="00C6744C">
      <w:pPr>
        <w:pStyle w:val="Paragraphedeliste"/>
        <w:numPr>
          <w:ilvl w:val="0"/>
          <w:numId w:val="11"/>
        </w:numPr>
        <w:jc w:val="both"/>
        <w:rPr>
          <w:rFonts w:cstheme="minorHAnsi"/>
          <w:b/>
          <w:bCs/>
        </w:rPr>
      </w:pPr>
      <w:r w:rsidRPr="00C6744C">
        <w:rPr>
          <w:rFonts w:cstheme="minorHAnsi"/>
          <w:b/>
          <w:bCs/>
        </w:rPr>
        <w:t xml:space="preserve">Démarrer avec </w:t>
      </w:r>
      <w:proofErr w:type="spellStart"/>
      <w:r w:rsidRPr="00C6744C">
        <w:rPr>
          <w:rFonts w:cstheme="minorHAnsi"/>
          <w:b/>
          <w:bCs/>
        </w:rPr>
        <w:t>Kubernetes</w:t>
      </w:r>
      <w:proofErr w:type="spellEnd"/>
      <w:r w:rsidRPr="00C6744C">
        <w:rPr>
          <w:rFonts w:cstheme="minorHAnsi"/>
          <w:b/>
          <w:bCs/>
        </w:rPr>
        <w:t xml:space="preserve"> et Google container engine</w:t>
      </w:r>
    </w:p>
    <w:p w14:paraId="3C705F30" w14:textId="77777777" w:rsidR="000865B2" w:rsidRDefault="000865B2" w:rsidP="000865B2"/>
    <w:p w14:paraId="5C6BDF40" w14:textId="0ACE0A31" w:rsidR="000865B2" w:rsidRPr="000865B2" w:rsidRDefault="000865B2" w:rsidP="009036C5">
      <w:pPr>
        <w:pStyle w:val="Titre2"/>
        <w:numPr>
          <w:ilvl w:val="0"/>
          <w:numId w:val="17"/>
        </w:numPr>
        <w:ind w:left="426"/>
      </w:pPr>
      <w:bookmarkStart w:id="17" w:name="_Toc129096311"/>
      <w:r>
        <w:t>VEEAM</w:t>
      </w:r>
      <w:bookmarkEnd w:id="17"/>
    </w:p>
    <w:p w14:paraId="75B3EE8E" w14:textId="12D3ACA2" w:rsidR="003543AE" w:rsidRDefault="003543AE" w:rsidP="008F05DD"/>
    <w:p w14:paraId="5D927DD2" w14:textId="10222602" w:rsidR="003543AE" w:rsidRPr="008C4A59" w:rsidRDefault="0049746A" w:rsidP="008C4A59">
      <w:pPr>
        <w:ind w:left="426"/>
        <w:jc w:val="both"/>
      </w:pPr>
      <w:r w:rsidRPr="008C4A59">
        <w:t>Veeam® Software, fournisseur de solutions innovantes pour la protection des données, plan de reprise d’activité, et l’administration des centres de données virtuels VMware vSphere et Windows Server Hyper-V développe son programme en région EMEA</w:t>
      </w:r>
    </w:p>
    <w:p w14:paraId="6F5CD5E4" w14:textId="57867F84" w:rsidR="003543AE" w:rsidRDefault="003543AE" w:rsidP="008F05DD"/>
    <w:p w14:paraId="5DD6D62D" w14:textId="7FAB08E2" w:rsidR="003543AE" w:rsidRDefault="0049746A" w:rsidP="009036C5">
      <w:pPr>
        <w:pStyle w:val="Paragraphedeliste"/>
        <w:numPr>
          <w:ilvl w:val="0"/>
          <w:numId w:val="12"/>
        </w:numPr>
        <w:rPr>
          <w:b/>
          <w:bCs/>
          <w:lang w:val="en-US"/>
        </w:rPr>
      </w:pPr>
      <w:r w:rsidRPr="0049746A">
        <w:rPr>
          <w:b/>
          <w:bCs/>
          <w:lang w:val="en-US"/>
        </w:rPr>
        <w:t>VEEAM availability su</w:t>
      </w:r>
      <w:r>
        <w:rPr>
          <w:b/>
          <w:bCs/>
          <w:lang w:val="en-US"/>
        </w:rPr>
        <w:t xml:space="preserve">ite </w:t>
      </w:r>
      <w:proofErr w:type="gramStart"/>
      <w:r>
        <w:rPr>
          <w:b/>
          <w:bCs/>
          <w:lang w:val="en-US"/>
        </w:rPr>
        <w:t>11 :</w:t>
      </w:r>
      <w:proofErr w:type="gramEnd"/>
      <w:r>
        <w:rPr>
          <w:b/>
          <w:bCs/>
          <w:lang w:val="en-US"/>
        </w:rPr>
        <w:t xml:space="preserve"> configuration and management</w:t>
      </w:r>
      <w:r w:rsidR="00C70F4C">
        <w:rPr>
          <w:b/>
          <w:bCs/>
          <w:lang w:val="en-US"/>
        </w:rPr>
        <w:t xml:space="preserve"> – Global Knowledge</w:t>
      </w:r>
    </w:p>
    <w:p w14:paraId="50D8C9FF" w14:textId="5D2C9D69" w:rsidR="0049746A" w:rsidRDefault="0049746A" w:rsidP="00090727">
      <w:pPr>
        <w:ind w:left="360" w:firstLine="348"/>
      </w:pPr>
      <w:r w:rsidRPr="009507EF">
        <w:t>21 heures</w:t>
      </w:r>
      <w:r>
        <w:t xml:space="preserve"> </w:t>
      </w:r>
      <w:r w:rsidR="00D7505A">
        <w:t xml:space="preserve">en présentiel </w:t>
      </w:r>
      <w:r>
        <w:t>ou à distance</w:t>
      </w:r>
    </w:p>
    <w:p w14:paraId="588CAAA0" w14:textId="161AEA23" w:rsidR="001B3B4C" w:rsidRPr="003503D3" w:rsidRDefault="001B3B4C" w:rsidP="001B3B4C">
      <w:pPr>
        <w:rPr>
          <w:b/>
          <w:bCs/>
        </w:rPr>
      </w:pPr>
      <w:r>
        <w:rPr>
          <w:b/>
          <w:bCs/>
        </w:rP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6653"/>
      </w:tblGrid>
      <w:tr w:rsidR="000E72E5" w14:paraId="7B72DC61" w14:textId="77777777" w:rsidTr="001012C9">
        <w:tc>
          <w:tcPr>
            <w:tcW w:w="2552" w:type="dxa"/>
          </w:tcPr>
          <w:p w14:paraId="7362A504" w14:textId="2C107F15" w:rsidR="000E72E5" w:rsidRDefault="000E72E5" w:rsidP="00484EB0">
            <w:r>
              <w:rPr>
                <w:rFonts w:cstheme="minorHAnsi"/>
                <w:noProof/>
              </w:rPr>
              <w:lastRenderedPageBreak/>
              <w:drawing>
                <wp:inline distT="0" distB="0" distL="0" distR="0" wp14:anchorId="0FE817E8" wp14:editId="55E9D980">
                  <wp:extent cx="1173077" cy="981554"/>
                  <wp:effectExtent l="0" t="0" r="8255" b="9525"/>
                  <wp:docPr id="10" name="Image 10" descr="Une image contenant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intérieur&#10;&#10;Description générée automatiquemen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73077" cy="981554"/>
                          </a:xfrm>
                          <a:prstGeom prst="rect">
                            <a:avLst/>
                          </a:prstGeom>
                          <a:noFill/>
                        </pic:spPr>
                      </pic:pic>
                    </a:graphicData>
                  </a:graphic>
                </wp:inline>
              </w:drawing>
            </w:r>
          </w:p>
        </w:tc>
        <w:tc>
          <w:tcPr>
            <w:tcW w:w="6653" w:type="dxa"/>
          </w:tcPr>
          <w:p w14:paraId="784DF76D" w14:textId="67296639" w:rsidR="000E72E5" w:rsidRPr="001012C9" w:rsidRDefault="000E72E5" w:rsidP="000E72E5">
            <w:pPr>
              <w:pStyle w:val="Titre1"/>
              <w:numPr>
                <w:ilvl w:val="0"/>
                <w:numId w:val="0"/>
              </w:numPr>
              <w:ind w:left="360"/>
              <w:rPr>
                <w:sz w:val="16"/>
                <w:szCs w:val="16"/>
              </w:rPr>
            </w:pPr>
          </w:p>
          <w:p w14:paraId="3A437E89" w14:textId="77777777" w:rsidR="001012C9" w:rsidRPr="001012C9" w:rsidRDefault="001012C9" w:rsidP="001012C9"/>
          <w:p w14:paraId="2A6E0953" w14:textId="5A688F4A" w:rsidR="000E72E5" w:rsidRPr="002A6798" w:rsidRDefault="000E72E5" w:rsidP="000E72E5">
            <w:pPr>
              <w:pStyle w:val="Titre1"/>
            </w:pPr>
            <w:bookmarkStart w:id="18" w:name="_Toc129096312"/>
            <w:r>
              <w:t>LES FORMATIONS GREEN IT</w:t>
            </w:r>
            <w:bookmarkEnd w:id="18"/>
          </w:p>
          <w:p w14:paraId="2A618D34" w14:textId="77777777" w:rsidR="000E72E5" w:rsidRDefault="000E72E5" w:rsidP="00484EB0"/>
        </w:tc>
      </w:tr>
    </w:tbl>
    <w:p w14:paraId="71CC012B" w14:textId="3A55B37A" w:rsidR="000E72E5" w:rsidRDefault="000E72E5" w:rsidP="00484EB0"/>
    <w:p w14:paraId="04D32112" w14:textId="32A86989" w:rsidR="000E72E5" w:rsidRDefault="000E72E5" w:rsidP="00484EB0"/>
    <w:p w14:paraId="01E576E1" w14:textId="77777777" w:rsidR="000E72E5" w:rsidRDefault="000E72E5" w:rsidP="00484EB0"/>
    <w:p w14:paraId="67EEB7F3" w14:textId="77777777" w:rsidR="00484EB0" w:rsidRDefault="00484EB0" w:rsidP="00484EB0">
      <w:pPr>
        <w:jc w:val="both"/>
        <w:rPr>
          <w:rFonts w:cstheme="minorHAnsi"/>
        </w:rPr>
      </w:pPr>
      <w:r>
        <w:rPr>
          <w:rFonts w:cstheme="minorHAnsi"/>
        </w:rPr>
        <w:t xml:space="preserve">Après la signature du manifeste </w:t>
      </w:r>
      <w:r w:rsidRPr="000156F3">
        <w:rPr>
          <w:rFonts w:cstheme="minorHAnsi"/>
          <w:b/>
          <w:bCs/>
          <w:color w:val="808080" w:themeColor="accent6" w:themeShade="80"/>
        </w:rPr>
        <w:t>PLANET TECH’CARE</w:t>
      </w:r>
      <w:r w:rsidRPr="000156F3">
        <w:rPr>
          <w:rFonts w:cstheme="minorHAnsi"/>
          <w:color w:val="808080" w:themeColor="accent6" w:themeShade="80"/>
        </w:rPr>
        <w:t xml:space="preserve"> </w:t>
      </w:r>
      <w:r>
        <w:rPr>
          <w:rFonts w:cstheme="minorHAnsi"/>
        </w:rPr>
        <w:t xml:space="preserve">par </w:t>
      </w:r>
      <w:proofErr w:type="spellStart"/>
      <w:r>
        <w:rPr>
          <w:rFonts w:cstheme="minorHAnsi"/>
        </w:rPr>
        <w:t>Micropole</w:t>
      </w:r>
      <w:proofErr w:type="spellEnd"/>
      <w:r>
        <w:rPr>
          <w:rFonts w:cstheme="minorHAnsi"/>
        </w:rPr>
        <w:t xml:space="preserve">, le plan de développement des compétences numériques responsable a été lancé courant 2021 et se poursuit depuis. </w:t>
      </w:r>
    </w:p>
    <w:p w14:paraId="4C13C256" w14:textId="77777777" w:rsidR="00484EB0" w:rsidRDefault="00484EB0" w:rsidP="00484EB0">
      <w:pPr>
        <w:jc w:val="both"/>
        <w:rPr>
          <w:rFonts w:cstheme="minorHAnsi"/>
        </w:rPr>
      </w:pPr>
      <w:r>
        <w:rPr>
          <w:rFonts w:cstheme="minorHAnsi"/>
        </w:rPr>
        <w:t>L’objectif est de rendre nos services éco-responsables et d’être en mesure de conseiller nos clients dans leur transformation vers un SI durable.</w:t>
      </w:r>
    </w:p>
    <w:p w14:paraId="2D134E03" w14:textId="77777777" w:rsidR="00484EB0" w:rsidRDefault="00484EB0" w:rsidP="00484EB0"/>
    <w:p w14:paraId="58A48ABA" w14:textId="77777777" w:rsidR="00484EB0" w:rsidRDefault="00484EB0" w:rsidP="00484EB0"/>
    <w:tbl>
      <w:tblPr>
        <w:tblStyle w:val="Grilledutableau"/>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9"/>
        <w:gridCol w:w="4999"/>
      </w:tblGrid>
      <w:tr w:rsidR="00484EB0" w:rsidRPr="002E08FB" w14:paraId="798F28C0" w14:textId="77777777" w:rsidTr="00757A9A">
        <w:tc>
          <w:tcPr>
            <w:tcW w:w="4919" w:type="dxa"/>
          </w:tcPr>
          <w:p w14:paraId="3B6ADFE8" w14:textId="77777777" w:rsidR="00484EB0" w:rsidRPr="00144515" w:rsidRDefault="00484EB0" w:rsidP="00757A9A">
            <w:pPr>
              <w:jc w:val="center"/>
              <w:rPr>
                <w:b/>
                <w:bCs/>
                <w:sz w:val="22"/>
                <w:szCs w:val="22"/>
              </w:rPr>
            </w:pPr>
            <w:r w:rsidRPr="001F10AD">
              <w:rPr>
                <w:b/>
                <w:bCs/>
                <w:color w:val="auto"/>
                <w:sz w:val="22"/>
                <w:szCs w:val="22"/>
              </w:rPr>
              <w:t>Sensibilisation</w:t>
            </w:r>
          </w:p>
        </w:tc>
        <w:tc>
          <w:tcPr>
            <w:tcW w:w="4999" w:type="dxa"/>
          </w:tcPr>
          <w:p w14:paraId="0E1C950F" w14:textId="77777777" w:rsidR="00484EB0" w:rsidRPr="001F10AD" w:rsidRDefault="00484EB0" w:rsidP="00757A9A">
            <w:pPr>
              <w:jc w:val="center"/>
              <w:rPr>
                <w:color w:val="auto"/>
                <w:sz w:val="22"/>
                <w:szCs w:val="22"/>
              </w:rPr>
            </w:pPr>
            <w:r w:rsidRPr="001F10AD">
              <w:rPr>
                <w:b/>
                <w:bCs/>
                <w:color w:val="auto"/>
                <w:sz w:val="22"/>
                <w:szCs w:val="22"/>
              </w:rPr>
              <w:t>Métiers éco-responsables</w:t>
            </w:r>
          </w:p>
        </w:tc>
      </w:tr>
      <w:tr w:rsidR="00484EB0" w:rsidRPr="002E08FB" w14:paraId="7F6ED38F" w14:textId="77777777" w:rsidTr="00757A9A">
        <w:tc>
          <w:tcPr>
            <w:tcW w:w="4919" w:type="dxa"/>
          </w:tcPr>
          <w:p w14:paraId="041B58D2" w14:textId="77777777" w:rsidR="00484EB0" w:rsidRDefault="00484EB0" w:rsidP="00757A9A"/>
          <w:p w14:paraId="282B2890" w14:textId="77777777" w:rsidR="00484EB0" w:rsidRDefault="00484EB0" w:rsidP="00757A9A"/>
          <w:p w14:paraId="1ABFDF9A" w14:textId="77777777" w:rsidR="00484EB0" w:rsidRPr="002E08FB" w:rsidRDefault="00484EB0" w:rsidP="00757A9A">
            <w:r w:rsidRPr="002E08FB">
              <w:t>Comprendre les enjeux et l’impact du numérique</w:t>
            </w:r>
          </w:p>
          <w:p w14:paraId="4DF1CEC4" w14:textId="77777777" w:rsidR="00484EB0" w:rsidRPr="002E08FB" w:rsidRDefault="00484EB0" w:rsidP="00757A9A">
            <w:pPr>
              <w:rPr>
                <w:b/>
                <w:bCs/>
              </w:rPr>
            </w:pPr>
          </w:p>
        </w:tc>
        <w:tc>
          <w:tcPr>
            <w:tcW w:w="4999" w:type="dxa"/>
          </w:tcPr>
          <w:p w14:paraId="50961B68" w14:textId="77777777" w:rsidR="00484EB0" w:rsidRDefault="00484EB0" w:rsidP="00757A9A">
            <w:pPr>
              <w:jc w:val="both"/>
            </w:pPr>
          </w:p>
          <w:p w14:paraId="29A63555" w14:textId="77777777" w:rsidR="00484EB0" w:rsidRDefault="00484EB0" w:rsidP="00757A9A">
            <w:pPr>
              <w:jc w:val="both"/>
            </w:pPr>
          </w:p>
          <w:p w14:paraId="6858BB78" w14:textId="77777777" w:rsidR="00484EB0" w:rsidRPr="00692D4B" w:rsidRDefault="00484EB0" w:rsidP="00757A9A">
            <w:pPr>
              <w:jc w:val="both"/>
            </w:pPr>
            <w:r w:rsidRPr="00692D4B">
              <w:t>Process de création ou de pilotage d’applications</w:t>
            </w:r>
          </w:p>
          <w:p w14:paraId="2F1CD046" w14:textId="77777777" w:rsidR="00484EB0" w:rsidRPr="00692D4B" w:rsidRDefault="00484EB0" w:rsidP="00757A9A">
            <w:pPr>
              <w:jc w:val="both"/>
            </w:pPr>
            <w:r w:rsidRPr="00692D4B">
              <w:t>Prise en compte des enjeux du numérique responsable : accessibilité, éco-</w:t>
            </w:r>
            <w:proofErr w:type="gramStart"/>
            <w:r w:rsidRPr="00692D4B">
              <w:t>conception,</w:t>
            </w:r>
            <w:r>
              <w:t>…</w:t>
            </w:r>
            <w:proofErr w:type="gramEnd"/>
          </w:p>
        </w:tc>
      </w:tr>
      <w:tr w:rsidR="00484EB0" w:rsidRPr="000156F3" w14:paraId="0CA12BAF" w14:textId="77777777" w:rsidTr="00757A9A">
        <w:tc>
          <w:tcPr>
            <w:tcW w:w="4919" w:type="dxa"/>
            <w:vMerge w:val="restart"/>
          </w:tcPr>
          <w:p w14:paraId="59B715C0" w14:textId="77777777" w:rsidR="00484EB0" w:rsidRPr="00144515" w:rsidRDefault="00484EB0" w:rsidP="00757A9A">
            <w:pPr>
              <w:rPr>
                <w:b/>
                <w:bCs/>
              </w:rPr>
            </w:pPr>
            <w:r>
              <w:rPr>
                <w:b/>
                <w:bCs/>
              </w:rPr>
              <w:t>LA FRESQUE DU NUMERIQUE</w:t>
            </w:r>
          </w:p>
          <w:p w14:paraId="5FCA49E1" w14:textId="77777777" w:rsidR="00484EB0" w:rsidRDefault="00484EB0" w:rsidP="00757A9A">
            <w:r>
              <w:t>Durée : 2 x 1H30</w:t>
            </w:r>
          </w:p>
          <w:p w14:paraId="6E81227D" w14:textId="77777777" w:rsidR="00484EB0" w:rsidRDefault="00484EB0" w:rsidP="00757A9A">
            <w:r>
              <w:t>Formation digitale dispensée en interne par un formateur certifié</w:t>
            </w:r>
          </w:p>
          <w:p w14:paraId="6B1508DF" w14:textId="77777777" w:rsidR="00484EB0" w:rsidRDefault="00484EB0" w:rsidP="00757A9A"/>
          <w:p w14:paraId="21024FC5" w14:textId="77777777" w:rsidR="00484EB0" w:rsidRDefault="00484EB0" w:rsidP="00757A9A">
            <w:r w:rsidRPr="00144515">
              <w:rPr>
                <w:b/>
                <w:bCs/>
              </w:rPr>
              <w:t xml:space="preserve">Module </w:t>
            </w:r>
            <w:r>
              <w:rPr>
                <w:b/>
                <w:bCs/>
              </w:rPr>
              <w:t xml:space="preserve">de formation sur </w:t>
            </w:r>
            <w:r w:rsidRPr="00144515">
              <w:rPr>
                <w:b/>
                <w:bCs/>
              </w:rPr>
              <w:t>IPA</w:t>
            </w:r>
            <w:r>
              <w:t> : en cours de TEST</w:t>
            </w:r>
          </w:p>
          <w:p w14:paraId="70BAFCAC" w14:textId="77777777" w:rsidR="00484EB0" w:rsidRDefault="00484EB0" w:rsidP="00757A9A"/>
          <w:p w14:paraId="507C56F5" w14:textId="77777777" w:rsidR="00484EB0" w:rsidRDefault="00484EB0" w:rsidP="00757A9A">
            <w:r>
              <w:t>Public : tous les collaborateurs</w:t>
            </w:r>
          </w:p>
          <w:p w14:paraId="4D20D43D" w14:textId="77777777" w:rsidR="00484EB0" w:rsidRDefault="00484EB0" w:rsidP="00757A9A"/>
          <w:p w14:paraId="7F7AFCD3" w14:textId="77777777" w:rsidR="00484EB0" w:rsidRDefault="00484EB0" w:rsidP="00757A9A"/>
          <w:p w14:paraId="2C423499" w14:textId="77777777" w:rsidR="00484EB0" w:rsidRPr="001F10AD" w:rsidRDefault="00484EB0" w:rsidP="00757A9A">
            <w:pPr>
              <w:rPr>
                <w:b/>
                <w:bCs/>
                <w:caps/>
              </w:rPr>
            </w:pPr>
            <w:r w:rsidRPr="001F10AD">
              <w:rPr>
                <w:b/>
                <w:bCs/>
                <w:caps/>
              </w:rPr>
              <w:t>La Fresque du climat</w:t>
            </w:r>
          </w:p>
          <w:p w14:paraId="02E8947F" w14:textId="77777777" w:rsidR="00484EB0" w:rsidRPr="001F10AD" w:rsidRDefault="00484EB0" w:rsidP="00757A9A">
            <w:pPr>
              <w:rPr>
                <w:b/>
                <w:bCs/>
                <w:caps/>
              </w:rPr>
            </w:pPr>
          </w:p>
          <w:p w14:paraId="2F95877B" w14:textId="77777777" w:rsidR="00484EB0" w:rsidRPr="001F10AD" w:rsidRDefault="00484EB0" w:rsidP="00757A9A">
            <w:pPr>
              <w:jc w:val="both"/>
            </w:pPr>
            <w:r w:rsidRPr="001F10AD">
              <w:rPr>
                <w:b/>
                <w:bCs/>
              </w:rPr>
              <w:t>Objectifs pédagogiques</w:t>
            </w:r>
            <w:r w:rsidRPr="001F10AD">
              <w:t> : comprendre le fonctionnement du changement climatique ; prendre conscience de la complexité du changement climatique (ses causes et ses conséquences) ; identifier comment agir efficacement et sensibiliser les autres.</w:t>
            </w:r>
          </w:p>
          <w:p w14:paraId="167B4E22" w14:textId="77777777" w:rsidR="00484EB0" w:rsidRPr="001F10AD" w:rsidRDefault="00484EB0" w:rsidP="00757A9A">
            <w:pPr>
              <w:jc w:val="both"/>
            </w:pPr>
          </w:p>
          <w:p w14:paraId="13712DAB" w14:textId="77777777" w:rsidR="00484EB0" w:rsidRPr="001F10AD" w:rsidRDefault="00484EB0" w:rsidP="00757A9A">
            <w:pPr>
              <w:jc w:val="both"/>
            </w:pPr>
            <w:r w:rsidRPr="001F10AD">
              <w:rPr>
                <w:b/>
                <w:bCs/>
              </w:rPr>
              <w:t>Public</w:t>
            </w:r>
            <w:r w:rsidRPr="001F10AD">
              <w:t xml:space="preserve"> : tout salarié </w:t>
            </w:r>
            <w:proofErr w:type="gramStart"/>
            <w:r w:rsidRPr="001F10AD">
              <w:t>impliqué</w:t>
            </w:r>
            <w:proofErr w:type="gramEnd"/>
            <w:r w:rsidRPr="001F10AD">
              <w:t xml:space="preserve"> dans la démarche de responsabilité sociétale de son organisation</w:t>
            </w:r>
          </w:p>
          <w:p w14:paraId="77F1BF40" w14:textId="77777777" w:rsidR="00484EB0" w:rsidRPr="001F10AD" w:rsidRDefault="00484EB0" w:rsidP="00757A9A">
            <w:pPr>
              <w:jc w:val="both"/>
            </w:pPr>
          </w:p>
          <w:p w14:paraId="1042FB0E" w14:textId="77777777" w:rsidR="00484EB0" w:rsidRPr="002E08FB" w:rsidRDefault="00484EB0" w:rsidP="00757A9A">
            <w:pPr>
              <w:jc w:val="both"/>
            </w:pPr>
            <w:r w:rsidRPr="001F10AD">
              <w:rPr>
                <w:b/>
                <w:bCs/>
              </w:rPr>
              <w:t>Durée</w:t>
            </w:r>
            <w:r w:rsidRPr="001F10AD">
              <w:t> : 3 heures en distanciel</w:t>
            </w:r>
          </w:p>
        </w:tc>
        <w:tc>
          <w:tcPr>
            <w:tcW w:w="4999" w:type="dxa"/>
          </w:tcPr>
          <w:p w14:paraId="74A604DA" w14:textId="77777777" w:rsidR="00484EB0" w:rsidRDefault="00484EB0" w:rsidP="00757A9A">
            <w:pPr>
              <w:jc w:val="both"/>
              <w:rPr>
                <w:b/>
                <w:bCs/>
              </w:rPr>
            </w:pPr>
          </w:p>
          <w:p w14:paraId="201504F3" w14:textId="77777777" w:rsidR="00484EB0" w:rsidRPr="000156F3" w:rsidRDefault="00484EB0" w:rsidP="00757A9A">
            <w:pPr>
              <w:jc w:val="both"/>
              <w:rPr>
                <w:b/>
                <w:bCs/>
              </w:rPr>
            </w:pPr>
            <w:r w:rsidRPr="000156F3">
              <w:rPr>
                <w:b/>
                <w:bCs/>
              </w:rPr>
              <w:t>GREEN IT – ETAT DE L’ART</w:t>
            </w:r>
          </w:p>
          <w:p w14:paraId="616BAB87" w14:textId="77777777" w:rsidR="00484EB0" w:rsidRDefault="00484EB0" w:rsidP="00757A9A">
            <w:pPr>
              <w:jc w:val="both"/>
            </w:pPr>
            <w:r w:rsidRPr="000156F3">
              <w:t>Comment réduire le coût d</w:t>
            </w:r>
            <w:r>
              <w:t>e son informatique et les nuisances environnements associées ?</w:t>
            </w:r>
          </w:p>
          <w:p w14:paraId="7AA03E4B" w14:textId="77777777" w:rsidR="00484EB0" w:rsidRPr="000156F3" w:rsidRDefault="00484EB0" w:rsidP="00757A9A">
            <w:pPr>
              <w:jc w:val="both"/>
            </w:pPr>
            <w:r w:rsidRPr="000156F3">
              <w:rPr>
                <w:b/>
                <w:bCs/>
                <w:i/>
                <w:iCs/>
                <w:color w:val="000000"/>
                <w:u w:val="single"/>
              </w:rPr>
              <w:t>Certification</w:t>
            </w:r>
            <w:r w:rsidRPr="000156F3">
              <w:rPr>
                <w:i/>
                <w:iCs/>
              </w:rPr>
              <w:t xml:space="preserve"> Numérique Responsable</w:t>
            </w:r>
            <w:r w:rsidRPr="000156F3">
              <w:t> : À l'issue de cette formation passage de la Certification "</w:t>
            </w:r>
            <w:r w:rsidRPr="00B906A1">
              <w:rPr>
                <w:b/>
                <w:bCs/>
              </w:rPr>
              <w:t>Numérique Responsable</w:t>
            </w:r>
            <w:r w:rsidRPr="000156F3">
              <w:t>", lors de la dernière demi-journée</w:t>
            </w:r>
          </w:p>
          <w:p w14:paraId="7082C4CB" w14:textId="77777777" w:rsidR="00484EB0" w:rsidRPr="000156F3" w:rsidRDefault="00484EB0" w:rsidP="00757A9A">
            <w:pPr>
              <w:jc w:val="both"/>
            </w:pPr>
          </w:p>
          <w:p w14:paraId="63C4A232" w14:textId="77777777" w:rsidR="00484EB0" w:rsidRDefault="00484EB0" w:rsidP="00757A9A">
            <w:pPr>
              <w:jc w:val="both"/>
            </w:pPr>
            <w:r>
              <w:t>Durée : 2 jours et demi</w:t>
            </w:r>
          </w:p>
          <w:p w14:paraId="098F3B26" w14:textId="77777777" w:rsidR="00484EB0" w:rsidRPr="000156F3" w:rsidRDefault="00484EB0" w:rsidP="00757A9A">
            <w:pPr>
              <w:jc w:val="both"/>
            </w:pPr>
          </w:p>
          <w:p w14:paraId="56DCD242" w14:textId="77777777" w:rsidR="00484EB0" w:rsidRDefault="00484EB0" w:rsidP="00757A9A">
            <w:pPr>
              <w:jc w:val="both"/>
            </w:pPr>
            <w:r w:rsidRPr="000156F3">
              <w:t>Public : managers</w:t>
            </w:r>
            <w:r>
              <w:t>, porteurs d’offres, avant-ventes</w:t>
            </w:r>
          </w:p>
          <w:p w14:paraId="707B0351" w14:textId="77777777" w:rsidR="00484EB0" w:rsidRDefault="00484EB0" w:rsidP="00757A9A">
            <w:pPr>
              <w:jc w:val="both"/>
            </w:pPr>
          </w:p>
          <w:p w14:paraId="3A3B365C" w14:textId="77777777" w:rsidR="00484EB0" w:rsidRPr="000156F3" w:rsidRDefault="00484EB0" w:rsidP="00757A9A">
            <w:pPr>
              <w:jc w:val="both"/>
            </w:pPr>
          </w:p>
        </w:tc>
      </w:tr>
      <w:tr w:rsidR="00484EB0" w:rsidRPr="000156F3" w14:paraId="720E91E0" w14:textId="77777777" w:rsidTr="00757A9A">
        <w:tc>
          <w:tcPr>
            <w:tcW w:w="4919" w:type="dxa"/>
            <w:vMerge/>
          </w:tcPr>
          <w:p w14:paraId="1E159E43" w14:textId="77777777" w:rsidR="00484EB0" w:rsidRDefault="00484EB0" w:rsidP="00757A9A"/>
        </w:tc>
        <w:tc>
          <w:tcPr>
            <w:tcW w:w="4999" w:type="dxa"/>
          </w:tcPr>
          <w:p w14:paraId="3E6520F8" w14:textId="77777777" w:rsidR="00484EB0" w:rsidRPr="00CD482E" w:rsidRDefault="00484EB0" w:rsidP="00757A9A">
            <w:pPr>
              <w:rPr>
                <w:b/>
                <w:bCs/>
              </w:rPr>
            </w:pPr>
            <w:r w:rsidRPr="00CD482E">
              <w:rPr>
                <w:b/>
                <w:bCs/>
              </w:rPr>
              <w:t>GREEN IT – ECO-CONCEPTION DE SERVICES NUMERIQUES</w:t>
            </w:r>
          </w:p>
          <w:p w14:paraId="48AE9F83" w14:textId="77777777" w:rsidR="00484EB0" w:rsidRDefault="00484EB0" w:rsidP="00757A9A">
            <w:pPr>
              <w:rPr>
                <w:color w:val="000000"/>
              </w:rPr>
            </w:pPr>
            <w:r>
              <w:rPr>
                <w:color w:val="000000"/>
              </w:rPr>
              <w:t>Améliorer l’efficience des applications dès leur conception pour réduire les impacts environnementaux et économiques associés tout en améliorant significativement l’expérience utilisateur. </w:t>
            </w:r>
          </w:p>
          <w:p w14:paraId="6E2A4120" w14:textId="77777777" w:rsidR="00484EB0" w:rsidRDefault="00484EB0" w:rsidP="00757A9A">
            <w:pPr>
              <w:rPr>
                <w:color w:val="000000"/>
              </w:rPr>
            </w:pPr>
            <w:r w:rsidRPr="000156F3">
              <w:rPr>
                <w:b/>
                <w:bCs/>
                <w:i/>
                <w:iCs/>
                <w:color w:val="000000"/>
                <w:u w:val="single"/>
              </w:rPr>
              <w:t>Certification</w:t>
            </w:r>
            <w:r>
              <w:rPr>
                <w:i/>
                <w:iCs/>
                <w:color w:val="000000"/>
              </w:rPr>
              <w:t xml:space="preserve"> Éco-conception Web</w:t>
            </w:r>
            <w:r>
              <w:rPr>
                <w:color w:val="000000"/>
              </w:rPr>
              <w:t xml:space="preserve"> : à l'issue de cette formation passage de la </w:t>
            </w:r>
            <w:r>
              <w:rPr>
                <w:b/>
                <w:bCs/>
                <w:color w:val="000000"/>
              </w:rPr>
              <w:t>Certification "Eco Conception Web"</w:t>
            </w:r>
            <w:r>
              <w:rPr>
                <w:color w:val="000000"/>
              </w:rPr>
              <w:t>.</w:t>
            </w:r>
          </w:p>
          <w:p w14:paraId="66114EFA" w14:textId="77777777" w:rsidR="00484EB0" w:rsidRDefault="00484EB0" w:rsidP="00757A9A">
            <w:pPr>
              <w:rPr>
                <w:color w:val="000000"/>
              </w:rPr>
            </w:pPr>
          </w:p>
          <w:p w14:paraId="410FAB74" w14:textId="77777777" w:rsidR="00484EB0" w:rsidRDefault="00484EB0" w:rsidP="00757A9A">
            <w:r>
              <w:t>Durée : 2 jours et demi</w:t>
            </w:r>
          </w:p>
          <w:p w14:paraId="11316ACB" w14:textId="77777777" w:rsidR="00484EB0" w:rsidRDefault="00484EB0" w:rsidP="00757A9A">
            <w:pPr>
              <w:rPr>
                <w:color w:val="000000"/>
              </w:rPr>
            </w:pPr>
          </w:p>
          <w:p w14:paraId="2FDAA592" w14:textId="77777777" w:rsidR="00484EB0" w:rsidRPr="000156F3" w:rsidRDefault="00484EB0" w:rsidP="00757A9A">
            <w:pPr>
              <w:rPr>
                <w:b/>
                <w:bCs/>
              </w:rPr>
            </w:pPr>
            <w:r>
              <w:rPr>
                <w:color w:val="000000"/>
              </w:rPr>
              <w:t>Public : consultants, concepteurs, développeurs WEB, UX</w:t>
            </w:r>
          </w:p>
        </w:tc>
      </w:tr>
    </w:tbl>
    <w:p w14:paraId="33FF354A" w14:textId="77777777" w:rsidR="00484EB0" w:rsidRDefault="00484EB0" w:rsidP="00484EB0"/>
    <w:p w14:paraId="60AC158C" w14:textId="77777777" w:rsidR="00484EB0" w:rsidRDefault="00484EB0" w:rsidP="00484EB0">
      <w:r>
        <w:br w:type="page"/>
      </w:r>
    </w:p>
    <w:p w14:paraId="272B2156" w14:textId="24B64916" w:rsidR="008C4A59" w:rsidRDefault="007823F9" w:rsidP="008C4A59">
      <w:pPr>
        <w:pStyle w:val="Titre1"/>
      </w:pPr>
      <w:bookmarkStart w:id="19" w:name="_Toc129096313"/>
      <w:r>
        <w:lastRenderedPageBreak/>
        <w:t>boostez vos pit</w:t>
      </w:r>
      <w:r w:rsidR="007F4C74">
        <w:t>CHS</w:t>
      </w:r>
      <w:r>
        <w:t xml:space="preserve"> et story &amp; VISUAL TELLING</w:t>
      </w:r>
      <w:bookmarkEnd w:id="19"/>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603"/>
      </w:tblGrid>
      <w:tr w:rsidR="00110F01" w14:paraId="40155EF2" w14:textId="77777777" w:rsidTr="0063151F">
        <w:tc>
          <w:tcPr>
            <w:tcW w:w="4253" w:type="dxa"/>
          </w:tcPr>
          <w:p w14:paraId="3CAF6701" w14:textId="5EF6676C" w:rsidR="00110F01" w:rsidRDefault="00110F01" w:rsidP="00110F01">
            <w:pPr>
              <w:rPr>
                <w:rFonts w:ascii="Arial" w:hAnsi="Arial"/>
              </w:rPr>
            </w:pPr>
          </w:p>
          <w:p w14:paraId="6B5847B8" w14:textId="782E6EAF" w:rsidR="0063151F" w:rsidRPr="00C24D4F" w:rsidRDefault="0063151F" w:rsidP="0063151F">
            <w:pPr>
              <w:jc w:val="center"/>
              <w:rPr>
                <w:rFonts w:ascii="Arial" w:hAnsi="Arial"/>
              </w:rPr>
            </w:pPr>
            <w:r>
              <w:rPr>
                <w:rFonts w:cstheme="minorHAnsi"/>
                <w:noProof/>
              </w:rPr>
              <w:drawing>
                <wp:inline distT="0" distB="0" distL="0" distR="0" wp14:anchorId="07AF754C" wp14:editId="71338D84">
                  <wp:extent cx="1371600" cy="716772"/>
                  <wp:effectExtent l="0" t="0" r="0" b="762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71600" cy="716772"/>
                          </a:xfrm>
                          <a:prstGeom prst="rect">
                            <a:avLst/>
                          </a:prstGeom>
                          <a:noFill/>
                        </pic:spPr>
                      </pic:pic>
                    </a:graphicData>
                  </a:graphic>
                </wp:inline>
              </w:drawing>
            </w:r>
          </w:p>
          <w:p w14:paraId="4F1F82B3" w14:textId="77777777" w:rsidR="00110F01" w:rsidRDefault="00110F01" w:rsidP="003543AE">
            <w:pPr>
              <w:rPr>
                <w:rFonts w:ascii="Arial" w:hAnsi="Arial"/>
              </w:rPr>
            </w:pPr>
          </w:p>
        </w:tc>
        <w:tc>
          <w:tcPr>
            <w:tcW w:w="4603" w:type="dxa"/>
          </w:tcPr>
          <w:p w14:paraId="59FAC536" w14:textId="77777777" w:rsidR="0063151F" w:rsidRPr="0063151F" w:rsidRDefault="0063151F" w:rsidP="0063151F">
            <w:pPr>
              <w:rPr>
                <w:rFonts w:ascii="Arial" w:hAnsi="Arial"/>
                <w:sz w:val="16"/>
                <w:szCs w:val="16"/>
              </w:rPr>
            </w:pPr>
          </w:p>
          <w:p w14:paraId="548A5502" w14:textId="77777777" w:rsidR="0063151F" w:rsidRPr="0063151F" w:rsidRDefault="0063151F" w:rsidP="0063151F">
            <w:pPr>
              <w:rPr>
                <w:rFonts w:ascii="Arial" w:hAnsi="Arial"/>
                <w:sz w:val="16"/>
                <w:szCs w:val="16"/>
              </w:rPr>
            </w:pPr>
          </w:p>
          <w:p w14:paraId="2E69A3C6" w14:textId="77777777" w:rsidR="0063151F" w:rsidRPr="0063151F" w:rsidRDefault="0063151F" w:rsidP="0063151F">
            <w:pPr>
              <w:rPr>
                <w:rFonts w:ascii="Arial" w:hAnsi="Arial"/>
                <w:sz w:val="16"/>
                <w:szCs w:val="16"/>
              </w:rPr>
            </w:pPr>
          </w:p>
          <w:p w14:paraId="2859254A" w14:textId="23F2A326" w:rsidR="0063151F" w:rsidRPr="00C24D4F" w:rsidRDefault="0063151F" w:rsidP="0063151F">
            <w:pPr>
              <w:rPr>
                <w:rFonts w:ascii="Arial" w:hAnsi="Arial"/>
                <w:b/>
              </w:rPr>
            </w:pPr>
            <w:r w:rsidRPr="00C24D4F">
              <w:rPr>
                <w:rFonts w:ascii="Arial" w:hAnsi="Arial"/>
              </w:rPr>
              <w:t xml:space="preserve">Organisme de formation : </w:t>
            </w:r>
            <w:r w:rsidRPr="00C24D4F">
              <w:rPr>
                <w:rFonts w:ascii="Arial" w:hAnsi="Arial"/>
                <w:b/>
              </w:rPr>
              <w:t>PERSONNALITE</w:t>
            </w:r>
          </w:p>
          <w:p w14:paraId="06E5FC86" w14:textId="7EF84924" w:rsidR="00110F01" w:rsidRDefault="0063151F" w:rsidP="0063151F">
            <w:pPr>
              <w:rPr>
                <w:rFonts w:ascii="Arial" w:hAnsi="Arial"/>
              </w:rPr>
            </w:pPr>
            <w:r w:rsidRPr="00C24D4F">
              <w:rPr>
                <w:rFonts w:ascii="Arial" w:hAnsi="Arial"/>
                <w:i/>
                <w:iCs/>
              </w:rPr>
              <w:t>Session à distance possible</w:t>
            </w:r>
          </w:p>
        </w:tc>
      </w:tr>
    </w:tbl>
    <w:p w14:paraId="716A0347" w14:textId="77777777" w:rsidR="003543AE" w:rsidRDefault="003543AE" w:rsidP="003543AE">
      <w:pPr>
        <w:pStyle w:val="En-tte"/>
        <w:rPr>
          <w:rFonts w:ascii="Arial" w:hAnsi="Arial"/>
        </w:rPr>
      </w:pPr>
    </w:p>
    <w:p w14:paraId="0B0CACEA" w14:textId="77777777" w:rsidR="003543AE" w:rsidRPr="00297DFE" w:rsidRDefault="003543AE" w:rsidP="003543AE">
      <w:pPr>
        <w:pStyle w:val="Titre3"/>
      </w:pPr>
      <w:bookmarkStart w:id="20" w:name="_Toc128559097"/>
      <w:bookmarkStart w:id="21" w:name="_Toc129096314"/>
      <w:r>
        <w:t>Enrichir ses présentations</w:t>
      </w:r>
      <w:bookmarkEnd w:id="20"/>
      <w:bookmarkEnd w:id="21"/>
    </w:p>
    <w:p w14:paraId="005232B3" w14:textId="77777777" w:rsidR="003543AE" w:rsidRPr="00C24D4F" w:rsidRDefault="003543AE" w:rsidP="003543AE">
      <w:pPr>
        <w:pStyle w:val="En-tte"/>
        <w:jc w:val="both"/>
        <w:rPr>
          <w:rFonts w:ascii="Arial" w:hAnsi="Arial"/>
        </w:rPr>
      </w:pPr>
      <w:r w:rsidRPr="00C24D4F">
        <w:rPr>
          <w:rFonts w:ascii="Arial" w:hAnsi="Arial"/>
        </w:rPr>
        <w:t xml:space="preserve">Le story </w:t>
      </w:r>
      <w:proofErr w:type="spellStart"/>
      <w:r w:rsidRPr="00C24D4F">
        <w:rPr>
          <w:rFonts w:ascii="Arial" w:hAnsi="Arial"/>
        </w:rPr>
        <w:t>telling</w:t>
      </w:r>
      <w:proofErr w:type="spellEnd"/>
      <w:r w:rsidRPr="00C24D4F">
        <w:rPr>
          <w:rFonts w:ascii="Arial" w:hAnsi="Arial"/>
        </w:rPr>
        <w:t xml:space="preserve"> est l’art de raconter une histoire pour vendre… Le terme anglais de storytelling est généralement traduit en français par celui de « communication narrative ».</w:t>
      </w:r>
    </w:p>
    <w:p w14:paraId="6C6FBE83" w14:textId="77777777" w:rsidR="003543AE" w:rsidRPr="00C24D4F" w:rsidRDefault="003543AE" w:rsidP="003543AE">
      <w:pPr>
        <w:pStyle w:val="En-tte"/>
        <w:jc w:val="both"/>
        <w:rPr>
          <w:rFonts w:ascii="Arial" w:hAnsi="Arial"/>
        </w:rPr>
      </w:pPr>
      <w:r w:rsidRPr="00C24D4F">
        <w:rPr>
          <w:rFonts w:ascii="Arial" w:hAnsi="Arial"/>
        </w:rPr>
        <w:t>Contrairement à une argumentation classique (basée uniquement sur la logique), qui cherche à rapidement faire émerger une problématique suivie d’une analyse et d’une proposition de résolution, le storytelling va permettre de capter l’attention de ou des interlocuteurs par une « histoire ». Captivé par le style de narration, le prospect ou client va pouvoir laisser s’exprimer ses émotions et sera d’autant plus apte à s’approprier le message et devenir acteur à part entière.</w:t>
      </w:r>
    </w:p>
    <w:p w14:paraId="15EC9E5B" w14:textId="77777777" w:rsidR="003543AE" w:rsidRDefault="003543AE" w:rsidP="003543AE">
      <w:pPr>
        <w:pStyle w:val="En-tte"/>
        <w:jc w:val="both"/>
        <w:rPr>
          <w:rFonts w:ascii="Arial" w:hAnsi="Arial"/>
        </w:rPr>
      </w:pPr>
      <w:r w:rsidRPr="00C24D4F">
        <w:rPr>
          <w:rFonts w:ascii="Arial" w:hAnsi="Arial"/>
        </w:rPr>
        <w:t>L’objectif du storytelling est de rendre l’argumentation commerciale plus frappante en faisant appel aux émotions du prospect pour qu’il puisse lui-même construire le cheminement qui le mènera vers la partie logique de l'argumentaire, à savoir la solution pour résoudre la problématique (solution que le produit ou service intègre bien entendu).</w:t>
      </w:r>
    </w:p>
    <w:p w14:paraId="3183C72D" w14:textId="77777777" w:rsidR="003543AE" w:rsidRDefault="003543AE" w:rsidP="003543AE">
      <w:pPr>
        <w:pStyle w:val="En-tte"/>
        <w:jc w:val="both"/>
        <w:rPr>
          <w:rFonts w:ascii="Arial" w:hAnsi="Arial"/>
        </w:rPr>
      </w:pPr>
    </w:p>
    <w:p w14:paraId="277CD314" w14:textId="77777777" w:rsidR="003543AE" w:rsidRPr="000B51AC" w:rsidRDefault="003543AE" w:rsidP="003543AE">
      <w:pPr>
        <w:pStyle w:val="Titre3"/>
      </w:pPr>
      <w:bookmarkStart w:id="22" w:name="_Toc128559098"/>
      <w:bookmarkStart w:id="23" w:name="_Toc129096315"/>
      <w:r w:rsidRPr="000B51AC">
        <w:t>Les formations :</w:t>
      </w:r>
      <w:bookmarkEnd w:id="22"/>
      <w:bookmarkEnd w:id="23"/>
    </w:p>
    <w:p w14:paraId="7ABA75E9" w14:textId="77777777" w:rsidR="003543AE" w:rsidRPr="000B51AC" w:rsidRDefault="003543AE" w:rsidP="003543AE">
      <w:pPr>
        <w:pStyle w:val="NormalWeb"/>
        <w:spacing w:before="0" w:beforeAutospacing="0" w:after="0" w:afterAutospacing="0"/>
        <w:jc w:val="both"/>
        <w:rPr>
          <w:rFonts w:ascii="Arial" w:eastAsiaTheme="minorEastAsia" w:hAnsi="Arial" w:cstheme="minorBidi"/>
          <w:color w:val="000000" w:themeColor="text1"/>
          <w:sz w:val="20"/>
          <w:szCs w:val="20"/>
          <w:lang w:eastAsia="en-US"/>
        </w:rPr>
      </w:pPr>
      <w:r w:rsidRPr="000B51AC">
        <w:rPr>
          <w:rFonts w:ascii="Arial" w:eastAsiaTheme="minorEastAsia" w:hAnsi="Arial" w:cstheme="minorBidi"/>
          <w:color w:val="000000" w:themeColor="text1"/>
          <w:sz w:val="20"/>
          <w:szCs w:val="20"/>
          <w:lang w:eastAsia="en-US"/>
        </w:rPr>
        <w:t>Dispensées par PERSONNALITE dont les intervenants sont des professionnels de la communication, des comédiens et des journalistes, ces actions de formations ont été montées en collaboration avec des managers MICROPOLE à destination de tous les collaborateurs amenés à faire des présentations orales à forte valeur ajoutée.</w:t>
      </w:r>
    </w:p>
    <w:p w14:paraId="5E4A6F11" w14:textId="77777777" w:rsidR="003543AE" w:rsidRPr="00C24D4F" w:rsidRDefault="003543AE" w:rsidP="003543AE">
      <w:pPr>
        <w:pStyle w:val="En-tte"/>
        <w:jc w:val="both"/>
        <w:rPr>
          <w:rFonts w:ascii="Arial" w:hAnsi="Arial"/>
        </w:rPr>
      </w:pPr>
      <w:r w:rsidRPr="00C24D4F">
        <w:rPr>
          <w:rFonts w:ascii="Arial" w:hAnsi="Arial"/>
        </w:rPr>
        <w:t>Les intervenants PERSONNALITE étant bilingues anglais, la théorie peut être abordée en français et les mises en situation en anglais.</w:t>
      </w:r>
    </w:p>
    <w:p w14:paraId="6893D017" w14:textId="77777777" w:rsidR="003543AE" w:rsidRPr="00C24D4F" w:rsidRDefault="003543AE" w:rsidP="003543AE">
      <w:pPr>
        <w:pStyle w:val="En-tte"/>
        <w:jc w:val="both"/>
        <w:rPr>
          <w:rFonts w:ascii="Arial" w:hAnsi="Arial"/>
        </w:rPr>
      </w:pPr>
      <w:r w:rsidRPr="00C24D4F">
        <w:rPr>
          <w:rFonts w:ascii="Arial" w:hAnsi="Arial"/>
        </w:rPr>
        <w:t>Ces sessions sont organisées au sein de MICROPOLE, en intra-entreprise.</w:t>
      </w:r>
    </w:p>
    <w:p w14:paraId="09A2F84C" w14:textId="77777777" w:rsidR="003543AE" w:rsidRPr="00C24D4F" w:rsidRDefault="003543AE" w:rsidP="003543AE">
      <w:pPr>
        <w:pStyle w:val="En-tte"/>
        <w:jc w:val="both"/>
        <w:rPr>
          <w:rFonts w:ascii="Arial" w:hAnsi="Arial"/>
        </w:rPr>
      </w:pPr>
      <w:r w:rsidRPr="00C24D4F">
        <w:rPr>
          <w:rFonts w:ascii="Arial" w:hAnsi="Arial"/>
        </w:rPr>
        <w:t>Deux formations ont été élaborées. Les deux peuvent être suivies à un mois ou deux d’intervalle, dans l’ordre indiqué ci-dessous.</w:t>
      </w:r>
    </w:p>
    <w:p w14:paraId="4C1C2B57" w14:textId="77777777" w:rsidR="003543AE" w:rsidRPr="00C24D4F" w:rsidRDefault="003543AE" w:rsidP="003543AE">
      <w:pPr>
        <w:pStyle w:val="En-tte"/>
        <w:rPr>
          <w:rFonts w:ascii="Arial" w:hAnsi="Arial"/>
        </w:rPr>
      </w:pPr>
    </w:p>
    <w:p w14:paraId="6FB77721" w14:textId="77777777" w:rsidR="003543AE" w:rsidRPr="000B51AC" w:rsidRDefault="003543AE" w:rsidP="003543AE">
      <w:pPr>
        <w:rPr>
          <w:rFonts w:ascii="Arial" w:hAnsi="Arial"/>
          <w:b/>
          <w:noProof/>
          <w:color w:val="auto"/>
          <w:lang w:val="x-none"/>
        </w:rPr>
      </w:pPr>
      <w:r w:rsidRPr="000B51AC">
        <w:rPr>
          <w:rFonts w:ascii="Arial" w:hAnsi="Arial"/>
          <w:b/>
          <w:noProof/>
          <w:color w:val="auto"/>
          <w:lang w:val="x-none"/>
        </w:rPr>
        <w:t>BOOSTEZ VOS PITCHS</w:t>
      </w:r>
    </w:p>
    <w:p w14:paraId="6C62149D" w14:textId="77777777" w:rsidR="003543AE" w:rsidRPr="00C24D4F" w:rsidRDefault="003543AE" w:rsidP="003543AE">
      <w:pPr>
        <w:rPr>
          <w:rFonts w:ascii="Arial" w:hAnsi="Arial"/>
        </w:rPr>
      </w:pPr>
      <w:r w:rsidRPr="00C24D4F">
        <w:rPr>
          <w:rFonts w:ascii="Arial" w:hAnsi="Arial"/>
        </w:rPr>
        <w:t>Construire et mettre en forme un support de présentation impactant.</w:t>
      </w:r>
    </w:p>
    <w:p w14:paraId="09BDACF8" w14:textId="77777777" w:rsidR="003543AE" w:rsidRPr="00C24D4F" w:rsidRDefault="003543AE" w:rsidP="003543AE">
      <w:pPr>
        <w:rPr>
          <w:rFonts w:ascii="Arial" w:hAnsi="Arial"/>
        </w:rPr>
      </w:pPr>
      <w:r w:rsidRPr="00C24D4F">
        <w:rPr>
          <w:rFonts w:ascii="Arial" w:hAnsi="Arial"/>
        </w:rPr>
        <w:t>Durée : 2 jours</w:t>
      </w:r>
    </w:p>
    <w:p w14:paraId="4CA16927" w14:textId="77777777" w:rsidR="003543AE" w:rsidRPr="00C24D4F" w:rsidRDefault="003543AE" w:rsidP="003543AE">
      <w:pPr>
        <w:rPr>
          <w:rFonts w:ascii="Arial" w:hAnsi="Arial"/>
        </w:rPr>
      </w:pPr>
    </w:p>
    <w:p w14:paraId="674BECCF" w14:textId="77777777" w:rsidR="003543AE" w:rsidRPr="00C24D4F" w:rsidRDefault="003543AE" w:rsidP="003543AE">
      <w:pPr>
        <w:jc w:val="both"/>
        <w:rPr>
          <w:rFonts w:ascii="Arial" w:hAnsi="Arial"/>
        </w:rPr>
      </w:pPr>
      <w:r w:rsidRPr="00C24D4F">
        <w:rPr>
          <w:rFonts w:ascii="Arial" w:hAnsi="Arial"/>
        </w:rPr>
        <w:t>La première journée est assurée par un journaliste.</w:t>
      </w:r>
    </w:p>
    <w:p w14:paraId="66C8B3C3" w14:textId="77777777" w:rsidR="003543AE" w:rsidRPr="00C24D4F" w:rsidRDefault="003543AE" w:rsidP="003543AE">
      <w:pPr>
        <w:jc w:val="both"/>
        <w:rPr>
          <w:rFonts w:ascii="Arial" w:hAnsi="Arial"/>
        </w:rPr>
      </w:pPr>
      <w:r w:rsidRPr="00C24D4F">
        <w:rPr>
          <w:rFonts w:ascii="Arial" w:hAnsi="Arial"/>
        </w:rPr>
        <w:t>Les participants viennent à la formation avec 2 ou 3 de leurs propres présentations.</w:t>
      </w:r>
    </w:p>
    <w:p w14:paraId="3CA535A1" w14:textId="77777777" w:rsidR="003543AE" w:rsidRPr="00C24D4F" w:rsidRDefault="003543AE" w:rsidP="003543AE">
      <w:pPr>
        <w:jc w:val="both"/>
        <w:rPr>
          <w:rFonts w:ascii="Arial" w:hAnsi="Arial"/>
        </w:rPr>
      </w:pPr>
      <w:r w:rsidRPr="00C24D4F">
        <w:rPr>
          <w:rFonts w:ascii="Arial" w:hAnsi="Arial"/>
        </w:rPr>
        <w:t>La seconde journée, animée par un formateur comédien est consacrée à l’impact du langage du corps, à l’expression orale et à établir une synergie entre support visuel et message oral.</w:t>
      </w:r>
    </w:p>
    <w:p w14:paraId="290729A5" w14:textId="77777777" w:rsidR="003543AE" w:rsidRPr="00C24D4F" w:rsidRDefault="003543AE" w:rsidP="003543AE">
      <w:pPr>
        <w:jc w:val="both"/>
        <w:rPr>
          <w:rFonts w:ascii="Arial" w:hAnsi="Arial"/>
        </w:rPr>
      </w:pPr>
      <w:r w:rsidRPr="00C24D4F">
        <w:rPr>
          <w:rFonts w:ascii="Arial" w:hAnsi="Arial"/>
        </w:rPr>
        <w:t>Les phases théoriques sont rythmées par les exercices pratiques enregistrés. Des conseils personnalisés sont donnés par le formateur.</w:t>
      </w:r>
    </w:p>
    <w:p w14:paraId="12D575B6" w14:textId="77777777" w:rsidR="003543AE" w:rsidRPr="00C24D4F" w:rsidRDefault="003543AE" w:rsidP="003543AE">
      <w:pPr>
        <w:rPr>
          <w:rFonts w:ascii="Arial" w:hAnsi="Arial"/>
        </w:rPr>
      </w:pPr>
    </w:p>
    <w:p w14:paraId="221187A2" w14:textId="77777777" w:rsidR="003543AE" w:rsidRPr="000B51AC" w:rsidRDefault="003543AE" w:rsidP="003543AE">
      <w:pPr>
        <w:rPr>
          <w:rFonts w:ascii="Arial" w:hAnsi="Arial"/>
          <w:b/>
          <w:noProof/>
          <w:color w:val="auto"/>
          <w:lang w:val="x-none"/>
        </w:rPr>
      </w:pPr>
      <w:r w:rsidRPr="000B51AC">
        <w:rPr>
          <w:rFonts w:ascii="Arial" w:hAnsi="Arial"/>
          <w:b/>
          <w:noProof/>
          <w:color w:val="auto"/>
          <w:lang w:val="x-none"/>
        </w:rPr>
        <w:t>STORY &amp; VISUAL TELLING</w:t>
      </w:r>
    </w:p>
    <w:p w14:paraId="158D1464" w14:textId="77777777" w:rsidR="003543AE" w:rsidRPr="00C24D4F" w:rsidRDefault="003543AE" w:rsidP="003543AE">
      <w:pPr>
        <w:rPr>
          <w:rFonts w:ascii="Arial" w:hAnsi="Arial"/>
        </w:rPr>
      </w:pPr>
      <w:r w:rsidRPr="00C24D4F">
        <w:rPr>
          <w:rFonts w:ascii="Arial" w:hAnsi="Arial"/>
        </w:rPr>
        <w:t xml:space="preserve">Emporter l’adhésion grâce à la force émotionnelle du Story </w:t>
      </w:r>
      <w:proofErr w:type="spellStart"/>
      <w:r w:rsidRPr="00C24D4F">
        <w:rPr>
          <w:rFonts w:ascii="Arial" w:hAnsi="Arial"/>
        </w:rPr>
        <w:t>telling</w:t>
      </w:r>
      <w:proofErr w:type="spellEnd"/>
    </w:p>
    <w:p w14:paraId="6053FF31" w14:textId="77777777" w:rsidR="003543AE" w:rsidRPr="00C24D4F" w:rsidRDefault="003543AE" w:rsidP="003543AE">
      <w:pPr>
        <w:rPr>
          <w:rFonts w:ascii="Arial" w:hAnsi="Arial"/>
        </w:rPr>
      </w:pPr>
      <w:r w:rsidRPr="00C24D4F">
        <w:rPr>
          <w:rFonts w:ascii="Arial" w:hAnsi="Arial"/>
        </w:rPr>
        <w:t>Grammaire narrative et syntaxe visuelle de vos présentations</w:t>
      </w:r>
    </w:p>
    <w:p w14:paraId="1171E3DA" w14:textId="77777777" w:rsidR="003543AE" w:rsidRPr="00C24D4F" w:rsidRDefault="003543AE" w:rsidP="003543AE">
      <w:pPr>
        <w:rPr>
          <w:rFonts w:ascii="Arial" w:hAnsi="Arial"/>
        </w:rPr>
      </w:pPr>
      <w:r w:rsidRPr="00C24D4F">
        <w:rPr>
          <w:rFonts w:ascii="Arial" w:hAnsi="Arial"/>
        </w:rPr>
        <w:t>Durée : 1 jour</w:t>
      </w:r>
    </w:p>
    <w:p w14:paraId="593EEEFF" w14:textId="77777777" w:rsidR="003543AE" w:rsidRPr="00C24D4F" w:rsidRDefault="003543AE" w:rsidP="009036C5">
      <w:pPr>
        <w:pStyle w:val="En-tte"/>
        <w:numPr>
          <w:ilvl w:val="0"/>
          <w:numId w:val="3"/>
        </w:numPr>
        <w:jc w:val="both"/>
        <w:rPr>
          <w:rFonts w:ascii="Arial" w:hAnsi="Arial"/>
        </w:rPr>
      </w:pPr>
      <w:r w:rsidRPr="00C24D4F">
        <w:rPr>
          <w:rFonts w:ascii="Arial" w:hAnsi="Arial"/>
        </w:rPr>
        <w:t>Passer de la démonstration ou de l’exposé technique au véritable récit captivant</w:t>
      </w:r>
    </w:p>
    <w:p w14:paraId="5E638D71" w14:textId="77777777" w:rsidR="003543AE" w:rsidRPr="00C24D4F" w:rsidRDefault="003543AE" w:rsidP="009036C5">
      <w:pPr>
        <w:pStyle w:val="En-tte"/>
        <w:numPr>
          <w:ilvl w:val="0"/>
          <w:numId w:val="3"/>
        </w:numPr>
        <w:jc w:val="both"/>
        <w:rPr>
          <w:rFonts w:ascii="Arial" w:hAnsi="Arial"/>
        </w:rPr>
      </w:pPr>
      <w:r w:rsidRPr="00C24D4F">
        <w:rPr>
          <w:rFonts w:ascii="Arial" w:hAnsi="Arial"/>
        </w:rPr>
        <w:t>Construire le récit en intégrant les règles de la grammaire narrative</w:t>
      </w:r>
    </w:p>
    <w:p w14:paraId="2C361BF7" w14:textId="77777777" w:rsidR="003543AE" w:rsidRPr="00C24D4F" w:rsidRDefault="003543AE" w:rsidP="009036C5">
      <w:pPr>
        <w:pStyle w:val="En-tte"/>
        <w:numPr>
          <w:ilvl w:val="0"/>
          <w:numId w:val="3"/>
        </w:numPr>
        <w:jc w:val="both"/>
        <w:rPr>
          <w:rFonts w:ascii="Arial" w:hAnsi="Arial"/>
        </w:rPr>
      </w:pPr>
      <w:r w:rsidRPr="00C24D4F">
        <w:rPr>
          <w:rFonts w:ascii="Arial" w:hAnsi="Arial"/>
        </w:rPr>
        <w:t>Jouer la carte de l’intelligence émotionnelle en bousculant les codes</w:t>
      </w:r>
    </w:p>
    <w:p w14:paraId="32DBAC7F" w14:textId="77777777" w:rsidR="003543AE" w:rsidRPr="00C24D4F" w:rsidRDefault="003543AE" w:rsidP="009036C5">
      <w:pPr>
        <w:pStyle w:val="En-tte"/>
        <w:numPr>
          <w:ilvl w:val="0"/>
          <w:numId w:val="3"/>
        </w:numPr>
        <w:jc w:val="both"/>
        <w:rPr>
          <w:rFonts w:ascii="Arial" w:hAnsi="Arial"/>
        </w:rPr>
      </w:pPr>
      <w:r w:rsidRPr="00C24D4F">
        <w:rPr>
          <w:rFonts w:ascii="Arial" w:hAnsi="Arial"/>
        </w:rPr>
        <w:t>Construire et soutenir « autrement » ses présentations</w:t>
      </w:r>
    </w:p>
    <w:p w14:paraId="39B5569E" w14:textId="77777777" w:rsidR="00484EB0" w:rsidRDefault="00484EB0" w:rsidP="003543AE">
      <w:pPr>
        <w:jc w:val="both"/>
        <w:rPr>
          <w:rFonts w:ascii="Arial" w:hAnsi="Arial"/>
        </w:rPr>
      </w:pPr>
    </w:p>
    <w:p w14:paraId="04535A41" w14:textId="1703881C" w:rsidR="003543AE" w:rsidRDefault="003543AE" w:rsidP="003543AE">
      <w:pPr>
        <w:jc w:val="both"/>
        <w:rPr>
          <w:rFonts w:ascii="Arial" w:hAnsi="Arial"/>
        </w:rPr>
      </w:pPr>
      <w:r w:rsidRPr="00C24D4F">
        <w:rPr>
          <w:rFonts w:ascii="Arial" w:hAnsi="Arial"/>
        </w:rPr>
        <w:t>Cette journée est animée conjointement par une formatrice comédienne et un journaliste. Les mises en situation peuvent être réalisées en anglais.</w:t>
      </w:r>
    </w:p>
    <w:p w14:paraId="7D896552" w14:textId="1B01021D" w:rsidR="007823F9" w:rsidRDefault="007823F9">
      <w:pPr>
        <w:rPr>
          <w:rFonts w:ascii="Arial" w:hAnsi="Arial"/>
        </w:rPr>
      </w:pPr>
      <w:r>
        <w:rPr>
          <w:rFonts w:ascii="Arial" w:hAnsi="Arial"/>
        </w:rPr>
        <w:br w:type="page"/>
      </w:r>
    </w:p>
    <w:p w14:paraId="07545F76" w14:textId="4D7D3F47" w:rsidR="007823F9" w:rsidRDefault="007823F9" w:rsidP="007823F9">
      <w:pPr>
        <w:pStyle w:val="Titre1"/>
      </w:pPr>
      <w:bookmarkStart w:id="24" w:name="_Toc129096316"/>
      <w:r>
        <w:lastRenderedPageBreak/>
        <w:t>LE DESIGN THINKING</w:t>
      </w:r>
      <w:bookmarkEnd w:id="24"/>
    </w:p>
    <w:p w14:paraId="3C25F687" w14:textId="6F94A06A" w:rsidR="007823F9" w:rsidRDefault="007823F9" w:rsidP="00000ABB"/>
    <w:p w14:paraId="33DAEFD4" w14:textId="712F7274" w:rsidR="0063151F" w:rsidRDefault="0063151F" w:rsidP="00000ABB"/>
    <w:tbl>
      <w:tblPr>
        <w:tblStyle w:val="Grilledutableau"/>
        <w:tblW w:w="9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603"/>
      </w:tblGrid>
      <w:tr w:rsidR="00110F01" w14:paraId="64DF4175" w14:textId="77777777" w:rsidTr="0063151F">
        <w:tc>
          <w:tcPr>
            <w:tcW w:w="4678" w:type="dxa"/>
          </w:tcPr>
          <w:p w14:paraId="4446AF32" w14:textId="76AB933F" w:rsidR="0063151F" w:rsidRDefault="0063151F" w:rsidP="0063151F">
            <w:pPr>
              <w:jc w:val="center"/>
            </w:pPr>
            <w:r>
              <w:rPr>
                <w:noProof/>
              </w:rPr>
              <w:drawing>
                <wp:inline distT="0" distB="0" distL="0" distR="0" wp14:anchorId="062AE8FF" wp14:editId="02725174">
                  <wp:extent cx="670560" cy="658495"/>
                  <wp:effectExtent l="0" t="0" r="0" b="82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0560" cy="658495"/>
                          </a:xfrm>
                          <a:prstGeom prst="rect">
                            <a:avLst/>
                          </a:prstGeom>
                          <a:noFill/>
                        </pic:spPr>
                      </pic:pic>
                    </a:graphicData>
                  </a:graphic>
                </wp:inline>
              </w:drawing>
            </w:r>
          </w:p>
          <w:p w14:paraId="4AD4C842" w14:textId="77777777" w:rsidR="00110F01" w:rsidRDefault="00110F01" w:rsidP="0063151F">
            <w:pPr>
              <w:rPr>
                <w:rFonts w:ascii="Arial" w:hAnsi="Arial"/>
              </w:rPr>
            </w:pPr>
            <w:bookmarkStart w:id="25" w:name="_Toc95757099"/>
            <w:bookmarkStart w:id="26" w:name="_Toc95757225"/>
            <w:bookmarkStart w:id="27" w:name="_Toc95831641"/>
          </w:p>
        </w:tc>
        <w:tc>
          <w:tcPr>
            <w:tcW w:w="4603" w:type="dxa"/>
          </w:tcPr>
          <w:p w14:paraId="0FA33743" w14:textId="77777777" w:rsidR="0063151F" w:rsidRDefault="0063151F" w:rsidP="0063151F">
            <w:pPr>
              <w:rPr>
                <w:rFonts w:ascii="Arial" w:hAnsi="Arial"/>
              </w:rPr>
            </w:pPr>
          </w:p>
          <w:p w14:paraId="0691B07C" w14:textId="5888B561" w:rsidR="0063151F" w:rsidRDefault="0063151F" w:rsidP="0063151F">
            <w:pPr>
              <w:rPr>
                <w:rFonts w:ascii="Arial" w:hAnsi="Arial"/>
                <w:b/>
                <w:bCs/>
              </w:rPr>
            </w:pPr>
            <w:r w:rsidRPr="00C24D4F">
              <w:rPr>
                <w:rFonts w:ascii="Arial" w:hAnsi="Arial"/>
              </w:rPr>
              <w:t xml:space="preserve">Organisme de formation : </w:t>
            </w:r>
            <w:r w:rsidRPr="00110F01">
              <w:rPr>
                <w:rFonts w:ascii="Arial" w:hAnsi="Arial"/>
                <w:b/>
                <w:bCs/>
              </w:rPr>
              <w:t>KLAP</w:t>
            </w:r>
          </w:p>
          <w:p w14:paraId="1E2C49AF" w14:textId="77777777" w:rsidR="0063151F" w:rsidRDefault="0063151F" w:rsidP="0063151F">
            <w:pPr>
              <w:rPr>
                <w:b/>
              </w:rPr>
            </w:pPr>
            <w:r>
              <w:t xml:space="preserve">Intervenant : </w:t>
            </w:r>
            <w:r w:rsidRPr="005E4DE9">
              <w:rPr>
                <w:b/>
              </w:rPr>
              <w:t>Yann BELLOT</w:t>
            </w:r>
          </w:p>
          <w:p w14:paraId="241380BD" w14:textId="77777777" w:rsidR="0063151F" w:rsidRPr="00C24D4F" w:rsidRDefault="0063151F" w:rsidP="0063151F">
            <w:pPr>
              <w:rPr>
                <w:rFonts w:ascii="Arial" w:hAnsi="Arial"/>
              </w:rPr>
            </w:pPr>
            <w:r w:rsidRPr="00C24D4F">
              <w:rPr>
                <w:rFonts w:ascii="Arial" w:hAnsi="Arial"/>
                <w:i/>
                <w:iCs/>
              </w:rPr>
              <w:t>Session à distance possible</w:t>
            </w:r>
            <w:r w:rsidRPr="00C24D4F">
              <w:rPr>
                <w:rFonts w:ascii="Arial" w:hAnsi="Arial"/>
              </w:rPr>
              <w:t>.</w:t>
            </w:r>
          </w:p>
          <w:p w14:paraId="601370E7" w14:textId="156F1DDF" w:rsidR="00110F01" w:rsidRDefault="00110F01" w:rsidP="00110F01">
            <w:pPr>
              <w:rPr>
                <w:rFonts w:ascii="Arial" w:hAnsi="Arial"/>
              </w:rPr>
            </w:pPr>
          </w:p>
        </w:tc>
      </w:tr>
    </w:tbl>
    <w:p w14:paraId="3BE6DDEB" w14:textId="77777777" w:rsidR="00110F01" w:rsidRDefault="00110F01" w:rsidP="00000ABB">
      <w:pPr>
        <w:pStyle w:val="Titre1"/>
        <w:numPr>
          <w:ilvl w:val="0"/>
          <w:numId w:val="0"/>
        </w:numPr>
        <w:ind w:left="142" w:hanging="142"/>
        <w:rPr>
          <w:rFonts w:asciiTheme="minorHAnsi" w:hAnsiTheme="minorHAnsi" w:cstheme="minorHAnsi"/>
          <w:sz w:val="20"/>
        </w:rPr>
      </w:pPr>
    </w:p>
    <w:p w14:paraId="18019E24" w14:textId="4293E9BC" w:rsidR="00000ABB" w:rsidRPr="009B00C2" w:rsidRDefault="00000ABB" w:rsidP="00000ABB">
      <w:pPr>
        <w:pStyle w:val="Titre1"/>
        <w:numPr>
          <w:ilvl w:val="0"/>
          <w:numId w:val="0"/>
        </w:numPr>
        <w:ind w:left="142" w:hanging="142"/>
        <w:rPr>
          <w:rFonts w:asciiTheme="minorHAnsi" w:hAnsiTheme="minorHAnsi" w:cstheme="minorHAnsi"/>
          <w:sz w:val="20"/>
        </w:rPr>
      </w:pPr>
      <w:bookmarkStart w:id="28" w:name="_Toc128559100"/>
      <w:bookmarkStart w:id="29" w:name="_Toc129096317"/>
      <w:r w:rsidRPr="009B00C2">
        <w:rPr>
          <w:rFonts w:asciiTheme="minorHAnsi" w:hAnsiTheme="minorHAnsi" w:cstheme="minorHAnsi"/>
          <w:sz w:val="20"/>
        </w:rPr>
        <w:t>L’innovation centrée utilisateurs</w:t>
      </w:r>
      <w:bookmarkEnd w:id="25"/>
      <w:bookmarkEnd w:id="26"/>
      <w:bookmarkEnd w:id="27"/>
      <w:bookmarkEnd w:id="28"/>
      <w:bookmarkEnd w:id="29"/>
    </w:p>
    <w:p w14:paraId="10DA1123" w14:textId="77777777" w:rsidR="00000ABB" w:rsidRPr="00F6203F" w:rsidRDefault="00000ABB" w:rsidP="00000ABB">
      <w:r w:rsidRPr="00F6203F">
        <w:t xml:space="preserve">Mettre en pratique le design </w:t>
      </w:r>
      <w:proofErr w:type="spellStart"/>
      <w:r w:rsidRPr="00F6203F">
        <w:t>thinking</w:t>
      </w:r>
      <w:proofErr w:type="spellEnd"/>
      <w:r w:rsidRPr="00F6203F">
        <w:t xml:space="preserve"> </w:t>
      </w:r>
    </w:p>
    <w:p w14:paraId="18D02B68" w14:textId="77777777" w:rsidR="00000ABB" w:rsidRDefault="00000ABB" w:rsidP="00000ABB">
      <w:r w:rsidRPr="00F6203F">
        <w:t xml:space="preserve">Utiliser la pensée design comme levier d'innovation </w:t>
      </w:r>
    </w:p>
    <w:p w14:paraId="051DF765" w14:textId="77777777" w:rsidR="00000ABB" w:rsidRDefault="00000ABB" w:rsidP="00000ABB"/>
    <w:p w14:paraId="69A8A386" w14:textId="77777777" w:rsidR="00000ABB" w:rsidRPr="006B5D53" w:rsidRDefault="00000ABB" w:rsidP="00000ABB">
      <w:pPr>
        <w:rPr>
          <w:b/>
          <w:noProof/>
          <w:color w:val="auto"/>
        </w:rPr>
      </w:pPr>
      <w:r w:rsidRPr="006B5D53">
        <w:rPr>
          <w:b/>
          <w:noProof/>
          <w:color w:val="auto"/>
        </w:rPr>
        <w:t>Qu’est-ce que le design thinking ?</w:t>
      </w:r>
    </w:p>
    <w:p w14:paraId="0596309D" w14:textId="77777777" w:rsidR="00000ABB" w:rsidRPr="00303FAA" w:rsidRDefault="00000ABB" w:rsidP="00000ABB">
      <w:pPr>
        <w:jc w:val="both"/>
      </w:pPr>
      <w:r>
        <w:t>Développer la créativité : t</w:t>
      </w:r>
      <w:r w:rsidRPr="00303FAA">
        <w:t xml:space="preserve">el est l’objectif numéro un du design </w:t>
      </w:r>
      <w:proofErr w:type="spellStart"/>
      <w:r w:rsidRPr="00303FAA">
        <w:t>thinking</w:t>
      </w:r>
      <w:proofErr w:type="spellEnd"/>
      <w:r w:rsidRPr="00303FAA">
        <w:t>.</w:t>
      </w:r>
    </w:p>
    <w:p w14:paraId="6DD39DD8" w14:textId="77777777" w:rsidR="00000ABB" w:rsidRDefault="00000ABB" w:rsidP="00000ABB">
      <w:pPr>
        <w:jc w:val="both"/>
      </w:pPr>
      <w:r w:rsidRPr="00303FAA">
        <w:t xml:space="preserve">Cette approche développée à Stanford dans les années 80 a pour but d’appliquer la démarche d’un designer pour répondre à un problème ou à un projet d’innovation. Cette manière de réfléchir et d’innover s’appuie </w:t>
      </w:r>
      <w:r>
        <w:t>sur l</w:t>
      </w:r>
      <w:r w:rsidRPr="00303FAA">
        <w:t>es r</w:t>
      </w:r>
      <w:r>
        <w:t xml:space="preserve">etours des </w:t>
      </w:r>
      <w:r w:rsidRPr="00303FAA">
        <w:t>utilisateurs.</w:t>
      </w:r>
    </w:p>
    <w:p w14:paraId="6A5B6B1E" w14:textId="77777777" w:rsidR="00000ABB" w:rsidRDefault="00000ABB" w:rsidP="00000ABB">
      <w:pPr>
        <w:jc w:val="both"/>
      </w:pPr>
    </w:p>
    <w:p w14:paraId="50293D48" w14:textId="77777777" w:rsidR="00000ABB" w:rsidRDefault="00000ABB" w:rsidP="00000ABB">
      <w:pPr>
        <w:pStyle w:val="En-tte"/>
        <w:jc w:val="both"/>
      </w:pPr>
      <w:r>
        <w:t xml:space="preserve">Le design </w:t>
      </w:r>
      <w:proofErr w:type="spellStart"/>
      <w:r>
        <w:t>thinking</w:t>
      </w:r>
      <w:proofErr w:type="spellEnd"/>
      <w:r>
        <w:t xml:space="preserve"> </w:t>
      </w:r>
      <w:r w:rsidRPr="00706201">
        <w:t>cherche à incrémenter l'innovation dans l'entreprise en réunissant les conditions nécessaires à l'expression de la créativité, du stade de l'idée à celle de la mise en production. </w:t>
      </w:r>
    </w:p>
    <w:p w14:paraId="5920D5C3" w14:textId="77777777" w:rsidR="00000ABB" w:rsidRDefault="00000ABB" w:rsidP="00000ABB">
      <w:pPr>
        <w:jc w:val="both"/>
      </w:pPr>
    </w:p>
    <w:p w14:paraId="5BB5752D" w14:textId="77777777" w:rsidR="00000ABB" w:rsidRDefault="00000ABB" w:rsidP="00000ABB">
      <w:r w:rsidRPr="0077556C">
        <w:rPr>
          <w:b/>
        </w:rPr>
        <w:t>OBJECTIFS</w:t>
      </w:r>
      <w:r>
        <w:t xml:space="preserve"> : </w:t>
      </w:r>
    </w:p>
    <w:p w14:paraId="5B5D294B" w14:textId="77777777" w:rsidR="00000ABB" w:rsidRDefault="00000ABB" w:rsidP="00000ABB">
      <w:pPr>
        <w:jc w:val="both"/>
      </w:pPr>
      <w:r>
        <w:t>C</w:t>
      </w:r>
      <w:r w:rsidRPr="00F6203F">
        <w:t xml:space="preserve">onnaître et comprendre la méthode et ses techniques. </w:t>
      </w:r>
    </w:p>
    <w:p w14:paraId="20061C4E" w14:textId="77777777" w:rsidR="00000ABB" w:rsidRDefault="00000ABB" w:rsidP="00000ABB">
      <w:pPr>
        <w:jc w:val="both"/>
      </w:pPr>
      <w:r w:rsidRPr="00F6203F">
        <w:t xml:space="preserve">Visualiser l’utilisateur. </w:t>
      </w:r>
    </w:p>
    <w:p w14:paraId="2578B20E" w14:textId="77777777" w:rsidR="00000ABB" w:rsidRDefault="00000ABB" w:rsidP="00000ABB">
      <w:pPr>
        <w:jc w:val="both"/>
      </w:pPr>
      <w:r w:rsidRPr="00F6203F">
        <w:t xml:space="preserve">Mettre en pratique la démarche design </w:t>
      </w:r>
      <w:proofErr w:type="spellStart"/>
      <w:r w:rsidRPr="00F6203F">
        <w:t>thinking</w:t>
      </w:r>
      <w:proofErr w:type="spellEnd"/>
      <w:r w:rsidRPr="00F6203F">
        <w:t xml:space="preserve"> en fonction de ses objectifs. </w:t>
      </w:r>
    </w:p>
    <w:p w14:paraId="22539522" w14:textId="77777777" w:rsidR="00000ABB" w:rsidRDefault="00000ABB" w:rsidP="00000ABB">
      <w:pPr>
        <w:jc w:val="both"/>
      </w:pPr>
    </w:p>
    <w:p w14:paraId="7B8D0F37" w14:textId="77777777" w:rsidR="00000ABB" w:rsidRDefault="00000ABB" w:rsidP="00000ABB">
      <w:pPr>
        <w:jc w:val="both"/>
      </w:pPr>
      <w:r w:rsidRPr="00F6203F">
        <w:rPr>
          <w:b/>
        </w:rPr>
        <w:t>POUR QUI</w:t>
      </w:r>
      <w:r w:rsidRPr="00F6203F">
        <w:t xml:space="preserve"> ? </w:t>
      </w:r>
    </w:p>
    <w:p w14:paraId="6D8DB753" w14:textId="77777777" w:rsidR="00000ABB" w:rsidRPr="00F6203F" w:rsidRDefault="00000ABB" w:rsidP="00000ABB">
      <w:pPr>
        <w:jc w:val="both"/>
      </w:pPr>
      <w:r w:rsidRPr="00F6203F">
        <w:t>Directeurs ou responsables marketing, chefs de projet marketing, directeurs ou responsables digitaux, directeurs ou responsables d'innovation.</w:t>
      </w:r>
    </w:p>
    <w:p w14:paraId="70BEDF37" w14:textId="77777777" w:rsidR="00000ABB" w:rsidRDefault="00000ABB" w:rsidP="00000ABB">
      <w:pPr>
        <w:jc w:val="both"/>
      </w:pPr>
    </w:p>
    <w:p w14:paraId="658628C1" w14:textId="77777777" w:rsidR="00000ABB" w:rsidRPr="00D1773D" w:rsidRDefault="00000ABB" w:rsidP="00000ABB">
      <w:pPr>
        <w:jc w:val="both"/>
        <w:rPr>
          <w:b/>
        </w:rPr>
      </w:pPr>
      <w:r w:rsidRPr="00D1773D">
        <w:rPr>
          <w:b/>
        </w:rPr>
        <w:t>PÉDAGOGIE &amp; BÉNÉFICES :</w:t>
      </w:r>
    </w:p>
    <w:p w14:paraId="66D663FB" w14:textId="77777777" w:rsidR="00000ABB" w:rsidRDefault="00000ABB" w:rsidP="00000ABB">
      <w:pPr>
        <w:jc w:val="both"/>
      </w:pPr>
      <w:r w:rsidRPr="00706201">
        <w:t xml:space="preserve">Alternance d’apports théoriques </w:t>
      </w:r>
      <w:r>
        <w:t>et d’entraînements aux méthodes</w:t>
      </w:r>
      <w:r w:rsidRPr="00706201">
        <w:t xml:space="preserve"> adaptés aux situations des participants (70% de pratique / 30% de théorie). </w:t>
      </w:r>
    </w:p>
    <w:p w14:paraId="49C6754A" w14:textId="77777777" w:rsidR="00000ABB" w:rsidRDefault="00000ABB" w:rsidP="00000ABB">
      <w:pPr>
        <w:jc w:val="both"/>
      </w:pPr>
      <w:r>
        <w:t>De nombreux exercices et cas pratiques permettant une mise en application directe des outils.</w:t>
      </w:r>
    </w:p>
    <w:p w14:paraId="5D8E814E" w14:textId="77777777" w:rsidR="00000ABB" w:rsidRDefault="00000ABB" w:rsidP="00000ABB">
      <w:pPr>
        <w:jc w:val="both"/>
      </w:pPr>
    </w:p>
    <w:p w14:paraId="3F037CFB" w14:textId="77777777" w:rsidR="00000ABB" w:rsidRPr="00D1773D" w:rsidRDefault="00000ABB" w:rsidP="00000ABB">
      <w:pPr>
        <w:jc w:val="both"/>
        <w:rPr>
          <w:b/>
        </w:rPr>
      </w:pPr>
      <w:r w:rsidRPr="00D1773D">
        <w:rPr>
          <w:b/>
        </w:rPr>
        <w:t>COMPETENCES ACQUISES :</w:t>
      </w:r>
    </w:p>
    <w:p w14:paraId="03DE7564" w14:textId="77777777" w:rsidR="00000ABB" w:rsidRPr="00706201" w:rsidRDefault="00000ABB" w:rsidP="00000ABB">
      <w:pPr>
        <w:jc w:val="both"/>
      </w:pPr>
      <w:r w:rsidRPr="00706201">
        <w:t xml:space="preserve">A l'issue de cette formation, </w:t>
      </w:r>
      <w:r>
        <w:t>le stagiaire sera</w:t>
      </w:r>
      <w:r w:rsidRPr="00706201">
        <w:t xml:space="preserve"> en mesure d'utiliser la démarche design </w:t>
      </w:r>
      <w:proofErr w:type="spellStart"/>
      <w:r w:rsidRPr="00706201">
        <w:t>thinking</w:t>
      </w:r>
      <w:proofErr w:type="spellEnd"/>
      <w:r w:rsidRPr="00706201">
        <w:t xml:space="preserve"> et d'exploiter ses outils et techniques.</w:t>
      </w:r>
    </w:p>
    <w:p w14:paraId="084A2664" w14:textId="77777777" w:rsidR="00000ABB" w:rsidRPr="00706201" w:rsidRDefault="00000ABB" w:rsidP="00000ABB">
      <w:pPr>
        <w:jc w:val="both"/>
      </w:pPr>
    </w:p>
    <w:p w14:paraId="1FAF927D" w14:textId="77777777" w:rsidR="00000ABB" w:rsidRDefault="00000ABB" w:rsidP="00000ABB">
      <w:pPr>
        <w:jc w:val="both"/>
      </w:pPr>
      <w:r>
        <w:rPr>
          <w:b/>
        </w:rPr>
        <w:t>DUREE </w:t>
      </w:r>
      <w:r w:rsidRPr="00706201">
        <w:t>: 2 jo</w:t>
      </w:r>
      <w:r w:rsidRPr="00303FAA">
        <w:t>urs en intra</w:t>
      </w:r>
    </w:p>
    <w:p w14:paraId="2D9375D1" w14:textId="77777777" w:rsidR="00000ABB" w:rsidRDefault="00000ABB" w:rsidP="00000ABB">
      <w:pPr>
        <w:jc w:val="both"/>
      </w:pPr>
    </w:p>
    <w:p w14:paraId="0D1B9371" w14:textId="77777777" w:rsidR="00000ABB" w:rsidRDefault="00000ABB" w:rsidP="00000ABB">
      <w:pPr>
        <w:jc w:val="both"/>
      </w:pPr>
    </w:p>
    <w:p w14:paraId="1841F598" w14:textId="35779519" w:rsidR="003543AE" w:rsidRDefault="003543AE" w:rsidP="008F05DD"/>
    <w:p w14:paraId="479FA17F" w14:textId="75F41896" w:rsidR="00000ABB" w:rsidRDefault="00000ABB">
      <w:r>
        <w:br w:type="page"/>
      </w:r>
    </w:p>
    <w:p w14:paraId="2CE56FB0" w14:textId="0C8D1B97" w:rsidR="007823F9" w:rsidRDefault="007823F9" w:rsidP="007823F9">
      <w:pPr>
        <w:pStyle w:val="Titre1"/>
      </w:pPr>
      <w:bookmarkStart w:id="30" w:name="_Toc129096318"/>
      <w:r>
        <w:lastRenderedPageBreak/>
        <w:t>MAITRISER L’ART DE LA FACILITATION</w:t>
      </w:r>
      <w:bookmarkEnd w:id="30"/>
    </w:p>
    <w:p w14:paraId="29C0D3F4" w14:textId="556593E5" w:rsidR="00110F01" w:rsidRDefault="00110F01" w:rsidP="00000ABB">
      <w:pPr>
        <w:rPr>
          <w:rFonts w:asciiTheme="majorHAnsi" w:hAnsiTheme="majorHAnsi" w:cstheme="majorHAnsi"/>
          <w:b/>
          <w:bCs/>
          <w:caps/>
          <w:noProof/>
          <w:color w:val="auto"/>
          <w:szCs w:val="24"/>
        </w:rPr>
      </w:pPr>
    </w:p>
    <w:tbl>
      <w:tblPr>
        <w:tblStyle w:val="Grilledutableau"/>
        <w:tblW w:w="920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2"/>
        <w:gridCol w:w="4603"/>
      </w:tblGrid>
      <w:tr w:rsidR="0063151F" w14:paraId="0E1D215B" w14:textId="77777777" w:rsidTr="0063151F">
        <w:tc>
          <w:tcPr>
            <w:tcW w:w="4602" w:type="dxa"/>
          </w:tcPr>
          <w:p w14:paraId="34699C9A" w14:textId="77777777" w:rsidR="0063151F" w:rsidRDefault="0063151F" w:rsidP="00757A9A">
            <w:pPr>
              <w:jc w:val="center"/>
            </w:pPr>
            <w:r>
              <w:rPr>
                <w:noProof/>
              </w:rPr>
              <w:drawing>
                <wp:inline distT="0" distB="0" distL="0" distR="0" wp14:anchorId="0E9568AB" wp14:editId="14DD1BF9">
                  <wp:extent cx="670560" cy="658495"/>
                  <wp:effectExtent l="0" t="0" r="0" b="825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0560" cy="658495"/>
                          </a:xfrm>
                          <a:prstGeom prst="rect">
                            <a:avLst/>
                          </a:prstGeom>
                          <a:noFill/>
                        </pic:spPr>
                      </pic:pic>
                    </a:graphicData>
                  </a:graphic>
                </wp:inline>
              </w:drawing>
            </w:r>
          </w:p>
          <w:p w14:paraId="52A99BF5" w14:textId="77777777" w:rsidR="0063151F" w:rsidRDefault="0063151F" w:rsidP="00757A9A">
            <w:pPr>
              <w:rPr>
                <w:rFonts w:ascii="Arial" w:hAnsi="Arial"/>
              </w:rPr>
            </w:pPr>
          </w:p>
        </w:tc>
        <w:tc>
          <w:tcPr>
            <w:tcW w:w="4603" w:type="dxa"/>
          </w:tcPr>
          <w:p w14:paraId="1B78AF86" w14:textId="77777777" w:rsidR="0063151F" w:rsidRDefault="0063151F" w:rsidP="00757A9A">
            <w:pPr>
              <w:rPr>
                <w:rFonts w:ascii="Arial" w:hAnsi="Arial"/>
                <w:b/>
                <w:bCs/>
              </w:rPr>
            </w:pPr>
            <w:r w:rsidRPr="00C24D4F">
              <w:rPr>
                <w:rFonts w:ascii="Arial" w:hAnsi="Arial"/>
              </w:rPr>
              <w:t xml:space="preserve">Organisme de formation : </w:t>
            </w:r>
            <w:r w:rsidRPr="00110F01">
              <w:rPr>
                <w:rFonts w:ascii="Arial" w:hAnsi="Arial"/>
                <w:b/>
                <w:bCs/>
              </w:rPr>
              <w:t>KLAP</w:t>
            </w:r>
          </w:p>
          <w:p w14:paraId="7FF25A67" w14:textId="77777777" w:rsidR="0063151F" w:rsidRDefault="0063151F" w:rsidP="00757A9A">
            <w:pPr>
              <w:rPr>
                <w:b/>
              </w:rPr>
            </w:pPr>
            <w:r>
              <w:t xml:space="preserve">Intervenant : </w:t>
            </w:r>
            <w:r w:rsidRPr="005E4DE9">
              <w:rPr>
                <w:b/>
              </w:rPr>
              <w:t>Yann BELLOT</w:t>
            </w:r>
          </w:p>
          <w:p w14:paraId="0F832080" w14:textId="77777777" w:rsidR="0063151F" w:rsidRPr="00C24D4F" w:rsidRDefault="0063151F" w:rsidP="00757A9A">
            <w:pPr>
              <w:rPr>
                <w:rFonts w:ascii="Arial" w:hAnsi="Arial"/>
              </w:rPr>
            </w:pPr>
            <w:r w:rsidRPr="00C24D4F">
              <w:rPr>
                <w:rFonts w:ascii="Arial" w:hAnsi="Arial"/>
                <w:i/>
                <w:iCs/>
              </w:rPr>
              <w:t>Session à distance possible</w:t>
            </w:r>
            <w:r w:rsidRPr="00C24D4F">
              <w:rPr>
                <w:rFonts w:ascii="Arial" w:hAnsi="Arial"/>
              </w:rPr>
              <w:t>.</w:t>
            </w:r>
          </w:p>
          <w:p w14:paraId="34828460" w14:textId="77777777" w:rsidR="0063151F" w:rsidRDefault="0063151F" w:rsidP="00757A9A">
            <w:pPr>
              <w:rPr>
                <w:rFonts w:ascii="Arial" w:hAnsi="Arial"/>
              </w:rPr>
            </w:pPr>
          </w:p>
        </w:tc>
      </w:tr>
    </w:tbl>
    <w:p w14:paraId="5E38A430" w14:textId="77777777" w:rsidR="00110F01" w:rsidRDefault="00110F01" w:rsidP="00000ABB">
      <w:pPr>
        <w:rPr>
          <w:rFonts w:asciiTheme="majorHAnsi" w:hAnsiTheme="majorHAnsi" w:cstheme="majorHAnsi"/>
          <w:b/>
          <w:bCs/>
          <w:caps/>
          <w:noProof/>
          <w:color w:val="auto"/>
          <w:szCs w:val="24"/>
        </w:rPr>
      </w:pPr>
    </w:p>
    <w:p w14:paraId="5B62F682" w14:textId="77777777" w:rsidR="00000ABB" w:rsidRDefault="00000ABB" w:rsidP="00000ABB"/>
    <w:p w14:paraId="7E97C306" w14:textId="77777777" w:rsidR="00000ABB" w:rsidRDefault="00000ABB" w:rsidP="00000ABB">
      <w:r w:rsidRPr="0077556C">
        <w:rPr>
          <w:b/>
        </w:rPr>
        <w:t>OBJECTIFS</w:t>
      </w:r>
      <w:r>
        <w:t xml:space="preserve"> : </w:t>
      </w:r>
    </w:p>
    <w:p w14:paraId="1F21A94E" w14:textId="77777777" w:rsidR="00000ABB" w:rsidRDefault="00000ABB" w:rsidP="00000ABB">
      <w:pPr>
        <w:jc w:val="both"/>
      </w:pPr>
      <w:r>
        <w:t>S’adapter aux nouveaux modes de travail grâce à la maîtrise de la facilitation</w:t>
      </w:r>
    </w:p>
    <w:p w14:paraId="6968CD01" w14:textId="77777777" w:rsidR="00000ABB" w:rsidRDefault="00000ABB" w:rsidP="00000ABB">
      <w:pPr>
        <w:jc w:val="both"/>
      </w:pPr>
      <w:r>
        <w:t>Transformer les réunions statistiques en workshop collaboratif</w:t>
      </w:r>
    </w:p>
    <w:p w14:paraId="748D9DFD" w14:textId="77777777" w:rsidR="00000ABB" w:rsidRDefault="00000ABB" w:rsidP="00000ABB">
      <w:pPr>
        <w:jc w:val="both"/>
      </w:pPr>
      <w:r>
        <w:t>Maîtriser les clés pour tirer énergie, engagement et intelligence des équipes</w:t>
      </w:r>
    </w:p>
    <w:p w14:paraId="77F2F20F" w14:textId="77777777" w:rsidR="00000ABB" w:rsidRDefault="00000ABB" w:rsidP="00000ABB">
      <w:pPr>
        <w:jc w:val="both"/>
      </w:pPr>
      <w:r>
        <w:t>Se doter d’outils funs et adaptés pour construire ses ateliers, les animer et tirer le meilleur parti des participants</w:t>
      </w:r>
    </w:p>
    <w:p w14:paraId="3E3D3318" w14:textId="77777777" w:rsidR="00000ABB" w:rsidRDefault="00000ABB" w:rsidP="00000ABB">
      <w:pPr>
        <w:jc w:val="both"/>
      </w:pPr>
      <w:r>
        <w:t>Savoir adopter une posture de facilitateur permettant aux participants d’exploiter pleinement leur potentiel créatif et d’atteindre collectivement leurs objectifs</w:t>
      </w:r>
    </w:p>
    <w:p w14:paraId="4CDDED1F" w14:textId="77777777" w:rsidR="00000ABB" w:rsidRDefault="00000ABB" w:rsidP="00000ABB">
      <w:pPr>
        <w:jc w:val="both"/>
      </w:pPr>
    </w:p>
    <w:p w14:paraId="78DE8A16" w14:textId="77777777" w:rsidR="00000ABB" w:rsidRDefault="00000ABB" w:rsidP="00000ABB">
      <w:r>
        <w:rPr>
          <w:b/>
        </w:rPr>
        <w:t>CONTENU</w:t>
      </w:r>
    </w:p>
    <w:p w14:paraId="0C64674E" w14:textId="77777777" w:rsidR="00000ABB" w:rsidRDefault="00000ABB" w:rsidP="00000ABB">
      <w:pPr>
        <w:jc w:val="both"/>
      </w:pPr>
      <w:r>
        <w:t>Connaître la facilitation</w:t>
      </w:r>
    </w:p>
    <w:p w14:paraId="02DBD1D0" w14:textId="77777777" w:rsidR="00000ABB" w:rsidRPr="008B45F4" w:rsidRDefault="00000ABB" w:rsidP="009036C5">
      <w:pPr>
        <w:pStyle w:val="Paragraphedeliste"/>
        <w:numPr>
          <w:ilvl w:val="0"/>
          <w:numId w:val="4"/>
        </w:numPr>
        <w:jc w:val="both"/>
      </w:pPr>
      <w:r w:rsidRPr="008B45F4">
        <w:t>Importance et enjeux</w:t>
      </w:r>
    </w:p>
    <w:p w14:paraId="460CCE10" w14:textId="77777777" w:rsidR="00000ABB" w:rsidRDefault="00000ABB" w:rsidP="00000ABB">
      <w:pPr>
        <w:jc w:val="both"/>
      </w:pPr>
    </w:p>
    <w:p w14:paraId="744A09D0" w14:textId="77777777" w:rsidR="00000ABB" w:rsidRDefault="00000ABB" w:rsidP="00000ABB">
      <w:pPr>
        <w:jc w:val="both"/>
      </w:pPr>
      <w:r>
        <w:t>Savoir adopter une posture haute sur cadre</w:t>
      </w:r>
    </w:p>
    <w:p w14:paraId="576764C6" w14:textId="77777777" w:rsidR="00000ABB" w:rsidRDefault="00000ABB" w:rsidP="009036C5">
      <w:pPr>
        <w:pStyle w:val="Paragraphedeliste"/>
        <w:numPr>
          <w:ilvl w:val="0"/>
          <w:numId w:val="4"/>
        </w:numPr>
        <w:jc w:val="both"/>
      </w:pPr>
      <w:r>
        <w:t>Comment cadrer avec les parties prenantes et le client</w:t>
      </w:r>
    </w:p>
    <w:p w14:paraId="3491F5A5" w14:textId="77777777" w:rsidR="00000ABB" w:rsidRDefault="00000ABB" w:rsidP="009036C5">
      <w:pPr>
        <w:pStyle w:val="Paragraphedeliste"/>
        <w:numPr>
          <w:ilvl w:val="0"/>
          <w:numId w:val="4"/>
        </w:numPr>
        <w:jc w:val="both"/>
      </w:pPr>
      <w:r>
        <w:t>Savoir comment designer un atelier participatif efficace</w:t>
      </w:r>
    </w:p>
    <w:p w14:paraId="5E897C21" w14:textId="77777777" w:rsidR="00000ABB" w:rsidRDefault="00000ABB" w:rsidP="009036C5">
      <w:pPr>
        <w:pStyle w:val="Paragraphedeliste"/>
        <w:numPr>
          <w:ilvl w:val="0"/>
          <w:numId w:val="4"/>
        </w:numPr>
        <w:jc w:val="both"/>
      </w:pPr>
      <w:r>
        <w:t>Savoir préparer son workshop : invitation, logistique, identification des pièges, déroulement…</w:t>
      </w:r>
    </w:p>
    <w:p w14:paraId="5B6BD8E0" w14:textId="77777777" w:rsidR="00000ABB" w:rsidRDefault="00000ABB" w:rsidP="009036C5">
      <w:pPr>
        <w:pStyle w:val="Paragraphedeliste"/>
        <w:numPr>
          <w:ilvl w:val="0"/>
          <w:numId w:val="4"/>
        </w:numPr>
        <w:jc w:val="both"/>
      </w:pPr>
      <w:r>
        <w:t>Gérer l’agenda et s’assurer que tout le monde joue le jeu</w:t>
      </w:r>
    </w:p>
    <w:p w14:paraId="536BEFE0" w14:textId="77777777" w:rsidR="00000ABB" w:rsidRDefault="00000ABB" w:rsidP="009036C5">
      <w:pPr>
        <w:pStyle w:val="Paragraphedeliste"/>
        <w:numPr>
          <w:ilvl w:val="0"/>
          <w:numId w:val="4"/>
        </w:numPr>
        <w:jc w:val="both"/>
      </w:pPr>
      <w:r>
        <w:t>Maintenir une dynamique d’intelligence collective</w:t>
      </w:r>
    </w:p>
    <w:p w14:paraId="6EDE50CB" w14:textId="77777777" w:rsidR="00000ABB" w:rsidRDefault="00000ABB" w:rsidP="009036C5">
      <w:pPr>
        <w:pStyle w:val="Paragraphedeliste"/>
        <w:numPr>
          <w:ilvl w:val="0"/>
          <w:numId w:val="4"/>
        </w:numPr>
        <w:jc w:val="both"/>
      </w:pPr>
      <w:r>
        <w:t>Orienter les débats – Amener à un consensus</w:t>
      </w:r>
    </w:p>
    <w:p w14:paraId="61CE7594" w14:textId="77777777" w:rsidR="00000ABB" w:rsidRPr="008B45F4" w:rsidRDefault="00000ABB" w:rsidP="009036C5">
      <w:pPr>
        <w:pStyle w:val="Paragraphedeliste"/>
        <w:numPr>
          <w:ilvl w:val="0"/>
          <w:numId w:val="4"/>
        </w:numPr>
        <w:jc w:val="both"/>
      </w:pPr>
      <w:r>
        <w:t>Construire un plan d’action</w:t>
      </w:r>
    </w:p>
    <w:p w14:paraId="48819617" w14:textId="77777777" w:rsidR="00000ABB" w:rsidRDefault="00000ABB" w:rsidP="00000ABB">
      <w:pPr>
        <w:jc w:val="both"/>
      </w:pPr>
    </w:p>
    <w:p w14:paraId="2E67DCB4" w14:textId="77777777" w:rsidR="00000ABB" w:rsidRDefault="00000ABB" w:rsidP="00000ABB">
      <w:pPr>
        <w:jc w:val="both"/>
      </w:pPr>
      <w:r>
        <w:t>Savoir se positionner en « posture basse » sur le contenu</w:t>
      </w:r>
    </w:p>
    <w:p w14:paraId="618AB1E4" w14:textId="77777777" w:rsidR="00000ABB" w:rsidRDefault="00000ABB" w:rsidP="009036C5">
      <w:pPr>
        <w:pStyle w:val="Paragraphedeliste"/>
        <w:numPr>
          <w:ilvl w:val="0"/>
          <w:numId w:val="4"/>
        </w:numPr>
        <w:jc w:val="both"/>
      </w:pPr>
      <w:r>
        <w:t>Pratiquer l’écoute active</w:t>
      </w:r>
    </w:p>
    <w:p w14:paraId="20D76321" w14:textId="77777777" w:rsidR="00000ABB" w:rsidRDefault="00000ABB" w:rsidP="009036C5">
      <w:pPr>
        <w:pStyle w:val="Paragraphedeliste"/>
        <w:numPr>
          <w:ilvl w:val="0"/>
          <w:numId w:val="4"/>
        </w:numPr>
        <w:jc w:val="both"/>
      </w:pPr>
      <w:r>
        <w:t>Animer dans un cadre bienveillant</w:t>
      </w:r>
    </w:p>
    <w:p w14:paraId="0202A0AA" w14:textId="77777777" w:rsidR="00000ABB" w:rsidRDefault="00000ABB" w:rsidP="009036C5">
      <w:pPr>
        <w:pStyle w:val="Paragraphedeliste"/>
        <w:numPr>
          <w:ilvl w:val="0"/>
          <w:numId w:val="4"/>
        </w:numPr>
        <w:jc w:val="both"/>
      </w:pPr>
      <w:r>
        <w:t>Animer un atelier flexible et s’adapter au groupe</w:t>
      </w:r>
    </w:p>
    <w:p w14:paraId="39DA4BA9" w14:textId="77777777" w:rsidR="00000ABB" w:rsidRDefault="00000ABB" w:rsidP="009036C5">
      <w:pPr>
        <w:pStyle w:val="Paragraphedeliste"/>
        <w:numPr>
          <w:ilvl w:val="0"/>
          <w:numId w:val="4"/>
        </w:numPr>
        <w:jc w:val="both"/>
      </w:pPr>
      <w:r>
        <w:t>Savoir mener une conversation structurée ou l’art de poser des questions</w:t>
      </w:r>
    </w:p>
    <w:p w14:paraId="06956B31" w14:textId="77777777" w:rsidR="00000ABB" w:rsidRDefault="00000ABB" w:rsidP="009036C5">
      <w:pPr>
        <w:pStyle w:val="Paragraphedeliste"/>
        <w:numPr>
          <w:ilvl w:val="0"/>
          <w:numId w:val="4"/>
        </w:numPr>
        <w:jc w:val="both"/>
      </w:pPr>
      <w:r>
        <w:t>Savoir identifier et gérer les situations compliquées</w:t>
      </w:r>
    </w:p>
    <w:p w14:paraId="2D3DE449" w14:textId="77777777" w:rsidR="00000ABB" w:rsidRDefault="00000ABB" w:rsidP="00000ABB">
      <w:pPr>
        <w:jc w:val="both"/>
      </w:pPr>
    </w:p>
    <w:p w14:paraId="3A6B81D0" w14:textId="77777777" w:rsidR="00000ABB" w:rsidRDefault="00000ABB" w:rsidP="00000ABB">
      <w:pPr>
        <w:jc w:val="both"/>
      </w:pPr>
      <w:proofErr w:type="spellStart"/>
      <w:r>
        <w:t>Co-construire</w:t>
      </w:r>
      <w:proofErr w:type="spellEnd"/>
      <w:r>
        <w:t xml:space="preserve"> son prochain workshop collaboratif</w:t>
      </w:r>
    </w:p>
    <w:p w14:paraId="495FD25E" w14:textId="77777777" w:rsidR="00000ABB" w:rsidRPr="008B45F4" w:rsidRDefault="00000ABB" w:rsidP="009036C5">
      <w:pPr>
        <w:pStyle w:val="Paragraphedeliste"/>
        <w:numPr>
          <w:ilvl w:val="0"/>
          <w:numId w:val="4"/>
        </w:numPr>
        <w:jc w:val="both"/>
      </w:pPr>
      <w:r w:rsidRPr="008B45F4">
        <w:t>S’entraîner à l’appropriation des outils</w:t>
      </w:r>
    </w:p>
    <w:p w14:paraId="7C1636C3" w14:textId="77777777" w:rsidR="00000ABB" w:rsidRPr="008B45F4" w:rsidRDefault="00000ABB" w:rsidP="009036C5">
      <w:pPr>
        <w:pStyle w:val="Paragraphedeliste"/>
        <w:numPr>
          <w:ilvl w:val="0"/>
          <w:numId w:val="4"/>
        </w:numPr>
        <w:jc w:val="both"/>
      </w:pPr>
      <w:r w:rsidRPr="008B45F4">
        <w:t>Se remettre en question et faire la rétrospective des acquis</w:t>
      </w:r>
      <w:r w:rsidRPr="008B45F4">
        <w:tab/>
      </w:r>
    </w:p>
    <w:p w14:paraId="7B3FD624" w14:textId="77777777" w:rsidR="00000ABB" w:rsidRDefault="00000ABB" w:rsidP="00000ABB">
      <w:pPr>
        <w:jc w:val="both"/>
      </w:pPr>
    </w:p>
    <w:p w14:paraId="5B07144B" w14:textId="77777777" w:rsidR="00000ABB" w:rsidRDefault="00000ABB" w:rsidP="00000ABB">
      <w:pPr>
        <w:jc w:val="both"/>
      </w:pPr>
    </w:p>
    <w:p w14:paraId="39A26CC5" w14:textId="77777777" w:rsidR="00000ABB" w:rsidRDefault="00000ABB" w:rsidP="00000ABB">
      <w:r>
        <w:rPr>
          <w:b/>
        </w:rPr>
        <w:t>DUREE</w:t>
      </w:r>
    </w:p>
    <w:p w14:paraId="27338E25" w14:textId="77777777" w:rsidR="00000ABB" w:rsidRDefault="00000ABB" w:rsidP="00000ABB">
      <w:r>
        <w:t>1 jour</w:t>
      </w:r>
    </w:p>
    <w:p w14:paraId="7FE0ED57" w14:textId="77777777" w:rsidR="00000ABB" w:rsidRPr="008B45F4" w:rsidRDefault="00000ABB" w:rsidP="00000ABB"/>
    <w:p w14:paraId="72FE22E1" w14:textId="77777777" w:rsidR="00000ABB" w:rsidRDefault="00000ABB" w:rsidP="00000ABB">
      <w:r>
        <w:rPr>
          <w:b/>
        </w:rPr>
        <w:t>PARTICIPANTS</w:t>
      </w:r>
    </w:p>
    <w:p w14:paraId="1A8D10BF" w14:textId="77777777" w:rsidR="00000ABB" w:rsidRDefault="00000ABB" w:rsidP="00000ABB">
      <w:r>
        <w:t>4 (minimum) à 12 (maximum)</w:t>
      </w:r>
    </w:p>
    <w:p w14:paraId="30C81E5E" w14:textId="77777777" w:rsidR="00000ABB" w:rsidRDefault="00000ABB" w:rsidP="00000ABB">
      <w:r>
        <w:t>Formation INTER ou INTRA</w:t>
      </w:r>
    </w:p>
    <w:p w14:paraId="0841D1B8" w14:textId="77777777" w:rsidR="00000ABB" w:rsidRDefault="00000ABB" w:rsidP="00000ABB"/>
    <w:p w14:paraId="6F1D2FC0" w14:textId="3CD5D1D1" w:rsidR="00FB655F" w:rsidRDefault="00FB655F">
      <w:r>
        <w:br w:type="page"/>
      </w:r>
    </w:p>
    <w:p w14:paraId="174A22EE" w14:textId="77777777" w:rsidR="00FB655F" w:rsidRPr="002A6798" w:rsidRDefault="00FB655F" w:rsidP="00FB655F">
      <w:pPr>
        <w:pStyle w:val="Titre1"/>
      </w:pPr>
      <w:r>
        <w:lastRenderedPageBreak/>
        <w:t xml:space="preserve"> </w:t>
      </w:r>
      <w:r w:rsidRPr="00FD7340">
        <w:t xml:space="preserve"> </w:t>
      </w:r>
      <w:bookmarkStart w:id="31" w:name="_Toc129096319"/>
      <w:r>
        <w:t>LES FORMATIONS relations COMMERCIALES</w:t>
      </w:r>
      <w:bookmarkEnd w:id="31"/>
    </w:p>
    <w:p w14:paraId="122AB9BD" w14:textId="77777777" w:rsidR="00FB655F" w:rsidRDefault="00FB655F" w:rsidP="00FB655F">
      <w:pPr>
        <w:pStyle w:val="Titre1"/>
        <w:numPr>
          <w:ilvl w:val="0"/>
          <w:numId w:val="0"/>
        </w:numPr>
        <w:spacing w:after="0"/>
        <w:rPr>
          <w:rFonts w:asciiTheme="minorHAnsi" w:hAnsiTheme="minorHAnsi" w:cstheme="minorBidi"/>
          <w:b w:val="0"/>
          <w:bCs w:val="0"/>
          <w:caps w:val="0"/>
          <w:noProof w:val="0"/>
          <w:sz w:val="20"/>
          <w:szCs w:val="20"/>
        </w:rPr>
      </w:pPr>
    </w:p>
    <w:tbl>
      <w:tblPr>
        <w:tblStyle w:val="Grilledutableau"/>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6"/>
        <w:gridCol w:w="6435"/>
      </w:tblGrid>
      <w:tr w:rsidR="00FB655F" w14:paraId="3AADD828" w14:textId="77777777" w:rsidTr="009B2423">
        <w:tc>
          <w:tcPr>
            <w:tcW w:w="2496" w:type="dxa"/>
            <w:shd w:val="clear" w:color="auto" w:fill="auto"/>
            <w:vAlign w:val="center"/>
          </w:tcPr>
          <w:p w14:paraId="0C2440C2" w14:textId="77777777" w:rsidR="00FB655F" w:rsidRPr="00DD1104" w:rsidRDefault="00FB655F" w:rsidP="009B2423">
            <w:pPr>
              <w:pStyle w:val="En-tte"/>
              <w:spacing w:line="276" w:lineRule="auto"/>
              <w:jc w:val="center"/>
              <w:rPr>
                <w:color w:val="auto"/>
              </w:rPr>
            </w:pPr>
            <w:r w:rsidRPr="00DD1104">
              <w:rPr>
                <w:noProof/>
                <w:color w:val="auto"/>
              </w:rPr>
              <w:drawing>
                <wp:inline distT="0" distB="0" distL="0" distR="0" wp14:anchorId="7F857C8D" wp14:editId="3F0832AC">
                  <wp:extent cx="1080000" cy="363600"/>
                  <wp:effectExtent l="0" t="0" r="6350" b="0"/>
                  <wp:docPr id="114" name="Image 11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clipart&#10;&#10;Description générée automatiquement"/>
                          <pic:cNvPicPr/>
                        </pic:nvPicPr>
                        <pic:blipFill>
                          <a:blip r:embed="rId21"/>
                          <a:stretch>
                            <a:fillRect/>
                          </a:stretch>
                        </pic:blipFill>
                        <pic:spPr>
                          <a:xfrm>
                            <a:off x="0" y="0"/>
                            <a:ext cx="1080000" cy="363600"/>
                          </a:xfrm>
                          <a:prstGeom prst="rect">
                            <a:avLst/>
                          </a:prstGeom>
                        </pic:spPr>
                      </pic:pic>
                    </a:graphicData>
                  </a:graphic>
                </wp:inline>
              </w:drawing>
            </w:r>
          </w:p>
        </w:tc>
        <w:tc>
          <w:tcPr>
            <w:tcW w:w="6435" w:type="dxa"/>
            <w:shd w:val="clear" w:color="auto" w:fill="auto"/>
            <w:vAlign w:val="center"/>
          </w:tcPr>
          <w:p w14:paraId="65D515AF" w14:textId="77777777" w:rsidR="00FB655F" w:rsidRPr="00DD1104" w:rsidRDefault="00FB655F" w:rsidP="009B2423">
            <w:pPr>
              <w:pStyle w:val="En-tte"/>
              <w:jc w:val="center"/>
              <w:rPr>
                <w:color w:val="auto"/>
              </w:rPr>
            </w:pPr>
            <w:r>
              <w:rPr>
                <w:b/>
                <w:noProof/>
                <w:color w:val="auto"/>
              </w:rPr>
              <w:drawing>
                <wp:inline distT="0" distB="0" distL="0" distR="0" wp14:anchorId="388CB74B" wp14:editId="096084AD">
                  <wp:extent cx="2306955" cy="603885"/>
                  <wp:effectExtent l="0" t="0" r="0" b="5715"/>
                  <wp:docPr id="115" name="Image 115"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 113" descr="Une image contenant texte, clipart&#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06955" cy="603885"/>
                          </a:xfrm>
                          <a:prstGeom prst="rect">
                            <a:avLst/>
                          </a:prstGeom>
                          <a:noFill/>
                        </pic:spPr>
                      </pic:pic>
                    </a:graphicData>
                  </a:graphic>
                </wp:inline>
              </w:drawing>
            </w:r>
          </w:p>
        </w:tc>
      </w:tr>
    </w:tbl>
    <w:p w14:paraId="3A4A3A7E" w14:textId="77777777" w:rsidR="00FB655F" w:rsidRDefault="00FB655F" w:rsidP="00FB655F">
      <w:pPr>
        <w:pStyle w:val="Titre1"/>
        <w:numPr>
          <w:ilvl w:val="0"/>
          <w:numId w:val="0"/>
        </w:numPr>
        <w:spacing w:after="0"/>
        <w:rPr>
          <w:rFonts w:asciiTheme="minorHAnsi" w:hAnsiTheme="minorHAnsi" w:cstheme="minorBidi"/>
          <w:b w:val="0"/>
          <w:bCs w:val="0"/>
          <w:caps w:val="0"/>
          <w:noProof w:val="0"/>
          <w:sz w:val="20"/>
          <w:szCs w:val="20"/>
        </w:rPr>
      </w:pPr>
    </w:p>
    <w:p w14:paraId="4CB2C3F2" w14:textId="77777777" w:rsidR="00FB655F" w:rsidRDefault="00FB655F" w:rsidP="00FB655F">
      <w:pPr>
        <w:pStyle w:val="Titre1"/>
        <w:numPr>
          <w:ilvl w:val="0"/>
          <w:numId w:val="0"/>
        </w:numPr>
        <w:spacing w:after="0"/>
        <w:rPr>
          <w:rFonts w:asciiTheme="minorHAnsi" w:hAnsiTheme="minorHAnsi" w:cstheme="minorBidi"/>
          <w:b w:val="0"/>
          <w:bCs w:val="0"/>
          <w:caps w:val="0"/>
          <w:noProof w:val="0"/>
          <w:sz w:val="20"/>
          <w:szCs w:val="20"/>
        </w:rPr>
      </w:pPr>
    </w:p>
    <w:p w14:paraId="01140265" w14:textId="77777777" w:rsidR="00FB655F" w:rsidRDefault="00FB655F" w:rsidP="00FB655F">
      <w:pPr>
        <w:jc w:val="both"/>
      </w:pPr>
      <w:r w:rsidRPr="00996CF5">
        <w:rPr>
          <w:b/>
          <w:bCs/>
        </w:rPr>
        <w:t>Objectif</w:t>
      </w:r>
      <w:r>
        <w:t xml:space="preserve"> : </w:t>
      </w:r>
      <w:r w:rsidRPr="00FF2872">
        <w:rPr>
          <w:rFonts w:ascii="Arial" w:hAnsi="Arial" w:cs="Arial"/>
          <w:color w:val="191919"/>
          <w:bdr w:val="none" w:sz="0" w:space="0" w:color="auto" w:frame="1"/>
        </w:rPr>
        <w:t>se professionnaliser à chaque étape de la relation commerciale : de la prospection à la négociation du contrat, en passant par l’expérience client et la déclinaison d’un plan commercia</w:t>
      </w:r>
      <w:r>
        <w:rPr>
          <w:rFonts w:ascii="Arial" w:hAnsi="Arial" w:cs="Arial"/>
          <w:color w:val="191919"/>
          <w:bdr w:val="none" w:sz="0" w:space="0" w:color="auto" w:frame="1"/>
        </w:rPr>
        <w:t>l.</w:t>
      </w:r>
    </w:p>
    <w:p w14:paraId="77AC8A3F" w14:textId="77777777" w:rsidR="00FB655F" w:rsidRDefault="00FB655F" w:rsidP="00FB655F"/>
    <w:p w14:paraId="31407D83" w14:textId="77777777" w:rsidR="00FB655F" w:rsidRDefault="00FB655F" w:rsidP="00FB655F"/>
    <w:p w14:paraId="121BDBE4" w14:textId="77777777" w:rsidR="00FB655F" w:rsidRPr="00FF2872" w:rsidRDefault="00FB655F" w:rsidP="00FB655F">
      <w:pPr>
        <w:rPr>
          <w:b/>
          <w:bCs/>
        </w:rPr>
      </w:pPr>
      <w:r w:rsidRPr="00FF2872">
        <w:rPr>
          <w:b/>
          <w:bCs/>
        </w:rPr>
        <w:t>9 MODULES</w:t>
      </w:r>
      <w:r>
        <w:rPr>
          <w:b/>
          <w:bCs/>
        </w:rPr>
        <w:t> :</w:t>
      </w:r>
    </w:p>
    <w:p w14:paraId="51CF7060" w14:textId="77777777" w:rsidR="00FB655F" w:rsidRDefault="00FB655F" w:rsidP="00FB655F"/>
    <w:p w14:paraId="1E16F5B5" w14:textId="77777777" w:rsidR="00FB655F" w:rsidRPr="00FF2872" w:rsidRDefault="00FB655F" w:rsidP="00FB655F">
      <w:pPr>
        <w:pStyle w:val="NormalWeb"/>
        <w:spacing w:before="120" w:beforeAutospacing="0" w:after="0" w:afterAutospacing="0"/>
        <w:textAlignment w:val="baseline"/>
        <w:rPr>
          <w:rFonts w:ascii="Arial" w:hAnsi="Arial" w:cs="Arial"/>
          <w:color w:val="191919"/>
          <w:sz w:val="20"/>
          <w:szCs w:val="20"/>
        </w:rPr>
      </w:pPr>
      <w:r w:rsidRPr="00FF2872">
        <w:rPr>
          <w:rFonts w:ascii="Arial" w:hAnsi="Arial" w:cs="Arial"/>
          <w:color w:val="191919"/>
          <w:sz w:val="20"/>
          <w:szCs w:val="20"/>
          <w:bdr w:val="none" w:sz="0" w:space="0" w:color="auto" w:frame="1"/>
        </w:rPr>
        <w:t>1. Prospecter et gagner de nouveaux clients</w:t>
      </w:r>
    </w:p>
    <w:p w14:paraId="71DCEAA1" w14:textId="77777777" w:rsidR="00FB655F" w:rsidRPr="00FF2872" w:rsidRDefault="00FB655F" w:rsidP="00FB655F">
      <w:pPr>
        <w:pStyle w:val="NormalWeb"/>
        <w:spacing w:before="120" w:beforeAutospacing="0" w:after="0" w:afterAutospacing="0"/>
        <w:textAlignment w:val="baseline"/>
        <w:rPr>
          <w:rFonts w:ascii="Arial" w:hAnsi="Arial" w:cs="Arial"/>
          <w:color w:val="191919"/>
          <w:sz w:val="20"/>
          <w:szCs w:val="20"/>
        </w:rPr>
      </w:pPr>
      <w:r w:rsidRPr="00FF2872">
        <w:rPr>
          <w:rFonts w:ascii="Arial" w:hAnsi="Arial" w:cs="Arial"/>
          <w:color w:val="191919"/>
          <w:sz w:val="20"/>
          <w:szCs w:val="20"/>
          <w:bdr w:val="none" w:sz="0" w:space="0" w:color="auto" w:frame="1"/>
        </w:rPr>
        <w:t>2. Développer sa stratégie commerciale</w:t>
      </w:r>
    </w:p>
    <w:p w14:paraId="43222670" w14:textId="77777777" w:rsidR="00FB655F" w:rsidRPr="00FF2872" w:rsidRDefault="00FB655F" w:rsidP="00FB655F">
      <w:pPr>
        <w:pStyle w:val="NormalWeb"/>
        <w:spacing w:before="120" w:beforeAutospacing="0" w:after="0" w:afterAutospacing="0"/>
        <w:textAlignment w:val="baseline"/>
        <w:rPr>
          <w:rFonts w:ascii="Arial" w:hAnsi="Arial" w:cs="Arial"/>
          <w:color w:val="191919"/>
          <w:sz w:val="20"/>
          <w:szCs w:val="20"/>
        </w:rPr>
      </w:pPr>
      <w:r w:rsidRPr="00FF2872">
        <w:rPr>
          <w:rFonts w:ascii="Arial" w:hAnsi="Arial" w:cs="Arial"/>
          <w:color w:val="191919"/>
          <w:sz w:val="20"/>
          <w:szCs w:val="20"/>
          <w:bdr w:val="none" w:sz="0" w:space="0" w:color="auto" w:frame="1"/>
        </w:rPr>
        <w:t>3. Développer sa stratégie webmarketing</w:t>
      </w:r>
    </w:p>
    <w:p w14:paraId="10296B96" w14:textId="77777777" w:rsidR="00FB655F" w:rsidRPr="00FF2872" w:rsidRDefault="00FB655F" w:rsidP="00FB655F">
      <w:pPr>
        <w:pStyle w:val="NormalWeb"/>
        <w:spacing w:before="120" w:beforeAutospacing="0" w:after="0" w:afterAutospacing="0"/>
        <w:textAlignment w:val="baseline"/>
        <w:rPr>
          <w:rFonts w:ascii="Arial" w:hAnsi="Arial" w:cs="Arial"/>
          <w:color w:val="191919"/>
          <w:sz w:val="20"/>
          <w:szCs w:val="20"/>
        </w:rPr>
      </w:pPr>
      <w:r w:rsidRPr="00FF2872">
        <w:rPr>
          <w:rFonts w:ascii="Arial" w:hAnsi="Arial" w:cs="Arial"/>
          <w:color w:val="191919"/>
          <w:sz w:val="20"/>
          <w:szCs w:val="20"/>
          <w:bdr w:val="none" w:sz="0" w:space="0" w:color="auto" w:frame="1"/>
        </w:rPr>
        <w:t>4. Intégrer l’expérience client à sa stratégie</w:t>
      </w:r>
    </w:p>
    <w:p w14:paraId="20110541" w14:textId="77777777" w:rsidR="00FB655F" w:rsidRPr="00FF2872" w:rsidRDefault="00FB655F" w:rsidP="00FB655F">
      <w:pPr>
        <w:pStyle w:val="NormalWeb"/>
        <w:spacing w:before="120" w:beforeAutospacing="0" w:after="0" w:afterAutospacing="0"/>
        <w:textAlignment w:val="baseline"/>
        <w:rPr>
          <w:rFonts w:ascii="Arial" w:hAnsi="Arial" w:cs="Arial"/>
          <w:color w:val="191919"/>
          <w:sz w:val="20"/>
          <w:szCs w:val="20"/>
        </w:rPr>
      </w:pPr>
      <w:r w:rsidRPr="00FF2872">
        <w:rPr>
          <w:rFonts w:ascii="Arial" w:hAnsi="Arial" w:cs="Arial"/>
          <w:color w:val="191919"/>
          <w:sz w:val="20"/>
          <w:szCs w:val="20"/>
          <w:bdr w:val="none" w:sz="0" w:space="0" w:color="auto" w:frame="1"/>
        </w:rPr>
        <w:t>5. Professionnaliser sa démarche commerciale</w:t>
      </w:r>
    </w:p>
    <w:p w14:paraId="48034516" w14:textId="77777777" w:rsidR="00FB655F" w:rsidRPr="00FF2872" w:rsidRDefault="00FB655F" w:rsidP="00FB655F">
      <w:pPr>
        <w:pStyle w:val="NormalWeb"/>
        <w:spacing w:before="120" w:beforeAutospacing="0" w:after="0" w:afterAutospacing="0"/>
        <w:textAlignment w:val="baseline"/>
        <w:rPr>
          <w:rFonts w:ascii="Arial" w:hAnsi="Arial" w:cs="Arial"/>
          <w:color w:val="191919"/>
          <w:sz w:val="20"/>
          <w:szCs w:val="20"/>
        </w:rPr>
      </w:pPr>
      <w:r w:rsidRPr="00FF2872">
        <w:rPr>
          <w:rFonts w:ascii="Arial" w:hAnsi="Arial" w:cs="Arial"/>
          <w:color w:val="191919"/>
          <w:sz w:val="20"/>
          <w:szCs w:val="20"/>
          <w:bdr w:val="none" w:sz="0" w:space="0" w:color="auto" w:frame="1"/>
        </w:rPr>
        <w:t>6. Gérer la relation client au quotidien</w:t>
      </w:r>
    </w:p>
    <w:p w14:paraId="407E38DB" w14:textId="77777777" w:rsidR="00FB655F" w:rsidRPr="00FF2872" w:rsidRDefault="00FB655F" w:rsidP="00FB655F">
      <w:pPr>
        <w:pStyle w:val="NormalWeb"/>
        <w:spacing w:before="120" w:beforeAutospacing="0" w:after="0" w:afterAutospacing="0"/>
        <w:textAlignment w:val="baseline"/>
        <w:rPr>
          <w:rFonts w:ascii="Arial" w:hAnsi="Arial" w:cs="Arial"/>
          <w:color w:val="191919"/>
          <w:sz w:val="20"/>
          <w:szCs w:val="20"/>
        </w:rPr>
      </w:pPr>
      <w:r w:rsidRPr="00FF2872">
        <w:rPr>
          <w:rFonts w:ascii="Arial" w:hAnsi="Arial" w:cs="Arial"/>
          <w:color w:val="191919"/>
          <w:sz w:val="20"/>
          <w:szCs w:val="20"/>
          <w:bdr w:val="none" w:sz="0" w:space="0" w:color="auto" w:frame="1"/>
        </w:rPr>
        <w:t>7. Maîtriser le storytelling commercial</w:t>
      </w:r>
    </w:p>
    <w:p w14:paraId="4557F78F" w14:textId="77777777" w:rsidR="00FB655F" w:rsidRPr="00FF2872" w:rsidRDefault="00FB655F" w:rsidP="00FB655F">
      <w:pPr>
        <w:pStyle w:val="NormalWeb"/>
        <w:spacing w:before="120" w:beforeAutospacing="0" w:after="0" w:afterAutospacing="0"/>
        <w:textAlignment w:val="baseline"/>
        <w:rPr>
          <w:rFonts w:ascii="Arial" w:hAnsi="Arial" w:cs="Arial"/>
          <w:color w:val="191919"/>
          <w:sz w:val="20"/>
          <w:szCs w:val="20"/>
        </w:rPr>
      </w:pPr>
      <w:r w:rsidRPr="00FF2872">
        <w:rPr>
          <w:rFonts w:ascii="Arial" w:hAnsi="Arial" w:cs="Arial"/>
          <w:color w:val="191919"/>
          <w:sz w:val="20"/>
          <w:szCs w:val="20"/>
          <w:bdr w:val="none" w:sz="0" w:space="0" w:color="auto" w:frame="1"/>
        </w:rPr>
        <w:t>8. Gérer les grands comptes</w:t>
      </w:r>
    </w:p>
    <w:p w14:paraId="5AC10629" w14:textId="77777777" w:rsidR="00FB655F" w:rsidRPr="00FF2872" w:rsidRDefault="00FB655F" w:rsidP="00FB655F">
      <w:pPr>
        <w:pStyle w:val="NormalWeb"/>
        <w:spacing w:before="120" w:beforeAutospacing="0" w:after="0" w:afterAutospacing="0"/>
        <w:textAlignment w:val="baseline"/>
        <w:rPr>
          <w:rFonts w:ascii="Arial" w:hAnsi="Arial" w:cs="Arial"/>
          <w:color w:val="191919"/>
          <w:sz w:val="20"/>
          <w:szCs w:val="20"/>
        </w:rPr>
      </w:pPr>
      <w:r w:rsidRPr="00FF2872">
        <w:rPr>
          <w:rFonts w:ascii="Arial" w:hAnsi="Arial" w:cs="Arial"/>
          <w:color w:val="191919"/>
          <w:sz w:val="20"/>
          <w:szCs w:val="20"/>
          <w:bdr w:val="none" w:sz="0" w:space="0" w:color="auto" w:frame="1"/>
        </w:rPr>
        <w:t>9. Embarquer ses équipes dans sa stratégie commerciale</w:t>
      </w:r>
    </w:p>
    <w:p w14:paraId="3A162B3C" w14:textId="77777777" w:rsidR="00FB655F" w:rsidRDefault="00FB655F" w:rsidP="00FB655F"/>
    <w:p w14:paraId="1F383623" w14:textId="5113C26F" w:rsidR="00AD3CD7" w:rsidRDefault="00AD3CD7" w:rsidP="008F05DD"/>
    <w:p w14:paraId="7E16F38A" w14:textId="42A929DF" w:rsidR="004E1505" w:rsidRDefault="004E1505" w:rsidP="008F05DD"/>
    <w:p w14:paraId="6EB831A4" w14:textId="43C6020E" w:rsidR="007C2861" w:rsidRDefault="007C2861">
      <w:r>
        <w:br w:type="page"/>
      </w:r>
    </w:p>
    <w:p w14:paraId="624F91DB" w14:textId="77777777" w:rsidR="007C2861" w:rsidRPr="002A6798" w:rsidRDefault="007C2861" w:rsidP="007C2861">
      <w:pPr>
        <w:pStyle w:val="Titre1"/>
      </w:pPr>
      <w:r>
        <w:lastRenderedPageBreak/>
        <w:t xml:space="preserve"> </w:t>
      </w:r>
      <w:r w:rsidRPr="00FD7340">
        <w:t xml:space="preserve"> </w:t>
      </w:r>
      <w:bookmarkStart w:id="32" w:name="_Toc129096327"/>
      <w:r>
        <w:t>LES FORMATIONS linguistiques</w:t>
      </w:r>
      <w:bookmarkEnd w:id="32"/>
    </w:p>
    <w:p w14:paraId="219B7147" w14:textId="77777777" w:rsidR="007C2861" w:rsidRDefault="007C2861" w:rsidP="007C2861"/>
    <w:p w14:paraId="635567CA" w14:textId="77777777" w:rsidR="007C2861" w:rsidRDefault="007C2861" w:rsidP="007C2861"/>
    <w:tbl>
      <w:tblPr>
        <w:tblW w:w="0" w:type="auto"/>
        <w:tblInd w:w="426" w:type="dxa"/>
        <w:tblLook w:val="04A0" w:firstRow="1" w:lastRow="0" w:firstColumn="1" w:lastColumn="0" w:noHBand="0" w:noVBand="1"/>
      </w:tblPr>
      <w:tblGrid>
        <w:gridCol w:w="3685"/>
        <w:gridCol w:w="5104"/>
      </w:tblGrid>
      <w:tr w:rsidR="007C2861" w:rsidRPr="00333C6A" w14:paraId="6D4FEA0F" w14:textId="77777777" w:rsidTr="003972C4">
        <w:tc>
          <w:tcPr>
            <w:tcW w:w="3685" w:type="dxa"/>
            <w:shd w:val="clear" w:color="auto" w:fill="auto"/>
          </w:tcPr>
          <w:p w14:paraId="5E7B96A9" w14:textId="77777777" w:rsidR="007C2861" w:rsidRPr="00333C6A" w:rsidRDefault="007C2861" w:rsidP="003972C4">
            <w:pPr>
              <w:pStyle w:val="En-tte"/>
              <w:jc w:val="center"/>
              <w:rPr>
                <w:rFonts w:ascii="Tahoma" w:hAnsi="Tahoma" w:cs="Tahoma"/>
              </w:rPr>
            </w:pPr>
            <w:r w:rsidRPr="004126DD">
              <w:rPr>
                <w:noProof/>
              </w:rPr>
              <w:drawing>
                <wp:inline distT="0" distB="0" distL="0" distR="0" wp14:anchorId="61DE2A62" wp14:editId="230CD243">
                  <wp:extent cx="797560" cy="797560"/>
                  <wp:effectExtent l="0" t="0" r="2540" b="2540"/>
                  <wp:docPr id="18" name="Image 2" descr="Résultat de recherche d'images pour &quot;anglais imag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Résultat de recherche d'images pour &quot;anglais image&quo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97560" cy="797560"/>
                          </a:xfrm>
                          <a:prstGeom prst="rect">
                            <a:avLst/>
                          </a:prstGeom>
                          <a:noFill/>
                          <a:ln>
                            <a:noFill/>
                          </a:ln>
                        </pic:spPr>
                      </pic:pic>
                    </a:graphicData>
                  </a:graphic>
                </wp:inline>
              </w:drawing>
            </w:r>
          </w:p>
        </w:tc>
        <w:tc>
          <w:tcPr>
            <w:tcW w:w="5104" w:type="dxa"/>
            <w:shd w:val="clear" w:color="auto" w:fill="auto"/>
            <w:vAlign w:val="center"/>
          </w:tcPr>
          <w:p w14:paraId="464FA8E9" w14:textId="77777777" w:rsidR="007C2861" w:rsidRPr="00333C6A" w:rsidRDefault="007C2861" w:rsidP="003972C4">
            <w:pPr>
              <w:pStyle w:val="En-tte"/>
            </w:pPr>
            <w:r w:rsidRPr="00333C6A">
              <w:t xml:space="preserve">FORMATION </w:t>
            </w:r>
            <w:r w:rsidRPr="006F0B66">
              <w:rPr>
                <w:b/>
                <w:bCs/>
                <w:color w:val="auto"/>
              </w:rPr>
              <w:t>INTERNE</w:t>
            </w:r>
            <w:r w:rsidRPr="006F0B66">
              <w:rPr>
                <w:color w:val="auto"/>
              </w:rPr>
              <w:t> </w:t>
            </w:r>
            <w:r w:rsidRPr="00333C6A">
              <w:t>: Feena O’BRIEN</w:t>
            </w:r>
          </w:p>
          <w:p w14:paraId="790FD27A" w14:textId="77777777" w:rsidR="007C2861" w:rsidRPr="00D81FEC" w:rsidRDefault="007C2861" w:rsidP="003972C4">
            <w:pPr>
              <w:pStyle w:val="En-tte"/>
            </w:pPr>
            <w:r w:rsidRPr="006F0B66">
              <w:rPr>
                <w:b/>
                <w:bCs/>
                <w:color w:val="auto"/>
              </w:rPr>
              <w:t>CAMPUS ATLAS</w:t>
            </w:r>
            <w:r w:rsidRPr="006F0B66">
              <w:rPr>
                <w:color w:val="auto"/>
              </w:rPr>
              <w:t xml:space="preserve"> </w:t>
            </w:r>
            <w:r>
              <w:t>(OPCO)</w:t>
            </w:r>
          </w:p>
          <w:p w14:paraId="6F0A785F" w14:textId="77777777" w:rsidR="007C2861" w:rsidRPr="00333C6A" w:rsidRDefault="007C2861" w:rsidP="003972C4">
            <w:pPr>
              <w:pStyle w:val="En-tte"/>
            </w:pPr>
            <w:r w:rsidRPr="006F0B66">
              <w:rPr>
                <w:b/>
                <w:bCs/>
                <w:color w:val="auto"/>
              </w:rPr>
              <w:t>ATRIBORD</w:t>
            </w:r>
            <w:r w:rsidRPr="006F0B66">
              <w:rPr>
                <w:color w:val="auto"/>
              </w:rPr>
              <w:t xml:space="preserve"> </w:t>
            </w:r>
            <w:r w:rsidRPr="00333C6A">
              <w:t>(CPF) :</w:t>
            </w:r>
          </w:p>
          <w:p w14:paraId="7FB8BDA2" w14:textId="77777777" w:rsidR="007C2861" w:rsidRPr="00333C6A" w:rsidRDefault="007C2861" w:rsidP="003972C4">
            <w:pPr>
              <w:pStyle w:val="En-tte"/>
            </w:pPr>
          </w:p>
        </w:tc>
      </w:tr>
    </w:tbl>
    <w:p w14:paraId="2DD3252E" w14:textId="77777777" w:rsidR="007C2861" w:rsidRDefault="007C2861" w:rsidP="007C2861"/>
    <w:p w14:paraId="18462690" w14:textId="77777777" w:rsidR="007C2861" w:rsidRDefault="007C2861" w:rsidP="007C2861"/>
    <w:p w14:paraId="5642156A" w14:textId="77777777" w:rsidR="007C2861" w:rsidRDefault="007C2861" w:rsidP="007C2861"/>
    <w:p w14:paraId="403C58B4" w14:textId="77777777" w:rsidR="007C2861" w:rsidRPr="0077556C" w:rsidRDefault="007C2861" w:rsidP="007C2861">
      <w:pPr>
        <w:pStyle w:val="En-tte"/>
        <w:rPr>
          <w:b/>
        </w:rPr>
      </w:pPr>
      <w:r w:rsidRPr="0077556C">
        <w:rPr>
          <w:b/>
        </w:rPr>
        <w:t>FORMATION INTERNE</w:t>
      </w:r>
    </w:p>
    <w:p w14:paraId="6623B905" w14:textId="77777777" w:rsidR="007C2861" w:rsidRPr="00215D6B" w:rsidRDefault="007C2861" w:rsidP="007C2861">
      <w:pPr>
        <w:pStyle w:val="En-tte"/>
      </w:pPr>
      <w:r>
        <w:t>F</w:t>
      </w:r>
      <w:r w:rsidRPr="00215D6B">
        <w:t xml:space="preserve">ormation </w:t>
      </w:r>
      <w:r>
        <w:t xml:space="preserve">d’anglais </w:t>
      </w:r>
      <w:r w:rsidRPr="00215D6B">
        <w:t xml:space="preserve">en présentiel et </w:t>
      </w:r>
      <w:r w:rsidRPr="00856E3E">
        <w:t>par téléphone</w:t>
      </w:r>
      <w:r w:rsidRPr="00215D6B">
        <w:t> : Feena O’BRIEN</w:t>
      </w:r>
    </w:p>
    <w:p w14:paraId="037DE789" w14:textId="77777777" w:rsidR="007C2861" w:rsidRDefault="007C2861" w:rsidP="007C2861">
      <w:pPr>
        <w:pStyle w:val="En-tte"/>
      </w:pPr>
      <w:r>
        <w:t>L’offre, dispensée en interne, comporte des formations en groupe en présentiel, des formations par téléphone, un accompagnement à la préparation d’une présentation et des traductions de documents.</w:t>
      </w:r>
    </w:p>
    <w:p w14:paraId="102829C5" w14:textId="77777777" w:rsidR="007C2861" w:rsidRDefault="007C2861" w:rsidP="007C2861"/>
    <w:p w14:paraId="6FD72A7A" w14:textId="77777777" w:rsidR="007C2861" w:rsidRDefault="007C2861" w:rsidP="007C2861"/>
    <w:p w14:paraId="2C858834" w14:textId="77777777" w:rsidR="007C2861" w:rsidRDefault="007C2861" w:rsidP="007C2861"/>
    <w:p w14:paraId="19C6EC5D" w14:textId="77777777" w:rsidR="007C2861" w:rsidRDefault="007C2861" w:rsidP="007C2861"/>
    <w:p w14:paraId="7F666B78" w14:textId="77777777" w:rsidR="007C2861" w:rsidRDefault="007C2861" w:rsidP="007C2861">
      <w:pPr>
        <w:pStyle w:val="En-tte"/>
        <w:rPr>
          <w:b/>
          <w:bCs/>
          <w:color w:val="auto"/>
        </w:rPr>
      </w:pPr>
      <w:r w:rsidRPr="009B43C3">
        <w:rPr>
          <w:b/>
          <w:bCs/>
          <w:color w:val="auto"/>
        </w:rPr>
        <w:t xml:space="preserve">FORMATIONS ANGLAIS et FRANÇAIS </w:t>
      </w:r>
    </w:p>
    <w:p w14:paraId="1735E9EF" w14:textId="77777777" w:rsidR="007C2861" w:rsidRDefault="007C2861" w:rsidP="007C2861">
      <w:pPr>
        <w:pStyle w:val="En-tte"/>
        <w:rPr>
          <w:b/>
          <w:bCs/>
          <w:color w:val="auto"/>
        </w:rPr>
      </w:pPr>
    </w:p>
    <w:p w14:paraId="0A5C3BBC" w14:textId="77777777" w:rsidR="007C2861" w:rsidRPr="009B43C3" w:rsidRDefault="007C2861" w:rsidP="007C2861">
      <w:pPr>
        <w:pStyle w:val="En-tte"/>
        <w:rPr>
          <w:b/>
          <w:bCs/>
          <w:color w:val="auto"/>
        </w:rPr>
      </w:pPr>
    </w:p>
    <w:tbl>
      <w:tblPr>
        <w:tblStyle w:val="Grilledutableau"/>
        <w:tblW w:w="9525"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76"/>
        <w:gridCol w:w="7049"/>
      </w:tblGrid>
      <w:tr w:rsidR="007C2861" w14:paraId="275346C3" w14:textId="77777777" w:rsidTr="003972C4">
        <w:tc>
          <w:tcPr>
            <w:tcW w:w="2166" w:type="dxa"/>
          </w:tcPr>
          <w:p w14:paraId="0F6C60D5" w14:textId="77777777" w:rsidR="007C2861" w:rsidRDefault="007C2861" w:rsidP="003972C4">
            <w:r w:rsidRPr="004126DD">
              <w:rPr>
                <w:noProof/>
              </w:rPr>
              <w:drawing>
                <wp:inline distT="0" distB="0" distL="0" distR="0" wp14:anchorId="3DEB13F4" wp14:editId="7E6959A5">
                  <wp:extent cx="1435626" cy="891540"/>
                  <wp:effectExtent l="0" t="0" r="0" b="3810"/>
                  <wp:docPr id="19" name="Image 2" descr="http://atribord.fr/images/home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http://atribord.fr/images/home_0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70644" cy="913286"/>
                          </a:xfrm>
                          <a:prstGeom prst="rect">
                            <a:avLst/>
                          </a:prstGeom>
                          <a:noFill/>
                          <a:ln>
                            <a:noFill/>
                          </a:ln>
                        </pic:spPr>
                      </pic:pic>
                    </a:graphicData>
                  </a:graphic>
                </wp:inline>
              </w:drawing>
            </w:r>
          </w:p>
        </w:tc>
        <w:tc>
          <w:tcPr>
            <w:tcW w:w="7359" w:type="dxa"/>
          </w:tcPr>
          <w:p w14:paraId="4BCB946F" w14:textId="77777777" w:rsidR="007C2861" w:rsidRDefault="007C2861" w:rsidP="003972C4">
            <w:pPr>
              <w:pStyle w:val="En-tte"/>
              <w:ind w:left="30"/>
              <w:rPr>
                <w:rFonts w:ascii="Tahoma" w:hAnsi="Tahoma" w:cs="Tahoma"/>
              </w:rPr>
            </w:pPr>
          </w:p>
          <w:p w14:paraId="5C0A43FC" w14:textId="77777777" w:rsidR="007C2861" w:rsidRDefault="00CF29A3" w:rsidP="003972C4">
            <w:pPr>
              <w:pStyle w:val="En-tte"/>
              <w:ind w:left="182"/>
              <w:rPr>
                <w:b/>
              </w:rPr>
            </w:pPr>
            <w:hyperlink r:id="rId25" w:history="1">
              <w:r w:rsidR="007C2861" w:rsidRPr="007E30C9">
                <w:rPr>
                  <w:rStyle w:val="Lienhypertexte"/>
                  <w:rFonts w:ascii="Tahoma" w:hAnsi="Tahoma" w:cs="Tahoma"/>
                </w:rPr>
                <w:t>http://atribord.fr/entreprise/offre_entreprise.cfm</w:t>
              </w:r>
            </w:hyperlink>
            <w:r w:rsidR="007C2861" w:rsidRPr="00B92029">
              <w:rPr>
                <w:b/>
              </w:rPr>
              <w:t xml:space="preserve"> </w:t>
            </w:r>
          </w:p>
          <w:p w14:paraId="10DEF656" w14:textId="77777777" w:rsidR="007C2861" w:rsidRPr="00B92029" w:rsidRDefault="007C2861" w:rsidP="003972C4">
            <w:pPr>
              <w:pStyle w:val="En-tte"/>
              <w:ind w:left="182"/>
              <w:rPr>
                <w:b/>
              </w:rPr>
            </w:pPr>
            <w:r w:rsidRPr="00B92029">
              <w:rPr>
                <w:b/>
              </w:rPr>
              <w:t>CPF</w:t>
            </w:r>
          </w:p>
          <w:p w14:paraId="549D0846" w14:textId="77777777" w:rsidR="007C2861" w:rsidRDefault="007C2861" w:rsidP="003972C4"/>
        </w:tc>
      </w:tr>
    </w:tbl>
    <w:p w14:paraId="40CE7ECE" w14:textId="77777777" w:rsidR="007C2861" w:rsidRDefault="007C2861" w:rsidP="007C2861"/>
    <w:p w14:paraId="4CE3881E" w14:textId="77777777" w:rsidR="007C2861" w:rsidRDefault="007C2861" w:rsidP="007C2861"/>
    <w:p w14:paraId="4FE9B439" w14:textId="77777777" w:rsidR="007C2861" w:rsidRPr="00801BB4" w:rsidRDefault="007C2861" w:rsidP="007C2861">
      <w:r w:rsidRPr="00801BB4">
        <w:rPr>
          <w:b/>
        </w:rPr>
        <w:t>OBJECTIF</w:t>
      </w:r>
      <w:r w:rsidRPr="00801BB4">
        <w:rPr>
          <w:rStyle w:val="lev"/>
          <w:color w:val="B8310B"/>
          <w:shd w:val="clear" w:color="auto" w:fill="FFFFFF"/>
        </w:rPr>
        <w:t xml:space="preserve"> </w:t>
      </w:r>
      <w:r w:rsidRPr="00801BB4">
        <w:rPr>
          <w:rStyle w:val="lev"/>
          <w:shd w:val="clear" w:color="auto" w:fill="FFFFFF"/>
        </w:rPr>
        <w:t>: vous aider à communiquer dans une langue qui n’est pas la vôtre.</w:t>
      </w:r>
    </w:p>
    <w:p w14:paraId="53B3D9EE" w14:textId="77777777" w:rsidR="007C2861" w:rsidRPr="00801BB4" w:rsidRDefault="007C2861" w:rsidP="007C2861">
      <w:r w:rsidRPr="00801BB4">
        <w:rPr>
          <w:b/>
        </w:rPr>
        <w:t>METHODE</w:t>
      </w:r>
      <w:r w:rsidRPr="00801BB4">
        <w:t> : la définition de parcours personnalisés et variés pour atteindre ces objectifs</w:t>
      </w:r>
    </w:p>
    <w:p w14:paraId="35BC5687" w14:textId="77777777" w:rsidR="007C2861" w:rsidRPr="00801BB4" w:rsidRDefault="007C2861" w:rsidP="007C2861">
      <w:pPr>
        <w:pStyle w:val="Paragraphedeliste"/>
        <w:numPr>
          <w:ilvl w:val="0"/>
          <w:numId w:val="5"/>
        </w:numPr>
        <w:tabs>
          <w:tab w:val="clear" w:pos="720"/>
        </w:tabs>
        <w:ind w:left="1134"/>
        <w:jc w:val="both"/>
      </w:pPr>
      <w:r w:rsidRPr="00801BB4">
        <w:t>Selon les contraintes professionnelles (disponibilités et délais),</w:t>
      </w:r>
    </w:p>
    <w:p w14:paraId="1550556F" w14:textId="77777777" w:rsidR="007C2861" w:rsidRPr="00801BB4" w:rsidRDefault="007C2861" w:rsidP="007C2861">
      <w:pPr>
        <w:pStyle w:val="Paragraphedeliste"/>
        <w:numPr>
          <w:ilvl w:val="0"/>
          <w:numId w:val="5"/>
        </w:numPr>
        <w:tabs>
          <w:tab w:val="clear" w:pos="720"/>
        </w:tabs>
        <w:ind w:left="1134"/>
        <w:jc w:val="both"/>
      </w:pPr>
      <w:r w:rsidRPr="00801BB4">
        <w:t>Selon les objectifs et compétences à acquérir,</w:t>
      </w:r>
    </w:p>
    <w:p w14:paraId="45EA3560" w14:textId="77777777" w:rsidR="007C2861" w:rsidRPr="00801BB4" w:rsidRDefault="007C2861" w:rsidP="007C2861">
      <w:pPr>
        <w:pStyle w:val="Paragraphedeliste"/>
        <w:numPr>
          <w:ilvl w:val="0"/>
          <w:numId w:val="5"/>
        </w:numPr>
        <w:tabs>
          <w:tab w:val="clear" w:pos="720"/>
        </w:tabs>
        <w:ind w:left="1134"/>
        <w:jc w:val="both"/>
      </w:pPr>
      <w:r w:rsidRPr="00801BB4">
        <w:t>Selon le niveau général de départ. </w:t>
      </w:r>
    </w:p>
    <w:p w14:paraId="450E8A9A" w14:textId="77777777" w:rsidR="007C2861" w:rsidRPr="00801BB4" w:rsidRDefault="007C2861" w:rsidP="007C2861">
      <w:r w:rsidRPr="00801BB4">
        <w:t>Test de niveau en ligne</w:t>
      </w:r>
    </w:p>
    <w:p w14:paraId="59E810E8" w14:textId="77777777" w:rsidR="007C2861" w:rsidRPr="00801BB4" w:rsidRDefault="007C2861" w:rsidP="007C2861">
      <w:r w:rsidRPr="00801BB4">
        <w:t>Analyse orale des besoins linguistiques </w:t>
      </w:r>
    </w:p>
    <w:p w14:paraId="36DD81C1" w14:textId="77777777" w:rsidR="007C2861" w:rsidRPr="00801BB4" w:rsidRDefault="007C2861" w:rsidP="007C2861">
      <w:r w:rsidRPr="00801BB4">
        <w:t>Analyse des contraintes </w:t>
      </w:r>
    </w:p>
    <w:p w14:paraId="6AC78B0C" w14:textId="77777777" w:rsidR="007C2861" w:rsidRPr="00801BB4" w:rsidRDefault="007C2861" w:rsidP="007C2861">
      <w:r w:rsidRPr="00801BB4">
        <w:t>Définition des objectifs à atteindre </w:t>
      </w:r>
    </w:p>
    <w:p w14:paraId="042E4592" w14:textId="77777777" w:rsidR="007C2861" w:rsidRPr="00801BB4" w:rsidRDefault="007C2861" w:rsidP="007C2861">
      <w:r w:rsidRPr="00801BB4">
        <w:t>Envoi du devis et du programme de stage</w:t>
      </w:r>
    </w:p>
    <w:p w14:paraId="7E2FAF67" w14:textId="77777777" w:rsidR="007C2861" w:rsidRPr="00801BB4" w:rsidRDefault="007C2861" w:rsidP="007C2861">
      <w:r w:rsidRPr="00801BB4">
        <w:t>Elaboration d’un programme spécifique </w:t>
      </w:r>
    </w:p>
    <w:p w14:paraId="0668F98F" w14:textId="77777777" w:rsidR="007C2861" w:rsidRPr="00801BB4" w:rsidRDefault="007C2861" w:rsidP="007C2861">
      <w:r w:rsidRPr="00801BB4">
        <w:t>Déroulement de la formation </w:t>
      </w:r>
    </w:p>
    <w:p w14:paraId="043A8F3C" w14:textId="77777777" w:rsidR="007C2861" w:rsidRPr="00801BB4" w:rsidRDefault="007C2861" w:rsidP="007C2861">
      <w:r w:rsidRPr="00801BB4">
        <w:t>Suivi pédagogique et administratif continu sur l'intranet</w:t>
      </w:r>
    </w:p>
    <w:p w14:paraId="5595B1AF" w14:textId="77777777" w:rsidR="007C2861" w:rsidRPr="00801BB4" w:rsidRDefault="007C2861" w:rsidP="007C2861">
      <w:r w:rsidRPr="00801BB4">
        <w:t>Bilan de fin de stage</w:t>
      </w:r>
    </w:p>
    <w:p w14:paraId="6ACE6BF3" w14:textId="77777777" w:rsidR="007C2861" w:rsidRDefault="007C2861" w:rsidP="007C2861"/>
    <w:p w14:paraId="0C104044" w14:textId="77777777" w:rsidR="007C2861" w:rsidRDefault="007C2861" w:rsidP="007C2861">
      <w:r>
        <w:rPr>
          <w:noProof/>
        </w:rPr>
        <w:drawing>
          <wp:inline distT="0" distB="0" distL="0" distR="0" wp14:anchorId="2AA0FF43" wp14:editId="7D6D6B9A">
            <wp:extent cx="906730" cy="647363"/>
            <wp:effectExtent l="0" t="0" r="8255"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25631" cy="660858"/>
                    </a:xfrm>
                    <a:prstGeom prst="rect">
                      <a:avLst/>
                    </a:prstGeom>
                    <a:noFill/>
                  </pic:spPr>
                </pic:pic>
              </a:graphicData>
            </a:graphic>
          </wp:inline>
        </w:drawing>
      </w:r>
    </w:p>
    <w:p w14:paraId="667E3543" w14:textId="77777777" w:rsidR="007C2861" w:rsidRDefault="007C2861" w:rsidP="007C2861"/>
    <w:p w14:paraId="12CE2CE6" w14:textId="77777777" w:rsidR="007C2861" w:rsidRDefault="007C2861" w:rsidP="007C2861"/>
    <w:p w14:paraId="0A9D3A11" w14:textId="77777777" w:rsidR="007C2861" w:rsidRDefault="007C2861" w:rsidP="007C2861"/>
    <w:p w14:paraId="5CD035FC" w14:textId="3AB3DB8A" w:rsidR="007C2861" w:rsidRDefault="007C2861" w:rsidP="008F05DD"/>
    <w:p w14:paraId="20FA128E" w14:textId="34A687C3" w:rsidR="007C2861" w:rsidRDefault="007C2861" w:rsidP="008F05DD"/>
    <w:p w14:paraId="3FED6E07" w14:textId="0037DF01" w:rsidR="00C24D4F" w:rsidRDefault="00C24D4F" w:rsidP="008F05DD"/>
    <w:p w14:paraId="5B4BEB47" w14:textId="77777777" w:rsidR="006D24B8" w:rsidRDefault="006D24B8" w:rsidP="008F05DD">
      <w:pPr>
        <w:sectPr w:rsidR="006D24B8" w:rsidSect="00E2116E">
          <w:headerReference w:type="default" r:id="rId27"/>
          <w:footerReference w:type="default" r:id="rId28"/>
          <w:headerReference w:type="first" r:id="rId29"/>
          <w:footerReference w:type="first" r:id="rId30"/>
          <w:pgSz w:w="11906" w:h="16838"/>
          <w:pgMar w:top="0" w:right="1274" w:bottom="1417" w:left="1417" w:header="708" w:footer="708" w:gutter="0"/>
          <w:pgNumType w:start="0"/>
          <w:cols w:space="708"/>
          <w:titlePg/>
          <w:docGrid w:linePitch="360"/>
        </w:sectPr>
      </w:pPr>
    </w:p>
    <w:p w14:paraId="26989FB3" w14:textId="69BFF988" w:rsidR="00AD3CD7" w:rsidRPr="002A6798" w:rsidRDefault="00AD3CD7" w:rsidP="00AD3CD7">
      <w:pPr>
        <w:pStyle w:val="Titre1"/>
      </w:pPr>
      <w:r>
        <w:lastRenderedPageBreak/>
        <w:t xml:space="preserve"> </w:t>
      </w:r>
      <w:r w:rsidRPr="00FD7340">
        <w:t xml:space="preserve"> </w:t>
      </w:r>
      <w:bookmarkStart w:id="33" w:name="_Toc129096328"/>
      <w:r>
        <w:t>LES FORMATIONS MANAGERIALES</w:t>
      </w:r>
      <w:bookmarkEnd w:id="33"/>
    </w:p>
    <w:p w14:paraId="4D19878F" w14:textId="02C5EA39" w:rsidR="00AD3CD7" w:rsidRDefault="00AD3CD7" w:rsidP="008F05DD"/>
    <w:p w14:paraId="4239672F" w14:textId="44FEF9CE" w:rsidR="006D24B8" w:rsidRDefault="004C4CFF" w:rsidP="00907541">
      <w:pPr>
        <w:ind w:left="-709"/>
      </w:pPr>
      <w:r>
        <w:rPr>
          <w:noProof/>
        </w:rPr>
        <w:drawing>
          <wp:inline distT="0" distB="0" distL="0" distR="0" wp14:anchorId="3B351DE1" wp14:editId="43646497">
            <wp:extent cx="9555716" cy="4608075"/>
            <wp:effectExtent l="0" t="0" r="7620" b="254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91740" cy="4625447"/>
                    </a:xfrm>
                    <a:prstGeom prst="rect">
                      <a:avLst/>
                    </a:prstGeom>
                    <a:noFill/>
                  </pic:spPr>
                </pic:pic>
              </a:graphicData>
            </a:graphic>
          </wp:inline>
        </w:drawing>
      </w:r>
    </w:p>
    <w:p w14:paraId="44BFFE02" w14:textId="148079E8" w:rsidR="006D24B8" w:rsidRDefault="006D24B8" w:rsidP="008F05DD"/>
    <w:p w14:paraId="1EC14648" w14:textId="77B2094D" w:rsidR="006D24B8" w:rsidRDefault="006D24B8" w:rsidP="008F05DD"/>
    <w:p w14:paraId="21A8D959" w14:textId="77777777" w:rsidR="004C4CFF" w:rsidRDefault="004C4CFF" w:rsidP="008F05DD">
      <w:pPr>
        <w:sectPr w:rsidR="004C4CFF" w:rsidSect="00754F83">
          <w:pgSz w:w="16838" w:h="11906" w:orient="landscape"/>
          <w:pgMar w:top="1417" w:right="0" w:bottom="1274" w:left="1417" w:header="708" w:footer="708" w:gutter="0"/>
          <w:cols w:space="708"/>
          <w:docGrid w:linePitch="360"/>
        </w:sectPr>
      </w:pPr>
    </w:p>
    <w:p w14:paraId="4379FDEA" w14:textId="77777777" w:rsidR="007C2861" w:rsidRPr="00F905A0" w:rsidRDefault="007C2861" w:rsidP="007C2861">
      <w:bookmarkStart w:id="34" w:name="_Toc129096329"/>
    </w:p>
    <w:p w14:paraId="384FC029" w14:textId="77777777" w:rsidR="007C2861" w:rsidRDefault="007C2861" w:rsidP="007C2861"/>
    <w:p w14:paraId="668BC639" w14:textId="77777777" w:rsidR="007C2861" w:rsidRDefault="007C2861" w:rsidP="007C2861"/>
    <w:p w14:paraId="1B40770A" w14:textId="77777777" w:rsidR="007C2861" w:rsidRDefault="007C2861" w:rsidP="007C2861"/>
    <w:p w14:paraId="1323778D" w14:textId="77777777" w:rsidR="007C2861" w:rsidRDefault="007C2861" w:rsidP="007C2861"/>
    <w:p w14:paraId="52AE298C" w14:textId="77777777" w:rsidR="007C2861" w:rsidRDefault="007C2861" w:rsidP="007C2861"/>
    <w:p w14:paraId="7E7CCB14" w14:textId="77777777" w:rsidR="007C2861" w:rsidRDefault="007C2861" w:rsidP="007C2861"/>
    <w:p w14:paraId="1487BBB3" w14:textId="77777777" w:rsidR="007C2861" w:rsidRDefault="007C2861" w:rsidP="007C2861"/>
    <w:p w14:paraId="36387834" w14:textId="77777777" w:rsidR="007C2861" w:rsidRDefault="007C2861" w:rsidP="007C2861"/>
    <w:p w14:paraId="2F6822E1" w14:textId="77777777" w:rsidR="007C2861" w:rsidRDefault="007C2861" w:rsidP="007C2861"/>
    <w:p w14:paraId="490EF039" w14:textId="77777777" w:rsidR="007C2861" w:rsidRDefault="007C2861" w:rsidP="007C2861"/>
    <w:p w14:paraId="5D22966B" w14:textId="77777777" w:rsidR="007C2861" w:rsidRDefault="007C2861" w:rsidP="007C2861"/>
    <w:p w14:paraId="12F16D4D" w14:textId="77777777" w:rsidR="007C2861" w:rsidRDefault="007C2861" w:rsidP="007C2861"/>
    <w:p w14:paraId="52FAE210" w14:textId="77777777" w:rsidR="007C2861" w:rsidRDefault="007C2861" w:rsidP="007C2861"/>
    <w:p w14:paraId="7DBF5766" w14:textId="77777777" w:rsidR="007C2861" w:rsidRDefault="007C2861" w:rsidP="007C2861"/>
    <w:p w14:paraId="3088F139" w14:textId="77777777" w:rsidR="007C2861" w:rsidRPr="00363F7B" w:rsidRDefault="007C2861" w:rsidP="007C2861">
      <w:pPr>
        <w:rPr>
          <w:b/>
          <w:bCs/>
          <w:sz w:val="36"/>
          <w:szCs w:val="36"/>
          <w:lang w:val="en-US"/>
        </w:rPr>
      </w:pPr>
      <w:r>
        <w:rPr>
          <w:b/>
          <w:bCs/>
          <w:sz w:val="36"/>
          <w:szCs w:val="36"/>
          <w:lang w:val="en-US"/>
        </w:rPr>
        <w:t>FORMATION INTERNE</w:t>
      </w:r>
    </w:p>
    <w:p w14:paraId="109AD347" w14:textId="77777777" w:rsidR="007C2861" w:rsidRDefault="007C2861" w:rsidP="007C2861">
      <w:pPr>
        <w:rPr>
          <w:lang w:val="en-US"/>
        </w:rPr>
      </w:pPr>
    </w:p>
    <w:p w14:paraId="1EA80DC8" w14:textId="77777777" w:rsidR="007C2861" w:rsidRDefault="007C2861" w:rsidP="007C2861">
      <w:pPr>
        <w:rPr>
          <w:lang w:val="en-US"/>
        </w:rPr>
      </w:pPr>
      <w:r>
        <w:rPr>
          <w:noProof/>
          <w:lang w:val="en-US"/>
        </w:rPr>
        <w:drawing>
          <wp:inline distT="0" distB="0" distL="0" distR="0" wp14:anchorId="3A4FEF8E" wp14:editId="27A6007D">
            <wp:extent cx="6362700" cy="21793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18844" cy="2198550"/>
                    </a:xfrm>
                    <a:prstGeom prst="rect">
                      <a:avLst/>
                    </a:prstGeom>
                    <a:noFill/>
                  </pic:spPr>
                </pic:pic>
              </a:graphicData>
            </a:graphic>
          </wp:inline>
        </w:drawing>
      </w:r>
    </w:p>
    <w:p w14:paraId="302573F8" w14:textId="77777777" w:rsidR="007C2861" w:rsidRDefault="007C2861" w:rsidP="007C2861">
      <w:pPr>
        <w:rPr>
          <w:lang w:val="en-US"/>
        </w:rPr>
      </w:pPr>
    </w:p>
    <w:p w14:paraId="27DEC16B" w14:textId="77777777" w:rsidR="007C2861" w:rsidRDefault="007C2861" w:rsidP="007C2861">
      <w:pPr>
        <w:rPr>
          <w:lang w:val="en-US"/>
        </w:rPr>
      </w:pPr>
    </w:p>
    <w:p w14:paraId="27AEF4EC" w14:textId="77777777" w:rsidR="007C2861" w:rsidRDefault="007C2861" w:rsidP="007C2861">
      <w:pPr>
        <w:rPr>
          <w:lang w:val="en-US"/>
        </w:rPr>
      </w:pPr>
    </w:p>
    <w:p w14:paraId="7DF6CD69" w14:textId="77777777" w:rsidR="007C2861" w:rsidRDefault="007C2861" w:rsidP="007C2861">
      <w:pPr>
        <w:rPr>
          <w:lang w:val="en-US"/>
        </w:rPr>
      </w:pPr>
    </w:p>
    <w:p w14:paraId="00332085" w14:textId="77777777" w:rsidR="007C2861" w:rsidRDefault="007C2861" w:rsidP="007C2861">
      <w:pPr>
        <w:rPr>
          <w:lang w:val="en-US"/>
        </w:rPr>
      </w:pPr>
      <w:r>
        <w:rPr>
          <w:lang w:val="en-US"/>
        </w:rPr>
        <w:br w:type="page"/>
      </w:r>
    </w:p>
    <w:p w14:paraId="44734D08" w14:textId="77777777" w:rsidR="007C2861" w:rsidRPr="009B00C2" w:rsidRDefault="007C2861" w:rsidP="007C2861">
      <w:pPr>
        <w:pStyle w:val="Titre1"/>
        <w:ind w:left="357" w:hanging="357"/>
      </w:pPr>
      <w:bookmarkStart w:id="35" w:name="_Toc129096320"/>
      <w:r>
        <w:lastRenderedPageBreak/>
        <w:t>plateforme de formation interne</w:t>
      </w:r>
      <w:bookmarkEnd w:id="35"/>
      <w:r>
        <w:t xml:space="preserve"> </w:t>
      </w:r>
    </w:p>
    <w:p w14:paraId="165F0706" w14:textId="77777777" w:rsidR="007C2861" w:rsidRDefault="007C2861" w:rsidP="007C2861">
      <w:pPr>
        <w:shd w:val="clear" w:color="auto" w:fill="4A76C0"/>
        <w:rPr>
          <w:rFonts w:ascii="open_sansregular" w:hAnsi="open_sansregular" w:cs="Times New Roman"/>
          <w:b/>
          <w:bCs/>
          <w:caps/>
          <w:color w:val="606264"/>
          <w:spacing w:val="15"/>
        </w:rPr>
      </w:pPr>
      <w:r>
        <w:rPr>
          <w:rFonts w:ascii="open_sansregular" w:hAnsi="open_sansregular" w:cs="Times New Roman"/>
          <w:b/>
          <w:caps/>
          <w:noProof/>
          <w:color w:val="5C509C"/>
          <w:spacing w:val="15"/>
        </w:rPr>
        <w:drawing>
          <wp:inline distT="0" distB="0" distL="0" distR="0" wp14:anchorId="266D9673" wp14:editId="553187DA">
            <wp:extent cx="1332230" cy="751840"/>
            <wp:effectExtent l="0" t="0" r="1270" b="0"/>
            <wp:docPr id="103" name="Image 103" descr="https://academy.micropole.com/pluginfile.php/1/theme_klassroom/logo/1546437991/InnovativePeopleAcademy_blanc.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https://academy.micropole.com/pluginfile.php/1/theme_klassroom/logo/1546437991/InnovativePeopleAcademy_blanc.pn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32230" cy="751840"/>
                    </a:xfrm>
                    <a:prstGeom prst="rect">
                      <a:avLst/>
                    </a:prstGeom>
                    <a:noFill/>
                    <a:ln>
                      <a:noFill/>
                    </a:ln>
                  </pic:spPr>
                </pic:pic>
              </a:graphicData>
            </a:graphic>
          </wp:inline>
        </w:drawing>
      </w:r>
    </w:p>
    <w:p w14:paraId="569D2E3F" w14:textId="77777777" w:rsidR="007C2861" w:rsidRDefault="007C2861" w:rsidP="007C2861"/>
    <w:p w14:paraId="67040226" w14:textId="77777777" w:rsidR="007C2861" w:rsidRDefault="007C2861" w:rsidP="007C2861"/>
    <w:p w14:paraId="1FD34ECA" w14:textId="77777777" w:rsidR="007C2861" w:rsidRDefault="007C2861" w:rsidP="007C2861">
      <w:pPr>
        <w:jc w:val="both"/>
      </w:pPr>
      <w:r>
        <w:t>Les formations sont organisées par catégorie et sont visibles par tous (collaborateurs en CDI, en CDD, ou en stage). Certains modules sont à suivre obligatoirement par tous les collaborateurs ou en fonction du poste occupé. Une introduction au début de chacun des modules permet d’en connaître les objectifs pédagogiques et les modalités d’accès.</w:t>
      </w:r>
    </w:p>
    <w:p w14:paraId="08824CD7" w14:textId="77777777" w:rsidR="007C2861" w:rsidRDefault="007C2861" w:rsidP="007C2861"/>
    <w:p w14:paraId="09CA8317" w14:textId="77777777" w:rsidR="007C2861" w:rsidRPr="00D64E1E" w:rsidRDefault="007C2861" w:rsidP="007C2861">
      <w:pPr>
        <w:rPr>
          <w:rFonts w:eastAsia="Times New Roman" w:cstheme="minorHAnsi"/>
          <w:b/>
          <w:bCs/>
          <w:color w:val="7030A0"/>
          <w:bdr w:val="none" w:sz="0" w:space="0" w:color="auto" w:frame="1"/>
          <w:lang w:val="en-US" w:eastAsia="fr-FR"/>
        </w:rPr>
      </w:pPr>
      <w:r w:rsidRPr="00D64E1E">
        <w:rPr>
          <w:rFonts w:eastAsia="Times New Roman" w:cstheme="minorHAnsi"/>
          <w:b/>
          <w:bCs/>
          <w:color w:val="7030A0"/>
          <w:bdr w:val="none" w:sz="0" w:space="0" w:color="auto" w:frame="1"/>
          <w:lang w:val="en-US" w:eastAsia="fr-FR"/>
        </w:rPr>
        <w:t xml:space="preserve">LES </w:t>
      </w:r>
      <w:proofErr w:type="gramStart"/>
      <w:r w:rsidRPr="00D64E1E">
        <w:rPr>
          <w:rFonts w:eastAsia="Times New Roman" w:cstheme="minorHAnsi"/>
          <w:b/>
          <w:bCs/>
          <w:color w:val="7030A0"/>
          <w:bdr w:val="none" w:sz="0" w:space="0" w:color="auto" w:frame="1"/>
          <w:lang w:val="en-US" w:eastAsia="fr-FR"/>
        </w:rPr>
        <w:t>CATEGORIES :</w:t>
      </w:r>
      <w:proofErr w:type="gramEnd"/>
    </w:p>
    <w:p w14:paraId="3913B890" w14:textId="77777777" w:rsidR="007C2861" w:rsidRPr="00D64E1E" w:rsidRDefault="007C2861" w:rsidP="007C2861">
      <w:pPr>
        <w:rPr>
          <w:lang w:val="en-US"/>
        </w:rPr>
      </w:pPr>
      <w:r w:rsidRPr="00D64E1E">
        <w:rPr>
          <w:lang w:val="en-US"/>
        </w:rPr>
        <w:t>WELLCOME ON BOARD</w:t>
      </w:r>
    </w:p>
    <w:p w14:paraId="449C306C" w14:textId="77777777" w:rsidR="007C2861" w:rsidRPr="00D64E1E" w:rsidRDefault="007C2861" w:rsidP="007C2861">
      <w:pPr>
        <w:rPr>
          <w:lang w:val="en-US"/>
        </w:rPr>
      </w:pPr>
      <w:r w:rsidRPr="00D64E1E">
        <w:rPr>
          <w:lang w:val="en-US"/>
        </w:rPr>
        <w:t>BASIC SKILLS</w:t>
      </w:r>
    </w:p>
    <w:p w14:paraId="36FA7D58" w14:textId="77777777" w:rsidR="007C2861" w:rsidRPr="00D64E1E" w:rsidRDefault="007C2861" w:rsidP="007C2861">
      <w:pPr>
        <w:rPr>
          <w:lang w:val="en-US"/>
        </w:rPr>
      </w:pPr>
      <w:r w:rsidRPr="00D64E1E">
        <w:rPr>
          <w:lang w:val="en-US"/>
        </w:rPr>
        <w:t>MICROPOLE GUIDELINES</w:t>
      </w:r>
    </w:p>
    <w:p w14:paraId="42A77834" w14:textId="77777777" w:rsidR="007C2861" w:rsidRPr="00D64E1E" w:rsidRDefault="007C2861" w:rsidP="007C2861">
      <w:pPr>
        <w:rPr>
          <w:lang w:val="en-US"/>
        </w:rPr>
      </w:pPr>
      <w:r w:rsidRPr="00D64E1E">
        <w:rPr>
          <w:lang w:val="en-US"/>
        </w:rPr>
        <w:t>SPECIFIC SKILLS</w:t>
      </w:r>
    </w:p>
    <w:p w14:paraId="2DBB3790" w14:textId="77777777" w:rsidR="007C2861" w:rsidRPr="00D64E1E" w:rsidRDefault="007C2861" w:rsidP="007C2861">
      <w:pPr>
        <w:rPr>
          <w:lang w:val="en-US"/>
        </w:rPr>
      </w:pPr>
      <w:r w:rsidRPr="00D64E1E">
        <w:rPr>
          <w:lang w:val="en-US"/>
        </w:rPr>
        <w:t>RSE</w:t>
      </w:r>
    </w:p>
    <w:p w14:paraId="024F4C88" w14:textId="77777777" w:rsidR="007C2861" w:rsidRPr="00D64E1E" w:rsidRDefault="007C2861" w:rsidP="007C2861">
      <w:pPr>
        <w:rPr>
          <w:lang w:val="en-US"/>
        </w:rPr>
      </w:pPr>
      <w:r w:rsidRPr="00D64E1E">
        <w:rPr>
          <w:lang w:val="en-US"/>
        </w:rPr>
        <w:t xml:space="preserve">INNOVATIVE AT HOME </w:t>
      </w:r>
    </w:p>
    <w:p w14:paraId="3737C03E" w14:textId="77777777" w:rsidR="007C2861" w:rsidRPr="00D64E1E" w:rsidRDefault="007C2861" w:rsidP="007C2861">
      <w:pPr>
        <w:rPr>
          <w:lang w:val="en-US"/>
        </w:rPr>
      </w:pPr>
      <w:r w:rsidRPr="00D64E1E">
        <w:rPr>
          <w:lang w:val="en-US"/>
        </w:rPr>
        <w:t>SOFT SKILLS</w:t>
      </w:r>
    </w:p>
    <w:p w14:paraId="70D6E543" w14:textId="77777777" w:rsidR="007C2861" w:rsidRPr="00D64E1E" w:rsidRDefault="007C2861" w:rsidP="007C2861">
      <w:pPr>
        <w:rPr>
          <w:lang w:val="en-US"/>
        </w:rPr>
      </w:pPr>
      <w:r w:rsidRPr="00D64E1E">
        <w:rPr>
          <w:lang w:val="en-US"/>
        </w:rPr>
        <w:t>GOD SAVE ENGLISH</w:t>
      </w:r>
    </w:p>
    <w:p w14:paraId="7F262AE8" w14:textId="77777777" w:rsidR="007C2861" w:rsidRPr="00D64E1E" w:rsidRDefault="007C2861" w:rsidP="007C2861">
      <w:pPr>
        <w:rPr>
          <w:lang w:val="en-US"/>
        </w:rPr>
      </w:pPr>
      <w:r w:rsidRPr="00D64E1E">
        <w:rPr>
          <w:lang w:val="en-US"/>
        </w:rPr>
        <w:t>LA FOTE A VOLTAIRE</w:t>
      </w:r>
    </w:p>
    <w:p w14:paraId="7648F1F3" w14:textId="77777777" w:rsidR="007C2861" w:rsidRPr="00D64E1E" w:rsidRDefault="007C2861" w:rsidP="007C2861">
      <w:pPr>
        <w:rPr>
          <w:lang w:val="en-US"/>
        </w:rPr>
      </w:pPr>
    </w:p>
    <w:p w14:paraId="6776F83A" w14:textId="77777777" w:rsidR="007C2861" w:rsidRDefault="007C2861" w:rsidP="007C2861">
      <w:pPr>
        <w:jc w:val="both"/>
      </w:pPr>
      <w:r>
        <w:t>Les modules obligatoires avec obtention d’un badge à 80 % de réussite au quiz final sont dans la catégorie BASIC SKILLS.</w:t>
      </w:r>
    </w:p>
    <w:p w14:paraId="5A1DBA23" w14:textId="77777777" w:rsidR="007C2861" w:rsidRDefault="007C2861" w:rsidP="007C2861"/>
    <w:p w14:paraId="417AAE3A" w14:textId="77777777" w:rsidR="007C2861" w:rsidRPr="00B63D11" w:rsidRDefault="007C2861" w:rsidP="007C2861">
      <w:pPr>
        <w:rPr>
          <w:rFonts w:eastAsia="Times New Roman" w:cstheme="minorHAnsi"/>
          <w:b/>
          <w:bCs/>
          <w:color w:val="7030A0"/>
          <w:bdr w:val="none" w:sz="0" w:space="0" w:color="auto" w:frame="1"/>
          <w:lang w:eastAsia="fr-FR"/>
        </w:rPr>
      </w:pPr>
      <w:r w:rsidRPr="00B63D11">
        <w:rPr>
          <w:rFonts w:eastAsia="Times New Roman" w:cstheme="minorHAnsi"/>
          <w:b/>
          <w:bCs/>
          <w:color w:val="7030A0"/>
          <w:bdr w:val="none" w:sz="0" w:space="0" w:color="auto" w:frame="1"/>
          <w:lang w:eastAsia="fr-FR"/>
        </w:rPr>
        <w:t>GDPR</w:t>
      </w:r>
    </w:p>
    <w:p w14:paraId="1A7AB4EC" w14:textId="77777777" w:rsidR="007C2861" w:rsidRDefault="007C2861" w:rsidP="007C2861">
      <w:pPr>
        <w:jc w:val="both"/>
      </w:pPr>
      <w:r>
        <w:t>Module sensibilisation : pour tous les collaborateurs</w:t>
      </w:r>
    </w:p>
    <w:p w14:paraId="707B9102" w14:textId="77777777" w:rsidR="007C2861" w:rsidRDefault="007C2861" w:rsidP="007C2861">
      <w:pPr>
        <w:jc w:val="both"/>
      </w:pPr>
      <w:r>
        <w:t>Module Sous-traitant : tout collaborateur qui traite des données personnelles dans le cadre des missions</w:t>
      </w:r>
    </w:p>
    <w:p w14:paraId="4F76DA4F" w14:textId="77777777" w:rsidR="007C2861" w:rsidRDefault="007C2861" w:rsidP="007C2861">
      <w:pPr>
        <w:jc w:val="both"/>
      </w:pPr>
      <w:r>
        <w:t>Module Responsable de traitement : tout collaborateur qui traite des données personnelles dans le cadre de ses activités internes (RH, marketing…)</w:t>
      </w:r>
    </w:p>
    <w:p w14:paraId="1DA1E7C9" w14:textId="77777777" w:rsidR="007C2861" w:rsidRDefault="007C2861" w:rsidP="007C2861">
      <w:pPr>
        <w:jc w:val="both"/>
      </w:pPr>
      <w:r w:rsidRPr="008144C6">
        <w:t xml:space="preserve">Module </w:t>
      </w:r>
      <w:proofErr w:type="spellStart"/>
      <w:r w:rsidRPr="008144C6">
        <w:t>Privacy</w:t>
      </w:r>
      <w:proofErr w:type="spellEnd"/>
      <w:r w:rsidRPr="008144C6">
        <w:t xml:space="preserve"> by design : tout collaborateur concepteur de </w:t>
      </w:r>
      <w:r>
        <w:t>logiciel</w:t>
      </w:r>
    </w:p>
    <w:p w14:paraId="6745D0C0" w14:textId="77777777" w:rsidR="007C2861" w:rsidRDefault="007C2861" w:rsidP="007C2861"/>
    <w:p w14:paraId="7C664192" w14:textId="77777777" w:rsidR="007C2861" w:rsidRDefault="007C2861" w:rsidP="007C2861">
      <w:r w:rsidRPr="00B63D11">
        <w:rPr>
          <w:rFonts w:eastAsia="Times New Roman" w:cstheme="minorHAnsi"/>
          <w:b/>
          <w:bCs/>
          <w:color w:val="7030A0"/>
          <w:bdr w:val="none" w:sz="0" w:space="0" w:color="auto" w:frame="1"/>
          <w:lang w:eastAsia="fr-FR"/>
        </w:rPr>
        <w:t>SECURITE IT</w:t>
      </w:r>
      <w:r>
        <w:t> : pour tous les collaborateurs</w:t>
      </w:r>
    </w:p>
    <w:p w14:paraId="79EE667C" w14:textId="77777777" w:rsidR="007C2861" w:rsidRDefault="007C2861" w:rsidP="007C2861">
      <w:r w:rsidRPr="00B63D11">
        <w:rPr>
          <w:rFonts w:eastAsia="Times New Roman" w:cstheme="minorHAnsi"/>
          <w:b/>
          <w:bCs/>
          <w:color w:val="7030A0"/>
          <w:bdr w:val="none" w:sz="0" w:space="0" w:color="auto" w:frame="1"/>
          <w:lang w:eastAsia="fr-FR"/>
        </w:rPr>
        <w:t>LOI ANTI-CORRUPTION</w:t>
      </w:r>
      <w:r>
        <w:t> : pour tous les collaborateurs</w:t>
      </w:r>
    </w:p>
    <w:p w14:paraId="49DEAB57" w14:textId="77777777" w:rsidR="007C2861" w:rsidRDefault="007C2861" w:rsidP="007C2861">
      <w:r w:rsidRPr="00B63D11">
        <w:rPr>
          <w:rFonts w:eastAsia="Times New Roman" w:cstheme="minorHAnsi"/>
          <w:b/>
          <w:bCs/>
          <w:color w:val="7030A0"/>
          <w:bdr w:val="none" w:sz="0" w:space="0" w:color="auto" w:frame="1"/>
          <w:lang w:eastAsia="fr-FR"/>
        </w:rPr>
        <w:t>LOI ANTI-CORRUPTION</w:t>
      </w:r>
      <w:r>
        <w:t xml:space="preserve"> capsules métier : ACHAT, COMMERCE, MANAGEMENT</w:t>
      </w:r>
    </w:p>
    <w:p w14:paraId="7E601207" w14:textId="77777777" w:rsidR="007C2861" w:rsidRDefault="007C2861" w:rsidP="007C2861"/>
    <w:p w14:paraId="46A08630" w14:textId="77777777" w:rsidR="007C2861" w:rsidRDefault="007C2861" w:rsidP="007C2861"/>
    <w:p w14:paraId="1748ABCB" w14:textId="77777777" w:rsidR="007C2861" w:rsidRPr="00B63D11" w:rsidRDefault="007C2861" w:rsidP="007C2861">
      <w:pPr>
        <w:rPr>
          <w:rFonts w:eastAsia="Times New Roman" w:cstheme="minorHAnsi"/>
          <w:b/>
          <w:bCs/>
          <w:color w:val="7030A0"/>
          <w:bdr w:val="none" w:sz="0" w:space="0" w:color="auto" w:frame="1"/>
          <w:lang w:eastAsia="fr-FR"/>
        </w:rPr>
      </w:pPr>
      <w:r w:rsidRPr="00B63D11">
        <w:rPr>
          <w:rFonts w:eastAsia="Times New Roman" w:cstheme="minorHAnsi"/>
          <w:b/>
          <w:bCs/>
          <w:color w:val="7030A0"/>
          <w:bdr w:val="none" w:sz="0" w:space="0" w:color="auto" w:frame="1"/>
          <w:lang w:eastAsia="fr-FR"/>
        </w:rPr>
        <w:t>NOUVELLE CATEGORIE : RSE</w:t>
      </w:r>
    </w:p>
    <w:p w14:paraId="59F341BE" w14:textId="77777777" w:rsidR="007C2861" w:rsidRDefault="007C2861" w:rsidP="007C2861">
      <w:r>
        <w:t>Cette nouvelle catégorie est consacrée à la Responsabilité Sociétale des Entreprises.</w:t>
      </w:r>
    </w:p>
    <w:p w14:paraId="642DFC4C" w14:textId="77777777" w:rsidR="007C2861" w:rsidRDefault="007C2861" w:rsidP="007C2861">
      <w:r>
        <w:t xml:space="preserve">4 </w:t>
      </w:r>
      <w:proofErr w:type="spellStart"/>
      <w:r>
        <w:t>webinares</w:t>
      </w:r>
      <w:proofErr w:type="spellEnd"/>
      <w:r>
        <w:t xml:space="preserve"> sont accessibles par tous les collaborateurs :</w:t>
      </w:r>
    </w:p>
    <w:p w14:paraId="5334ED7D" w14:textId="77777777" w:rsidR="007C2861" w:rsidRDefault="007C2861" w:rsidP="007C2861"/>
    <w:p w14:paraId="3087B43F" w14:textId="77777777" w:rsidR="007C2861" w:rsidRDefault="007C2861" w:rsidP="007C2861">
      <w:pPr>
        <w:pStyle w:val="Paragraphedeliste"/>
        <w:numPr>
          <w:ilvl w:val="0"/>
          <w:numId w:val="20"/>
        </w:numPr>
      </w:pPr>
      <w:r>
        <w:t>L’égalité femmes-hommes au travail</w:t>
      </w:r>
    </w:p>
    <w:p w14:paraId="611A9493" w14:textId="77777777" w:rsidR="007C2861" w:rsidRDefault="007C2861" w:rsidP="007C2861">
      <w:pPr>
        <w:pStyle w:val="Paragraphedeliste"/>
        <w:numPr>
          <w:ilvl w:val="0"/>
          <w:numId w:val="20"/>
        </w:numPr>
      </w:pPr>
      <w:r>
        <w:t>Les droits LGBTQIA+ en entreprise</w:t>
      </w:r>
    </w:p>
    <w:p w14:paraId="53C2B460" w14:textId="77777777" w:rsidR="007C2861" w:rsidRDefault="007C2861" w:rsidP="007C2861">
      <w:pPr>
        <w:pStyle w:val="Paragraphedeliste"/>
        <w:numPr>
          <w:ilvl w:val="0"/>
          <w:numId w:val="20"/>
        </w:numPr>
      </w:pPr>
      <w:r>
        <w:t>L’inclusion du handicap au travail</w:t>
      </w:r>
    </w:p>
    <w:p w14:paraId="6F8EB312" w14:textId="77777777" w:rsidR="007C2861" w:rsidRDefault="007C2861" w:rsidP="007C2861">
      <w:pPr>
        <w:pStyle w:val="Paragraphedeliste"/>
        <w:numPr>
          <w:ilvl w:val="0"/>
          <w:numId w:val="20"/>
        </w:numPr>
      </w:pPr>
      <w:r>
        <w:t>L’intergénérationnel en entreprise</w:t>
      </w:r>
    </w:p>
    <w:p w14:paraId="50789E78" w14:textId="77777777" w:rsidR="007C2861" w:rsidRDefault="007C2861" w:rsidP="007C2861"/>
    <w:p w14:paraId="3E642ED8" w14:textId="77777777" w:rsidR="007C2861" w:rsidRDefault="007C2861" w:rsidP="007C2861">
      <w:pPr>
        <w:jc w:val="both"/>
      </w:pPr>
      <w:r>
        <w:t xml:space="preserve">Dans le cadre de la Charte de la diversité dont MICROPOLE est signataire, d’autres </w:t>
      </w:r>
      <w:proofErr w:type="spellStart"/>
      <w:r>
        <w:t>webinares</w:t>
      </w:r>
      <w:proofErr w:type="spellEnd"/>
      <w:r>
        <w:t xml:space="preserve"> et modules seront mis à disposition des collaborateurs sur IPA.</w:t>
      </w:r>
    </w:p>
    <w:p w14:paraId="2465F8BA" w14:textId="77777777" w:rsidR="007C2861" w:rsidRDefault="007C2861" w:rsidP="007C2861"/>
    <w:p w14:paraId="7703AC64" w14:textId="77777777" w:rsidR="007C2861" w:rsidRDefault="007C2861" w:rsidP="007C2861"/>
    <w:p w14:paraId="62F97AB4" w14:textId="77777777" w:rsidR="007C2861" w:rsidRPr="00D64E1E" w:rsidRDefault="007C2861" w:rsidP="007C2861"/>
    <w:p w14:paraId="17E52755" w14:textId="77777777" w:rsidR="007C2861" w:rsidRPr="00D64E1E" w:rsidRDefault="007C2861" w:rsidP="007C2861"/>
    <w:p w14:paraId="4D22967C" w14:textId="77777777" w:rsidR="007C2861" w:rsidRPr="00D64E1E" w:rsidRDefault="007C2861" w:rsidP="007C2861">
      <w:r w:rsidRPr="00D64E1E">
        <w:br w:type="page"/>
      </w:r>
    </w:p>
    <w:tbl>
      <w:tblPr>
        <w:tblStyle w:val="Grilledutableau"/>
        <w:tblW w:w="9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7611"/>
      </w:tblGrid>
      <w:tr w:rsidR="007C2861" w:rsidRPr="002D4648" w14:paraId="0D3FF8BF" w14:textId="77777777" w:rsidTr="007C2861">
        <w:tc>
          <w:tcPr>
            <w:tcW w:w="1746" w:type="dxa"/>
          </w:tcPr>
          <w:p w14:paraId="22B6D36F" w14:textId="77777777" w:rsidR="007C2861" w:rsidRDefault="007C2861" w:rsidP="003972C4">
            <w:pPr>
              <w:rPr>
                <w:lang w:val="en-US"/>
              </w:rPr>
            </w:pPr>
            <w:r>
              <w:rPr>
                <w:noProof/>
                <w:lang w:val="en-US"/>
              </w:rPr>
              <w:lastRenderedPageBreak/>
              <w:drawing>
                <wp:inline distT="0" distB="0" distL="0" distR="0" wp14:anchorId="68359A5F" wp14:editId="6B702918">
                  <wp:extent cx="967740" cy="967740"/>
                  <wp:effectExtent l="0" t="0" r="3810" b="3810"/>
                  <wp:docPr id="9" name="Image 9" descr="Une image contenant neige, extérieur, ciel, skia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neige, extérieur, ciel, skiant&#10;&#10;Description générée automatiquemen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67740" cy="967740"/>
                          </a:xfrm>
                          <a:prstGeom prst="rect">
                            <a:avLst/>
                          </a:prstGeom>
                          <a:noFill/>
                        </pic:spPr>
                      </pic:pic>
                    </a:graphicData>
                  </a:graphic>
                </wp:inline>
              </w:drawing>
            </w:r>
          </w:p>
        </w:tc>
        <w:tc>
          <w:tcPr>
            <w:tcW w:w="7611" w:type="dxa"/>
          </w:tcPr>
          <w:p w14:paraId="5AD9FF32" w14:textId="77777777" w:rsidR="007C2861" w:rsidRDefault="007C2861" w:rsidP="003972C4">
            <w:pPr>
              <w:pStyle w:val="Titre1"/>
              <w:numPr>
                <w:ilvl w:val="0"/>
                <w:numId w:val="0"/>
              </w:numPr>
              <w:ind w:left="360" w:hanging="360"/>
            </w:pPr>
          </w:p>
          <w:p w14:paraId="78201201" w14:textId="77777777" w:rsidR="007C2861" w:rsidRPr="002D4648" w:rsidRDefault="007C2861" w:rsidP="003972C4"/>
          <w:p w14:paraId="015F9F56" w14:textId="77777777" w:rsidR="007C2861" w:rsidRPr="009B00C2" w:rsidRDefault="007C2861" w:rsidP="003972C4">
            <w:pPr>
              <w:pStyle w:val="Titre1"/>
              <w:ind w:left="357" w:hanging="357"/>
            </w:pPr>
            <w:bookmarkStart w:id="36" w:name="_Toc129096321"/>
            <w:r>
              <w:t>gestion de projet : ATELIERS TOOLBOX EN 5 ETAPES</w:t>
            </w:r>
            <w:bookmarkEnd w:id="36"/>
          </w:p>
          <w:p w14:paraId="4C705A2B" w14:textId="77777777" w:rsidR="007C2861" w:rsidRPr="002D4648" w:rsidRDefault="007C2861" w:rsidP="003972C4"/>
        </w:tc>
      </w:tr>
    </w:tbl>
    <w:p w14:paraId="6A365D26" w14:textId="77777777" w:rsidR="007C2861" w:rsidRDefault="007C2861" w:rsidP="007C2861"/>
    <w:p w14:paraId="42A069A0" w14:textId="77777777" w:rsidR="007C2861" w:rsidRDefault="007C2861" w:rsidP="007C2861"/>
    <w:p w14:paraId="1F00EB68" w14:textId="77777777" w:rsidR="007C2861" w:rsidRPr="002D4648" w:rsidRDefault="007C2861" w:rsidP="007C2861"/>
    <w:p w14:paraId="0153A4D0" w14:textId="77777777" w:rsidR="007C2861" w:rsidRDefault="007C2861" w:rsidP="007C2861">
      <w:pPr>
        <w:pStyle w:val="Titre2"/>
        <w:numPr>
          <w:ilvl w:val="0"/>
          <w:numId w:val="19"/>
        </w:numPr>
        <w:ind w:left="426"/>
      </w:pPr>
      <w:bookmarkStart w:id="37" w:name="_Toc129096322"/>
      <w:r>
        <w:t>AVANT-VENTE</w:t>
      </w:r>
      <w:bookmarkEnd w:id="37"/>
      <w:r>
        <w:t xml:space="preserve"> </w:t>
      </w:r>
    </w:p>
    <w:p w14:paraId="00E6839A" w14:textId="77777777" w:rsidR="007C2861" w:rsidRDefault="007C2861" w:rsidP="007C2861">
      <w:r w:rsidRPr="00903D8D">
        <w:rPr>
          <w:b/>
          <w:bCs/>
        </w:rPr>
        <w:t>Formatrices</w:t>
      </w:r>
      <w:r>
        <w:t> : Nathalie LE SAOUT et Gwendoline HAMON</w:t>
      </w:r>
    </w:p>
    <w:p w14:paraId="26535BBA" w14:textId="77777777" w:rsidR="007C2861" w:rsidRDefault="007C2861" w:rsidP="007C2861">
      <w:pPr>
        <w:rPr>
          <w:lang w:val="en-US"/>
        </w:rPr>
      </w:pPr>
      <w:r w:rsidRPr="00903D8D">
        <w:rPr>
          <w:b/>
          <w:bCs/>
          <w:lang w:val="en-US"/>
        </w:rPr>
        <w:t xml:space="preserve">Population </w:t>
      </w:r>
      <w:proofErr w:type="spellStart"/>
      <w:proofErr w:type="gramStart"/>
      <w:r w:rsidRPr="00903D8D">
        <w:rPr>
          <w:b/>
          <w:bCs/>
          <w:lang w:val="en-US"/>
        </w:rPr>
        <w:t>cible</w:t>
      </w:r>
      <w:proofErr w:type="spellEnd"/>
      <w:r w:rsidRPr="00903D8D">
        <w:rPr>
          <w:lang w:val="en-US"/>
        </w:rPr>
        <w:t> :</w:t>
      </w:r>
      <w:proofErr w:type="gramEnd"/>
      <w:r w:rsidRPr="00903D8D">
        <w:rPr>
          <w:lang w:val="en-US"/>
        </w:rPr>
        <w:t xml:space="preserve"> CP, manager/team lea</w:t>
      </w:r>
      <w:r>
        <w:rPr>
          <w:lang w:val="en-US"/>
        </w:rPr>
        <w:t>der, DP</w:t>
      </w:r>
    </w:p>
    <w:p w14:paraId="66F2B70F" w14:textId="77777777" w:rsidR="007C2861" w:rsidRDefault="007C2861" w:rsidP="007C2861">
      <w:r w:rsidRPr="00903D8D">
        <w:rPr>
          <w:b/>
          <w:bCs/>
        </w:rPr>
        <w:t>Durée</w:t>
      </w:r>
      <w:r>
        <w:t> : 2 heures</w:t>
      </w:r>
    </w:p>
    <w:p w14:paraId="0865ACC2" w14:textId="77777777" w:rsidR="007C2861" w:rsidRPr="00F905A0" w:rsidRDefault="007C2861" w:rsidP="007C2861">
      <w:r w:rsidRPr="00903D8D">
        <w:rPr>
          <w:b/>
          <w:bCs/>
        </w:rPr>
        <w:t>Contenu</w:t>
      </w:r>
      <w:r>
        <w:t> : gérer l’avant-vente et construire une proposition commerciale, présenter et négocier une offre commerciale, contractualiser une offre commerciale.</w:t>
      </w:r>
    </w:p>
    <w:p w14:paraId="3FA1324B" w14:textId="77777777" w:rsidR="007C2861" w:rsidRDefault="007C2861" w:rsidP="007C2861"/>
    <w:p w14:paraId="26133A58" w14:textId="77777777" w:rsidR="007C2861" w:rsidRDefault="007C2861" w:rsidP="007C2861"/>
    <w:p w14:paraId="4AB2064E" w14:textId="77777777" w:rsidR="007C2861" w:rsidRDefault="007C2861" w:rsidP="007C2861">
      <w:pPr>
        <w:pStyle w:val="Titre2"/>
        <w:numPr>
          <w:ilvl w:val="0"/>
          <w:numId w:val="19"/>
        </w:numPr>
        <w:ind w:left="426"/>
      </w:pPr>
      <w:bookmarkStart w:id="38" w:name="_Toc129096323"/>
      <w:r>
        <w:t>REUNION DE LANCEMENT DE PROJET</w:t>
      </w:r>
      <w:bookmarkEnd w:id="38"/>
    </w:p>
    <w:p w14:paraId="2AA8AAFD" w14:textId="77777777" w:rsidR="007C2861" w:rsidRDefault="007C2861" w:rsidP="007C2861">
      <w:r w:rsidRPr="00903D8D">
        <w:rPr>
          <w:b/>
          <w:bCs/>
        </w:rPr>
        <w:t>Formateurs</w:t>
      </w:r>
      <w:r>
        <w:t> : Nathalie LE SAOUT et Pascal JORNOD sur l’approche SMSI</w:t>
      </w:r>
    </w:p>
    <w:p w14:paraId="23B47EC8" w14:textId="77777777" w:rsidR="007C2861" w:rsidRPr="002465D2" w:rsidRDefault="007C2861" w:rsidP="007C2861">
      <w:r w:rsidRPr="002465D2">
        <w:rPr>
          <w:b/>
          <w:bCs/>
        </w:rPr>
        <w:t>Population cible</w:t>
      </w:r>
      <w:r w:rsidRPr="002465D2">
        <w:t> : CP, manager, DP</w:t>
      </w:r>
    </w:p>
    <w:p w14:paraId="5E709473" w14:textId="77777777" w:rsidR="007C2861" w:rsidRPr="001B3B4C" w:rsidRDefault="007C2861" w:rsidP="007C2861">
      <w:r w:rsidRPr="001B3B4C">
        <w:rPr>
          <w:b/>
          <w:bCs/>
        </w:rPr>
        <w:t>Durée</w:t>
      </w:r>
      <w:r w:rsidRPr="001B3B4C">
        <w:t xml:space="preserve"> : ½ journée</w:t>
      </w:r>
    </w:p>
    <w:p w14:paraId="1FFBD8CB" w14:textId="77777777" w:rsidR="007C2861" w:rsidRPr="00903D8D" w:rsidRDefault="007C2861" w:rsidP="007C2861">
      <w:pPr>
        <w:rPr>
          <w:lang w:val="en-US"/>
        </w:rPr>
      </w:pPr>
      <w:r w:rsidRPr="00903D8D">
        <w:rPr>
          <w:b/>
          <w:bCs/>
        </w:rPr>
        <w:t>Contenu</w:t>
      </w:r>
      <w:r w:rsidRPr="00903D8D">
        <w:t xml:space="preserve"> : </w:t>
      </w:r>
      <w:r>
        <w:t>la revue de contrat et l’évaluation des risques, l’évaluation CIR, le PAQ, le PAS, la mise en place des instances, des outils. Affecter les tâches à l’équipe projet, planifier le projet.</w:t>
      </w:r>
    </w:p>
    <w:p w14:paraId="1BB8B57F" w14:textId="77777777" w:rsidR="007C2861" w:rsidRDefault="007C2861" w:rsidP="007C2861">
      <w:pPr>
        <w:rPr>
          <w:lang w:val="en-US"/>
        </w:rPr>
      </w:pPr>
    </w:p>
    <w:p w14:paraId="18178322" w14:textId="77777777" w:rsidR="007C2861" w:rsidRDefault="007C2861" w:rsidP="007C2861">
      <w:pPr>
        <w:rPr>
          <w:lang w:val="en-US"/>
        </w:rPr>
      </w:pPr>
    </w:p>
    <w:p w14:paraId="590E7974" w14:textId="77777777" w:rsidR="007C2861" w:rsidRDefault="007C2861" w:rsidP="007C2861">
      <w:pPr>
        <w:pStyle w:val="Titre2"/>
        <w:numPr>
          <w:ilvl w:val="0"/>
          <w:numId w:val="19"/>
        </w:numPr>
        <w:ind w:left="426"/>
      </w:pPr>
      <w:bookmarkStart w:id="39" w:name="_Toc129096324"/>
      <w:r>
        <w:t>PILOTAGE DE PROJET</w:t>
      </w:r>
      <w:bookmarkEnd w:id="39"/>
    </w:p>
    <w:p w14:paraId="1B5649A2" w14:textId="77777777" w:rsidR="007C2861" w:rsidRPr="001B3B4C" w:rsidRDefault="007C2861" w:rsidP="007C2861">
      <w:r w:rsidRPr="001B3B4C">
        <w:rPr>
          <w:b/>
          <w:bCs/>
        </w:rPr>
        <w:t>Formatrice</w:t>
      </w:r>
      <w:r w:rsidRPr="001B3B4C">
        <w:t xml:space="preserve"> : Nathalie LE SAOUT</w:t>
      </w:r>
    </w:p>
    <w:p w14:paraId="5853944E" w14:textId="77777777" w:rsidR="007C2861" w:rsidRPr="00DD55AD" w:rsidRDefault="007C2861" w:rsidP="007C2861">
      <w:pPr>
        <w:rPr>
          <w:lang w:val="en-US"/>
        </w:rPr>
      </w:pPr>
      <w:r w:rsidRPr="00DD55AD">
        <w:rPr>
          <w:b/>
          <w:bCs/>
          <w:lang w:val="en-US"/>
        </w:rPr>
        <w:t xml:space="preserve">Population </w:t>
      </w:r>
      <w:proofErr w:type="spellStart"/>
      <w:proofErr w:type="gramStart"/>
      <w:r w:rsidRPr="00DD55AD">
        <w:rPr>
          <w:b/>
          <w:bCs/>
          <w:lang w:val="en-US"/>
        </w:rPr>
        <w:t>cible</w:t>
      </w:r>
      <w:proofErr w:type="spellEnd"/>
      <w:r w:rsidRPr="00DD55AD">
        <w:rPr>
          <w:lang w:val="en-US"/>
        </w:rPr>
        <w:t xml:space="preserve"> :</w:t>
      </w:r>
      <w:proofErr w:type="gramEnd"/>
      <w:r w:rsidRPr="00DD55AD">
        <w:rPr>
          <w:lang w:val="en-US"/>
        </w:rPr>
        <w:t xml:space="preserve"> CP, manager, DP</w:t>
      </w:r>
    </w:p>
    <w:p w14:paraId="196D66FB" w14:textId="77777777" w:rsidR="007C2861" w:rsidRPr="001B3B4C" w:rsidRDefault="007C2861" w:rsidP="007C2861">
      <w:r w:rsidRPr="001B3B4C">
        <w:rPr>
          <w:b/>
          <w:bCs/>
        </w:rPr>
        <w:t>Durée</w:t>
      </w:r>
      <w:r w:rsidRPr="001B3B4C">
        <w:t xml:space="preserve"> : ½ journée</w:t>
      </w:r>
    </w:p>
    <w:p w14:paraId="15145B37" w14:textId="77777777" w:rsidR="007C2861" w:rsidRPr="00903D8D" w:rsidRDefault="007C2861" w:rsidP="007C2861">
      <w:r w:rsidRPr="00903D8D">
        <w:rPr>
          <w:b/>
          <w:bCs/>
        </w:rPr>
        <w:t>Contenu</w:t>
      </w:r>
      <w:r w:rsidRPr="00903D8D">
        <w:t xml:space="preserve"> : </w:t>
      </w:r>
      <w:r>
        <w:t>suivre le projet et les engagements (gestion des avenants), l’avancement du projet et les KPIs, le pilotage des risques, le pilotage de l’équipe et les outils associés.</w:t>
      </w:r>
    </w:p>
    <w:p w14:paraId="48FC1104" w14:textId="77777777" w:rsidR="007C2861" w:rsidRPr="00903D8D" w:rsidRDefault="007C2861" w:rsidP="007C2861"/>
    <w:p w14:paraId="09259D99" w14:textId="77777777" w:rsidR="007C2861" w:rsidRDefault="007C2861" w:rsidP="007C2861"/>
    <w:p w14:paraId="031BB394" w14:textId="77777777" w:rsidR="007C2861" w:rsidRDefault="007C2861" w:rsidP="007C2861">
      <w:pPr>
        <w:pStyle w:val="Titre2"/>
        <w:numPr>
          <w:ilvl w:val="0"/>
          <w:numId w:val="19"/>
        </w:numPr>
        <w:ind w:left="426"/>
      </w:pPr>
      <w:bookmarkStart w:id="40" w:name="_Toc129096325"/>
      <w:r>
        <w:t>VALIDEUR DE CREG</w:t>
      </w:r>
      <w:bookmarkEnd w:id="40"/>
    </w:p>
    <w:p w14:paraId="58C4E2B2" w14:textId="77777777" w:rsidR="007C2861" w:rsidRDefault="007C2861" w:rsidP="007C2861">
      <w:r w:rsidRPr="00903D8D">
        <w:rPr>
          <w:b/>
          <w:bCs/>
        </w:rPr>
        <w:t>Formatrice</w:t>
      </w:r>
      <w:r>
        <w:t> : Nathalie LE SAOUT</w:t>
      </w:r>
    </w:p>
    <w:p w14:paraId="1439ADC5" w14:textId="77777777" w:rsidR="007C2861" w:rsidRDefault="007C2861" w:rsidP="007C2861">
      <w:pPr>
        <w:rPr>
          <w:lang w:val="en-US"/>
        </w:rPr>
      </w:pPr>
      <w:r w:rsidRPr="00903D8D">
        <w:rPr>
          <w:b/>
          <w:bCs/>
          <w:lang w:val="en-US"/>
        </w:rPr>
        <w:t xml:space="preserve">Population </w:t>
      </w:r>
      <w:proofErr w:type="spellStart"/>
      <w:proofErr w:type="gramStart"/>
      <w:r w:rsidRPr="00903D8D">
        <w:rPr>
          <w:b/>
          <w:bCs/>
          <w:lang w:val="en-US"/>
        </w:rPr>
        <w:t>cible</w:t>
      </w:r>
      <w:proofErr w:type="spellEnd"/>
      <w:r w:rsidRPr="00903D8D">
        <w:rPr>
          <w:lang w:val="en-US"/>
        </w:rPr>
        <w:t> :</w:t>
      </w:r>
      <w:proofErr w:type="gramEnd"/>
      <w:r w:rsidRPr="00903D8D">
        <w:rPr>
          <w:lang w:val="en-US"/>
        </w:rPr>
        <w:t xml:space="preserve"> manager</w:t>
      </w:r>
      <w:r>
        <w:rPr>
          <w:lang w:val="en-US"/>
        </w:rPr>
        <w:t>, DP</w:t>
      </w:r>
    </w:p>
    <w:p w14:paraId="03CC26A7" w14:textId="77777777" w:rsidR="007C2861" w:rsidRPr="001B3B4C" w:rsidRDefault="007C2861" w:rsidP="007C2861">
      <w:r w:rsidRPr="001B3B4C">
        <w:rPr>
          <w:b/>
          <w:bCs/>
        </w:rPr>
        <w:t>Durée</w:t>
      </w:r>
      <w:r w:rsidRPr="001B3B4C">
        <w:t xml:space="preserve"> : 2 heures</w:t>
      </w:r>
    </w:p>
    <w:p w14:paraId="49F37E1A" w14:textId="77777777" w:rsidR="007C2861" w:rsidRPr="00903D8D" w:rsidRDefault="007C2861" w:rsidP="007C2861">
      <w:r w:rsidRPr="00903D8D">
        <w:rPr>
          <w:b/>
          <w:bCs/>
        </w:rPr>
        <w:t>Contenu</w:t>
      </w:r>
      <w:r w:rsidRPr="00903D8D">
        <w:t xml:space="preserve"> : </w:t>
      </w:r>
      <w:r>
        <w:t>rôles et responsabilités tout au long du projet et lors de la clôture. Attendu en termes d’audit et d’escalade.</w:t>
      </w:r>
    </w:p>
    <w:p w14:paraId="1D399672" w14:textId="77777777" w:rsidR="007C2861" w:rsidRPr="00903D8D" w:rsidRDefault="007C2861" w:rsidP="007C2861"/>
    <w:p w14:paraId="454D5593" w14:textId="77777777" w:rsidR="007C2861" w:rsidRDefault="007C2861" w:rsidP="007C2861"/>
    <w:p w14:paraId="42D8D127" w14:textId="77777777" w:rsidR="007C2861" w:rsidRDefault="007C2861" w:rsidP="007C2861">
      <w:pPr>
        <w:pStyle w:val="Titre2"/>
        <w:numPr>
          <w:ilvl w:val="0"/>
          <w:numId w:val="19"/>
        </w:numPr>
        <w:ind w:left="426"/>
      </w:pPr>
      <w:bookmarkStart w:id="41" w:name="_Toc129096326"/>
      <w:r>
        <w:t>ACCOMPAGNEMENT SOFTSKILLS</w:t>
      </w:r>
      <w:bookmarkEnd w:id="41"/>
    </w:p>
    <w:p w14:paraId="12DC9C76" w14:textId="77777777" w:rsidR="007C2861" w:rsidRDefault="007C2861" w:rsidP="007C2861">
      <w:r w:rsidRPr="006D247B">
        <w:rPr>
          <w:b/>
          <w:bCs/>
        </w:rPr>
        <w:t>Organisme de formation :</w:t>
      </w:r>
      <w:r>
        <w:t xml:space="preserve"> SPARKS</w:t>
      </w:r>
    </w:p>
    <w:p w14:paraId="346B25CC" w14:textId="77777777" w:rsidR="007C2861" w:rsidRDefault="007C2861" w:rsidP="007C2861">
      <w:pPr>
        <w:rPr>
          <w:lang w:val="en-US"/>
        </w:rPr>
      </w:pPr>
      <w:r w:rsidRPr="006D247B">
        <w:rPr>
          <w:b/>
          <w:bCs/>
          <w:lang w:val="en-US"/>
        </w:rPr>
        <w:t xml:space="preserve">Population </w:t>
      </w:r>
      <w:proofErr w:type="spellStart"/>
      <w:proofErr w:type="gramStart"/>
      <w:r w:rsidRPr="006D247B">
        <w:rPr>
          <w:b/>
          <w:bCs/>
          <w:lang w:val="en-US"/>
        </w:rPr>
        <w:t>cible</w:t>
      </w:r>
      <w:proofErr w:type="spellEnd"/>
      <w:r w:rsidRPr="006D247B">
        <w:rPr>
          <w:lang w:val="en-US"/>
        </w:rPr>
        <w:t> :</w:t>
      </w:r>
      <w:proofErr w:type="gramEnd"/>
      <w:r w:rsidRPr="006D247B">
        <w:rPr>
          <w:lang w:val="en-US"/>
        </w:rPr>
        <w:t xml:space="preserve"> CP, manager</w:t>
      </w:r>
      <w:r>
        <w:rPr>
          <w:lang w:val="en-US"/>
        </w:rPr>
        <w:t>, DP</w:t>
      </w:r>
    </w:p>
    <w:p w14:paraId="0D95CF2A" w14:textId="77777777" w:rsidR="007C2861" w:rsidRPr="001B3B4C" w:rsidRDefault="007C2861" w:rsidP="007C2861">
      <w:r w:rsidRPr="001B3B4C">
        <w:rPr>
          <w:b/>
          <w:bCs/>
        </w:rPr>
        <w:t>Durée</w:t>
      </w:r>
      <w:r w:rsidRPr="001B3B4C">
        <w:t xml:space="preserve"> : ½ journée</w:t>
      </w:r>
    </w:p>
    <w:p w14:paraId="47393FBF" w14:textId="28D128AB" w:rsidR="007C2861" w:rsidRPr="006D247B" w:rsidRDefault="007C2861" w:rsidP="007C2861">
      <w:r w:rsidRPr="006D247B">
        <w:rPr>
          <w:b/>
          <w:bCs/>
        </w:rPr>
        <w:t>Contenu</w:t>
      </w:r>
      <w:r w:rsidRPr="006D247B">
        <w:t xml:space="preserve"> : Impliquer et motive une é</w:t>
      </w:r>
      <w:r>
        <w:t>quipe, animer des ré</w:t>
      </w:r>
      <w:r w:rsidR="00786D9B">
        <w:t>u</w:t>
      </w:r>
      <w:r>
        <w:t>nions, gérer les conflits, gérer les priorités, travailler en équipe, savoir communiquer avec le client.</w:t>
      </w:r>
    </w:p>
    <w:p w14:paraId="7A4F52C8" w14:textId="77777777" w:rsidR="007C2861" w:rsidRPr="006D247B" w:rsidRDefault="007C2861" w:rsidP="007C2861"/>
    <w:p w14:paraId="5027BF09" w14:textId="77777777" w:rsidR="007C2861" w:rsidRPr="006D247B" w:rsidRDefault="007C2861" w:rsidP="007C2861"/>
    <w:p w14:paraId="1FD8AA31" w14:textId="77777777" w:rsidR="007C2861" w:rsidRPr="00F905A0" w:rsidRDefault="007C2861" w:rsidP="007C2861"/>
    <w:p w14:paraId="5605DF2F" w14:textId="77777777" w:rsidR="007C2861" w:rsidRPr="00F905A0" w:rsidRDefault="007C2861" w:rsidP="007C2861">
      <w:r w:rsidRPr="00F905A0">
        <w:br w:type="page"/>
      </w:r>
    </w:p>
    <w:p w14:paraId="3A0EE3A8" w14:textId="77777777" w:rsidR="007C2861" w:rsidRPr="00F905A0" w:rsidRDefault="007C2861" w:rsidP="007C2861"/>
    <w:p w14:paraId="68408237" w14:textId="77777777" w:rsidR="007C2861" w:rsidRPr="00F905A0" w:rsidRDefault="007C2861" w:rsidP="007C2861"/>
    <w:p w14:paraId="0DD05E30" w14:textId="77777777" w:rsidR="007C2861" w:rsidRPr="00F905A0" w:rsidRDefault="007C2861" w:rsidP="007C2861"/>
    <w:p w14:paraId="0DBA01A0" w14:textId="77777777" w:rsidR="007C2861" w:rsidRPr="00F905A0" w:rsidRDefault="007C2861" w:rsidP="007C2861"/>
    <w:p w14:paraId="33DD14B8" w14:textId="77777777" w:rsidR="007C2861" w:rsidRPr="00F905A0" w:rsidRDefault="007C2861" w:rsidP="007C2861"/>
    <w:p w14:paraId="43709629" w14:textId="77777777" w:rsidR="007C2861" w:rsidRPr="00F905A0" w:rsidRDefault="007C2861" w:rsidP="007C2861"/>
    <w:p w14:paraId="513D6907" w14:textId="77777777" w:rsidR="007C2861" w:rsidRPr="00F905A0" w:rsidRDefault="007C2861" w:rsidP="007C2861"/>
    <w:p w14:paraId="3BF30BFB" w14:textId="77777777" w:rsidR="007C2861" w:rsidRPr="00F905A0" w:rsidRDefault="007C2861" w:rsidP="007C2861"/>
    <w:p w14:paraId="761F7F3C" w14:textId="77777777" w:rsidR="007C2861" w:rsidRPr="00F905A0" w:rsidRDefault="007C2861" w:rsidP="007C2861"/>
    <w:p w14:paraId="316125F2" w14:textId="77777777" w:rsidR="007C2861" w:rsidRPr="00F905A0" w:rsidRDefault="007C2861" w:rsidP="007C2861"/>
    <w:p w14:paraId="76F98635" w14:textId="77777777" w:rsidR="007C2861" w:rsidRPr="00F905A0" w:rsidRDefault="007C2861" w:rsidP="007C2861"/>
    <w:p w14:paraId="5D9EA287" w14:textId="77777777" w:rsidR="007C2861" w:rsidRPr="00F905A0" w:rsidRDefault="007C2861" w:rsidP="007C2861"/>
    <w:p w14:paraId="29CDF7E0" w14:textId="77777777" w:rsidR="007C2861" w:rsidRPr="00F905A0" w:rsidRDefault="007C2861" w:rsidP="007C2861"/>
    <w:p w14:paraId="5DAB1641" w14:textId="77777777" w:rsidR="007C2861" w:rsidRPr="00F905A0" w:rsidRDefault="007C2861" w:rsidP="007C2861"/>
    <w:p w14:paraId="07819934" w14:textId="77777777" w:rsidR="007C2861" w:rsidRPr="00363F7B" w:rsidRDefault="007C2861" w:rsidP="007C2861">
      <w:pPr>
        <w:rPr>
          <w:b/>
          <w:bCs/>
          <w:sz w:val="36"/>
          <w:szCs w:val="36"/>
          <w:lang w:val="en-US"/>
        </w:rPr>
      </w:pPr>
      <w:bookmarkStart w:id="42" w:name="_Hlk127285054"/>
      <w:r w:rsidRPr="00363F7B">
        <w:rPr>
          <w:b/>
          <w:bCs/>
          <w:sz w:val="36"/>
          <w:szCs w:val="36"/>
          <w:lang w:val="en-US"/>
        </w:rPr>
        <w:t>SOFT SKILLS</w:t>
      </w:r>
    </w:p>
    <w:bookmarkEnd w:id="42"/>
    <w:p w14:paraId="11DF0E59" w14:textId="77777777" w:rsidR="007C2861" w:rsidRPr="00363F7B" w:rsidRDefault="007C2861" w:rsidP="007C2861">
      <w:pPr>
        <w:rPr>
          <w:lang w:val="en-US"/>
        </w:rPr>
      </w:pPr>
    </w:p>
    <w:p w14:paraId="3536377C" w14:textId="77777777" w:rsidR="007C2861" w:rsidRDefault="007C2861" w:rsidP="007C2861">
      <w:r>
        <w:rPr>
          <w:noProof/>
        </w:rPr>
        <w:drawing>
          <wp:inline distT="0" distB="0" distL="0" distR="0" wp14:anchorId="096EBC1B" wp14:editId="7832FDA5">
            <wp:extent cx="6309360" cy="2378075"/>
            <wp:effectExtent l="0" t="0" r="0" b="3175"/>
            <wp:docPr id="6" name="Image 6" descr="Une image contenant arbre, personne, extérieur, jeu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arbre, personne, extérieur, jeune&#10;&#10;Description générée automatiquement"/>
                    <pic:cNvPicPr>
                      <a:picLocks noChangeAspect="1" noChangeArrowheads="1"/>
                    </pic:cNvPicPr>
                  </pic:nvPicPr>
                  <pic:blipFill rotWithShape="1">
                    <a:blip r:embed="rId36">
                      <a:extLst>
                        <a:ext uri="{28A0092B-C50C-407E-A947-70E740481C1C}">
                          <a14:useLocalDpi xmlns:a14="http://schemas.microsoft.com/office/drawing/2010/main" val="0"/>
                        </a:ext>
                      </a:extLst>
                    </a:blip>
                    <a:srcRect t="7460" b="24599"/>
                    <a:stretch/>
                  </pic:blipFill>
                  <pic:spPr bwMode="auto">
                    <a:xfrm>
                      <a:off x="0" y="0"/>
                      <a:ext cx="6339213" cy="2389327"/>
                    </a:xfrm>
                    <a:prstGeom prst="rect">
                      <a:avLst/>
                    </a:prstGeom>
                    <a:noFill/>
                    <a:ln>
                      <a:noFill/>
                    </a:ln>
                    <a:extLst>
                      <a:ext uri="{53640926-AAD7-44D8-BBD7-CCE9431645EC}">
                        <a14:shadowObscured xmlns:a14="http://schemas.microsoft.com/office/drawing/2010/main"/>
                      </a:ext>
                    </a:extLst>
                  </pic:spPr>
                </pic:pic>
              </a:graphicData>
            </a:graphic>
          </wp:inline>
        </w:drawing>
      </w:r>
    </w:p>
    <w:p w14:paraId="7BFB7100" w14:textId="77777777" w:rsidR="007C2861" w:rsidRDefault="007C2861" w:rsidP="007C2861"/>
    <w:p w14:paraId="782B0ED9" w14:textId="77777777" w:rsidR="007C2861" w:rsidRDefault="007C2861" w:rsidP="007C2861"/>
    <w:p w14:paraId="26E592CB" w14:textId="77777777" w:rsidR="007C2861" w:rsidRDefault="007C2861" w:rsidP="007C2861"/>
    <w:p w14:paraId="503D483E" w14:textId="77777777" w:rsidR="007C2861" w:rsidRDefault="007C2861" w:rsidP="007C2861"/>
    <w:p w14:paraId="5A094BD6" w14:textId="77777777" w:rsidR="007C2861" w:rsidRDefault="007C2861" w:rsidP="007C2861"/>
    <w:p w14:paraId="31AF3E5D" w14:textId="77777777" w:rsidR="007C2861" w:rsidRDefault="007C2861" w:rsidP="007C2861"/>
    <w:p w14:paraId="2AF845A9" w14:textId="77777777" w:rsidR="007C2861" w:rsidRDefault="007C2861" w:rsidP="007C2861"/>
    <w:p w14:paraId="11953000" w14:textId="77777777" w:rsidR="007C2861" w:rsidRDefault="007C2861" w:rsidP="007C2861"/>
    <w:p w14:paraId="235F2E0B" w14:textId="77777777" w:rsidR="007C2861" w:rsidRDefault="007C2861" w:rsidP="007C2861"/>
    <w:p w14:paraId="15761EC3" w14:textId="77777777" w:rsidR="007C2861" w:rsidRDefault="007C2861" w:rsidP="007C2861"/>
    <w:p w14:paraId="6F86CC3E" w14:textId="77777777" w:rsidR="007C2861" w:rsidRDefault="007C2861" w:rsidP="007C2861"/>
    <w:p w14:paraId="21566993" w14:textId="77777777" w:rsidR="007C2861" w:rsidRDefault="007C2861" w:rsidP="007C2861"/>
    <w:p w14:paraId="0B1CFA68" w14:textId="77777777" w:rsidR="007C2861" w:rsidRDefault="007C2861" w:rsidP="007C2861"/>
    <w:p w14:paraId="71BF1EA0" w14:textId="77777777" w:rsidR="007C2861" w:rsidRDefault="007C2861" w:rsidP="007C2861"/>
    <w:p w14:paraId="4C06DED4" w14:textId="77777777" w:rsidR="007C2861" w:rsidRDefault="007C2861" w:rsidP="007C2861"/>
    <w:p w14:paraId="3E9F4AD9" w14:textId="77777777" w:rsidR="007C2861" w:rsidRDefault="007C2861" w:rsidP="007C2861"/>
    <w:p w14:paraId="00074CE3" w14:textId="77777777" w:rsidR="007C2861" w:rsidRDefault="007C2861" w:rsidP="007C2861"/>
    <w:p w14:paraId="331D6314" w14:textId="77777777" w:rsidR="007C2861" w:rsidRDefault="007C2861" w:rsidP="007C2861">
      <w:r>
        <w:br w:type="page"/>
      </w:r>
    </w:p>
    <w:p w14:paraId="4150FE7C" w14:textId="60D396F7" w:rsidR="00C17D73" w:rsidRDefault="0054728C" w:rsidP="00C17D73">
      <w:pPr>
        <w:pStyle w:val="Titre1"/>
        <w:shd w:val="clear" w:color="auto" w:fill="FFFFFF"/>
        <w:textAlignment w:val="baseline"/>
        <w:rPr>
          <w:rFonts w:asciiTheme="minorHAnsi" w:hAnsiTheme="minorHAnsi" w:cstheme="minorHAnsi"/>
          <w:color w:val="191919"/>
        </w:rPr>
      </w:pPr>
      <w:r>
        <w:rPr>
          <w:rFonts w:asciiTheme="minorHAnsi" w:hAnsiTheme="minorHAnsi" w:cstheme="minorHAnsi"/>
          <w:color w:val="191919"/>
        </w:rPr>
        <w:lastRenderedPageBreak/>
        <w:t>aisance et efficacite professionnelles</w:t>
      </w:r>
      <w:bookmarkEnd w:id="34"/>
    </w:p>
    <w:p w14:paraId="3C8344D0" w14:textId="12F3C23F" w:rsidR="00C17D73" w:rsidRDefault="00C17D73" w:rsidP="00C17D73"/>
    <w:p w14:paraId="2C6FA6D5" w14:textId="77777777" w:rsidR="00C17D73" w:rsidRPr="00C17D73" w:rsidRDefault="00C17D73" w:rsidP="00C17D73"/>
    <w:tbl>
      <w:tblPr>
        <w:tblStyle w:val="Grilledutableau"/>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6"/>
        <w:gridCol w:w="6435"/>
      </w:tblGrid>
      <w:tr w:rsidR="00C17D73" w14:paraId="130F20CC" w14:textId="77777777" w:rsidTr="00757A9A">
        <w:tc>
          <w:tcPr>
            <w:tcW w:w="2496" w:type="dxa"/>
            <w:shd w:val="clear" w:color="auto" w:fill="auto"/>
            <w:vAlign w:val="center"/>
          </w:tcPr>
          <w:p w14:paraId="5B3FB5C9" w14:textId="77777777" w:rsidR="00C17D73" w:rsidRPr="00DD1104" w:rsidRDefault="00C17D73" w:rsidP="00757A9A">
            <w:pPr>
              <w:pStyle w:val="En-tte"/>
              <w:spacing w:line="276" w:lineRule="auto"/>
              <w:jc w:val="center"/>
              <w:rPr>
                <w:color w:val="auto"/>
              </w:rPr>
            </w:pPr>
            <w:r w:rsidRPr="00DD1104">
              <w:rPr>
                <w:noProof/>
                <w:color w:val="auto"/>
              </w:rPr>
              <w:drawing>
                <wp:inline distT="0" distB="0" distL="0" distR="0" wp14:anchorId="770AAB79" wp14:editId="6F6129DB">
                  <wp:extent cx="1080000" cy="363600"/>
                  <wp:effectExtent l="0" t="0" r="6350" b="0"/>
                  <wp:docPr id="25" name="Image 25"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clipart&#10;&#10;Description générée automatiquement"/>
                          <pic:cNvPicPr/>
                        </pic:nvPicPr>
                        <pic:blipFill>
                          <a:blip r:embed="rId21"/>
                          <a:stretch>
                            <a:fillRect/>
                          </a:stretch>
                        </pic:blipFill>
                        <pic:spPr>
                          <a:xfrm>
                            <a:off x="0" y="0"/>
                            <a:ext cx="1080000" cy="363600"/>
                          </a:xfrm>
                          <a:prstGeom prst="rect">
                            <a:avLst/>
                          </a:prstGeom>
                        </pic:spPr>
                      </pic:pic>
                    </a:graphicData>
                  </a:graphic>
                </wp:inline>
              </w:drawing>
            </w:r>
          </w:p>
        </w:tc>
        <w:tc>
          <w:tcPr>
            <w:tcW w:w="6435" w:type="dxa"/>
            <w:shd w:val="clear" w:color="auto" w:fill="auto"/>
            <w:vAlign w:val="center"/>
          </w:tcPr>
          <w:p w14:paraId="362DB896" w14:textId="77777777" w:rsidR="00C17D73" w:rsidRPr="00DD1104" w:rsidRDefault="00C17D73" w:rsidP="00757A9A">
            <w:pPr>
              <w:pStyle w:val="En-tte"/>
              <w:jc w:val="center"/>
              <w:rPr>
                <w:color w:val="auto"/>
              </w:rPr>
            </w:pPr>
            <w:r>
              <w:rPr>
                <w:b/>
                <w:noProof/>
                <w:color w:val="auto"/>
              </w:rPr>
              <w:drawing>
                <wp:inline distT="0" distB="0" distL="0" distR="0" wp14:anchorId="7D8FB2DC" wp14:editId="0CCDAF51">
                  <wp:extent cx="2306955" cy="603885"/>
                  <wp:effectExtent l="0" t="0" r="0" b="5715"/>
                  <wp:docPr id="26" name="Image 26"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clipart&#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06955" cy="603885"/>
                          </a:xfrm>
                          <a:prstGeom prst="rect">
                            <a:avLst/>
                          </a:prstGeom>
                          <a:noFill/>
                        </pic:spPr>
                      </pic:pic>
                    </a:graphicData>
                  </a:graphic>
                </wp:inline>
              </w:drawing>
            </w:r>
          </w:p>
        </w:tc>
      </w:tr>
    </w:tbl>
    <w:p w14:paraId="4669DE78" w14:textId="77777777" w:rsidR="00C17D73" w:rsidRDefault="00C17D73" w:rsidP="00C17D73"/>
    <w:p w14:paraId="66886973" w14:textId="77777777" w:rsidR="00C17D73" w:rsidRDefault="00C17D73" w:rsidP="00C17D73"/>
    <w:p w14:paraId="1A424209" w14:textId="77777777" w:rsidR="00C17D73" w:rsidRDefault="00C17D73" w:rsidP="00C17D73">
      <w:pPr>
        <w:jc w:val="both"/>
      </w:pPr>
    </w:p>
    <w:p w14:paraId="7AEC2444" w14:textId="77777777" w:rsidR="00C17D73" w:rsidRPr="00C17D73" w:rsidRDefault="00C17D73" w:rsidP="00C17D73">
      <w:pPr>
        <w:pStyle w:val="NormalWeb"/>
        <w:spacing w:before="0" w:beforeAutospacing="0" w:after="0"/>
        <w:jc w:val="both"/>
        <w:textAlignment w:val="baseline"/>
        <w:rPr>
          <w:rFonts w:asciiTheme="minorHAnsi" w:hAnsiTheme="minorHAnsi" w:cstheme="minorHAnsi"/>
          <w:color w:val="191919"/>
          <w:sz w:val="20"/>
          <w:szCs w:val="20"/>
        </w:rPr>
      </w:pPr>
      <w:r w:rsidRPr="00C17D73">
        <w:rPr>
          <w:rFonts w:asciiTheme="minorHAnsi" w:hAnsiTheme="minorHAnsi" w:cstheme="minorHAnsi"/>
          <w:color w:val="191919"/>
          <w:sz w:val="20"/>
          <w:szCs w:val="20"/>
          <w:bdr w:val="none" w:sz="0" w:space="0" w:color="auto" w:frame="1"/>
        </w:rPr>
        <w:t xml:space="preserve">Atlas propose dix modules de formation pour s'améliorer dans ses </w:t>
      </w:r>
      <w:r w:rsidRPr="00C17D73">
        <w:rPr>
          <w:rFonts w:asciiTheme="minorHAnsi" w:hAnsiTheme="minorHAnsi" w:cstheme="minorHAnsi"/>
          <w:b/>
          <w:bCs/>
          <w:color w:val="191919"/>
          <w:sz w:val="20"/>
          <w:szCs w:val="20"/>
          <w:bdr w:val="none" w:sz="0" w:space="0" w:color="auto" w:frame="1"/>
        </w:rPr>
        <w:t>relations interpersonnelles et gagner en aisance et en efficacité au travail.</w:t>
      </w:r>
    </w:p>
    <w:p w14:paraId="50382C1A" w14:textId="77777777" w:rsidR="00C17D73" w:rsidRPr="00C17D73" w:rsidRDefault="00C17D73" w:rsidP="00C17D73">
      <w:pPr>
        <w:pStyle w:val="NormalWeb"/>
        <w:spacing w:before="0" w:after="0"/>
        <w:jc w:val="both"/>
        <w:textAlignment w:val="baseline"/>
        <w:rPr>
          <w:rFonts w:asciiTheme="minorHAnsi" w:hAnsiTheme="minorHAnsi" w:cstheme="minorHAnsi"/>
          <w:color w:val="191919"/>
          <w:sz w:val="20"/>
          <w:szCs w:val="20"/>
        </w:rPr>
      </w:pPr>
      <w:r w:rsidRPr="00C17D73">
        <w:rPr>
          <w:rFonts w:asciiTheme="minorHAnsi" w:hAnsiTheme="minorHAnsi" w:cstheme="minorHAnsi"/>
          <w:color w:val="191919"/>
          <w:sz w:val="20"/>
          <w:szCs w:val="20"/>
          <w:bdr w:val="none" w:sz="0" w:space="0" w:color="auto" w:frame="1"/>
        </w:rPr>
        <w:t>Les entreprises trouveront entre autres via cette thématique, comment améliorer son organisation, mieux travailler à distance, être plus à l'aise à l'oral - lors d'une intervention ou pour convaincre, comment animer un atelier ou encore, faire travailler les individus ensemble ainsi que gérer son stress dans le cadre professionnel.</w:t>
      </w:r>
    </w:p>
    <w:p w14:paraId="1600D4C3" w14:textId="77777777" w:rsidR="00C17D73" w:rsidRPr="00C17D73" w:rsidRDefault="00C17D73" w:rsidP="00C17D73">
      <w:pPr>
        <w:pStyle w:val="NormalWeb"/>
        <w:spacing w:before="0" w:after="0"/>
        <w:textAlignment w:val="baseline"/>
        <w:rPr>
          <w:rFonts w:asciiTheme="minorHAnsi" w:hAnsiTheme="minorHAnsi" w:cstheme="minorHAnsi"/>
          <w:color w:val="191919"/>
          <w:sz w:val="20"/>
          <w:szCs w:val="20"/>
        </w:rPr>
      </w:pPr>
      <w:r w:rsidRPr="00C17D73">
        <w:rPr>
          <w:rFonts w:asciiTheme="minorHAnsi" w:hAnsiTheme="minorHAnsi" w:cstheme="minorHAnsi"/>
          <w:color w:val="191919"/>
          <w:sz w:val="20"/>
          <w:szCs w:val="20"/>
          <w:bdr w:val="none" w:sz="0" w:space="0" w:color="auto" w:frame="1"/>
        </w:rPr>
        <w:t xml:space="preserve">Cette thématique se compose de </w:t>
      </w:r>
      <w:r w:rsidRPr="00C17D73">
        <w:rPr>
          <w:rFonts w:asciiTheme="minorHAnsi" w:hAnsiTheme="minorHAnsi" w:cstheme="minorHAnsi"/>
          <w:b/>
          <w:bCs/>
          <w:color w:val="191919"/>
          <w:sz w:val="20"/>
          <w:szCs w:val="20"/>
          <w:bdr w:val="none" w:sz="0" w:space="0" w:color="auto" w:frame="1"/>
        </w:rPr>
        <w:t>10 modules</w:t>
      </w:r>
      <w:r w:rsidRPr="00C17D73">
        <w:rPr>
          <w:rFonts w:asciiTheme="minorHAnsi" w:hAnsiTheme="minorHAnsi" w:cstheme="minorHAnsi"/>
          <w:color w:val="191919"/>
          <w:sz w:val="20"/>
          <w:szCs w:val="20"/>
          <w:bdr w:val="none" w:sz="0" w:space="0" w:color="auto" w:frame="1"/>
        </w:rPr>
        <w:t xml:space="preserve"> :</w:t>
      </w:r>
    </w:p>
    <w:p w14:paraId="38EF0539" w14:textId="77777777" w:rsidR="00C17D73" w:rsidRPr="00C17D73" w:rsidRDefault="00C17D73" w:rsidP="00C17D73">
      <w:pPr>
        <w:pStyle w:val="NormalWeb"/>
        <w:spacing w:before="0" w:after="0"/>
        <w:textAlignment w:val="baseline"/>
        <w:rPr>
          <w:rFonts w:asciiTheme="minorHAnsi" w:hAnsiTheme="minorHAnsi" w:cstheme="minorHAnsi"/>
          <w:color w:val="191919"/>
          <w:sz w:val="20"/>
          <w:szCs w:val="20"/>
        </w:rPr>
      </w:pPr>
      <w:r w:rsidRPr="00C17D73">
        <w:rPr>
          <w:rFonts w:asciiTheme="minorHAnsi" w:hAnsiTheme="minorHAnsi" w:cstheme="minorHAnsi"/>
          <w:color w:val="191919"/>
          <w:sz w:val="20"/>
          <w:szCs w:val="20"/>
          <w:bdr w:val="none" w:sz="0" w:space="0" w:color="auto" w:frame="1"/>
        </w:rPr>
        <w:t>01. Gérer son stress et faire de ses émotions un atout professionnel</w:t>
      </w:r>
    </w:p>
    <w:p w14:paraId="44A82104" w14:textId="77777777" w:rsidR="00C17D73" w:rsidRPr="00C17D73" w:rsidRDefault="00C17D73" w:rsidP="00C17D73">
      <w:pPr>
        <w:pStyle w:val="NormalWeb"/>
        <w:spacing w:before="0" w:after="0"/>
        <w:textAlignment w:val="baseline"/>
        <w:rPr>
          <w:rFonts w:asciiTheme="minorHAnsi" w:hAnsiTheme="minorHAnsi" w:cstheme="minorHAnsi"/>
          <w:color w:val="191919"/>
          <w:sz w:val="20"/>
          <w:szCs w:val="20"/>
        </w:rPr>
      </w:pPr>
      <w:r w:rsidRPr="00C17D73">
        <w:rPr>
          <w:rFonts w:asciiTheme="minorHAnsi" w:hAnsiTheme="minorHAnsi" w:cstheme="minorHAnsi"/>
          <w:color w:val="191919"/>
          <w:sz w:val="20"/>
          <w:szCs w:val="20"/>
          <w:bdr w:val="none" w:sz="0" w:space="0" w:color="auto" w:frame="1"/>
        </w:rPr>
        <w:t>02. Améliorer son organisation pour gagner en efficacité</w:t>
      </w:r>
    </w:p>
    <w:p w14:paraId="010770F8" w14:textId="77777777" w:rsidR="00C17D73" w:rsidRPr="00C17D73" w:rsidRDefault="00C17D73" w:rsidP="00C17D73">
      <w:pPr>
        <w:pStyle w:val="NormalWeb"/>
        <w:spacing w:before="0" w:after="0"/>
        <w:textAlignment w:val="baseline"/>
        <w:rPr>
          <w:rFonts w:asciiTheme="minorHAnsi" w:hAnsiTheme="minorHAnsi" w:cstheme="minorHAnsi"/>
          <w:color w:val="191919"/>
          <w:sz w:val="20"/>
          <w:szCs w:val="20"/>
        </w:rPr>
      </w:pPr>
      <w:r w:rsidRPr="00C17D73">
        <w:rPr>
          <w:rFonts w:asciiTheme="minorHAnsi" w:hAnsiTheme="minorHAnsi" w:cstheme="minorHAnsi"/>
          <w:color w:val="191919"/>
          <w:sz w:val="20"/>
          <w:szCs w:val="20"/>
          <w:bdr w:val="none" w:sz="0" w:space="0" w:color="auto" w:frame="1"/>
        </w:rPr>
        <w:t>03. Développer sa créativité et stimuler l'innovation au travail</w:t>
      </w:r>
    </w:p>
    <w:p w14:paraId="15859DC2" w14:textId="77777777" w:rsidR="00C17D73" w:rsidRPr="00C17D73" w:rsidRDefault="00C17D73" w:rsidP="00C17D73">
      <w:pPr>
        <w:pStyle w:val="NormalWeb"/>
        <w:spacing w:before="0" w:after="0"/>
        <w:textAlignment w:val="baseline"/>
        <w:rPr>
          <w:rFonts w:asciiTheme="minorHAnsi" w:hAnsiTheme="minorHAnsi" w:cstheme="minorHAnsi"/>
          <w:color w:val="191919"/>
          <w:sz w:val="20"/>
          <w:szCs w:val="20"/>
        </w:rPr>
      </w:pPr>
      <w:r w:rsidRPr="00C17D73">
        <w:rPr>
          <w:rFonts w:asciiTheme="minorHAnsi" w:hAnsiTheme="minorHAnsi" w:cstheme="minorHAnsi"/>
          <w:color w:val="191919"/>
          <w:sz w:val="20"/>
          <w:szCs w:val="20"/>
          <w:bdr w:val="none" w:sz="0" w:space="0" w:color="auto" w:frame="1"/>
        </w:rPr>
        <w:t>04. Coopérer au sein d'un groupe</w:t>
      </w:r>
    </w:p>
    <w:p w14:paraId="4201CFC7" w14:textId="77777777" w:rsidR="00C17D73" w:rsidRPr="00C17D73" w:rsidRDefault="00C17D73" w:rsidP="00C17D73">
      <w:pPr>
        <w:pStyle w:val="NormalWeb"/>
        <w:spacing w:before="0" w:after="0"/>
        <w:textAlignment w:val="baseline"/>
        <w:rPr>
          <w:rFonts w:asciiTheme="minorHAnsi" w:hAnsiTheme="minorHAnsi" w:cstheme="minorHAnsi"/>
          <w:color w:val="191919"/>
          <w:sz w:val="20"/>
          <w:szCs w:val="20"/>
        </w:rPr>
      </w:pPr>
      <w:r w:rsidRPr="00C17D73">
        <w:rPr>
          <w:rFonts w:asciiTheme="minorHAnsi" w:hAnsiTheme="minorHAnsi" w:cstheme="minorHAnsi"/>
          <w:color w:val="191919"/>
          <w:sz w:val="20"/>
          <w:szCs w:val="20"/>
          <w:bdr w:val="none" w:sz="0" w:space="0" w:color="auto" w:frame="1"/>
        </w:rPr>
        <w:t>05. Optimiser son travail à distance (existe aussi en totalement distanciel)</w:t>
      </w:r>
    </w:p>
    <w:p w14:paraId="5A8CE264" w14:textId="77777777" w:rsidR="00C17D73" w:rsidRPr="00C17D73" w:rsidRDefault="00C17D73" w:rsidP="00C17D73">
      <w:pPr>
        <w:pStyle w:val="NormalWeb"/>
        <w:spacing w:before="0" w:after="0"/>
        <w:textAlignment w:val="baseline"/>
        <w:rPr>
          <w:rFonts w:asciiTheme="minorHAnsi" w:hAnsiTheme="minorHAnsi" w:cstheme="minorHAnsi"/>
          <w:color w:val="191919"/>
          <w:sz w:val="20"/>
          <w:szCs w:val="20"/>
        </w:rPr>
      </w:pPr>
      <w:r w:rsidRPr="00C17D73">
        <w:rPr>
          <w:rFonts w:asciiTheme="minorHAnsi" w:hAnsiTheme="minorHAnsi" w:cstheme="minorHAnsi"/>
          <w:color w:val="191919"/>
          <w:sz w:val="20"/>
          <w:szCs w:val="20"/>
          <w:bdr w:val="none" w:sz="0" w:space="0" w:color="auto" w:frame="1"/>
        </w:rPr>
        <w:t>06. Perfectionner ses interventions à l’oral</w:t>
      </w:r>
    </w:p>
    <w:p w14:paraId="69D5F76F" w14:textId="77777777" w:rsidR="00C17D73" w:rsidRPr="00C17D73" w:rsidRDefault="00C17D73" w:rsidP="00C17D73">
      <w:pPr>
        <w:pStyle w:val="NormalWeb"/>
        <w:spacing w:before="0" w:after="0"/>
        <w:textAlignment w:val="baseline"/>
        <w:rPr>
          <w:rFonts w:asciiTheme="minorHAnsi" w:hAnsiTheme="minorHAnsi" w:cstheme="minorHAnsi"/>
          <w:color w:val="191919"/>
          <w:sz w:val="20"/>
          <w:szCs w:val="20"/>
        </w:rPr>
      </w:pPr>
      <w:r w:rsidRPr="00C17D73">
        <w:rPr>
          <w:rFonts w:asciiTheme="minorHAnsi" w:hAnsiTheme="minorHAnsi" w:cstheme="minorHAnsi"/>
          <w:color w:val="191919"/>
          <w:sz w:val="20"/>
          <w:szCs w:val="20"/>
          <w:bdr w:val="none" w:sz="0" w:space="0" w:color="auto" w:frame="1"/>
        </w:rPr>
        <w:t>07. Convaincre et persuader</w:t>
      </w:r>
    </w:p>
    <w:p w14:paraId="508246BF" w14:textId="77777777" w:rsidR="00C17D73" w:rsidRPr="00C17D73" w:rsidRDefault="00C17D73" w:rsidP="00C17D73">
      <w:pPr>
        <w:pStyle w:val="NormalWeb"/>
        <w:spacing w:before="0" w:after="0"/>
        <w:textAlignment w:val="baseline"/>
        <w:rPr>
          <w:rFonts w:asciiTheme="minorHAnsi" w:hAnsiTheme="minorHAnsi" w:cstheme="minorHAnsi"/>
          <w:color w:val="191919"/>
          <w:sz w:val="20"/>
          <w:szCs w:val="20"/>
        </w:rPr>
      </w:pPr>
      <w:r w:rsidRPr="00C17D73">
        <w:rPr>
          <w:rFonts w:asciiTheme="minorHAnsi" w:hAnsiTheme="minorHAnsi" w:cstheme="minorHAnsi"/>
          <w:color w:val="191919"/>
          <w:sz w:val="20"/>
          <w:szCs w:val="20"/>
          <w:bdr w:val="none" w:sz="0" w:space="0" w:color="auto" w:frame="1"/>
        </w:rPr>
        <w:t>08. Pratiquer l'écoute active</w:t>
      </w:r>
    </w:p>
    <w:p w14:paraId="30E0FD08" w14:textId="77777777" w:rsidR="00C17D73" w:rsidRPr="00C17D73" w:rsidRDefault="00C17D73" w:rsidP="00C17D73">
      <w:pPr>
        <w:pStyle w:val="NormalWeb"/>
        <w:spacing w:before="0" w:after="0"/>
        <w:textAlignment w:val="baseline"/>
        <w:rPr>
          <w:rFonts w:asciiTheme="minorHAnsi" w:hAnsiTheme="minorHAnsi" w:cstheme="minorHAnsi"/>
          <w:color w:val="191919"/>
          <w:sz w:val="20"/>
          <w:szCs w:val="20"/>
        </w:rPr>
      </w:pPr>
      <w:r w:rsidRPr="00C17D73">
        <w:rPr>
          <w:rFonts w:asciiTheme="minorHAnsi" w:hAnsiTheme="minorHAnsi" w:cstheme="minorHAnsi"/>
          <w:color w:val="191919"/>
          <w:sz w:val="20"/>
          <w:szCs w:val="20"/>
          <w:bdr w:val="none" w:sz="0" w:space="0" w:color="auto" w:frame="1"/>
        </w:rPr>
        <w:t>09. Développer la coopération et faire travailler en équipe</w:t>
      </w:r>
    </w:p>
    <w:p w14:paraId="4257E81C" w14:textId="77777777" w:rsidR="00C17D73" w:rsidRPr="00C17D73" w:rsidRDefault="00C17D73" w:rsidP="00C17D73">
      <w:pPr>
        <w:pStyle w:val="NormalWeb"/>
        <w:spacing w:before="0" w:after="0"/>
        <w:textAlignment w:val="baseline"/>
        <w:rPr>
          <w:rFonts w:asciiTheme="minorHAnsi" w:hAnsiTheme="minorHAnsi" w:cstheme="minorHAnsi"/>
          <w:color w:val="191919"/>
          <w:sz w:val="20"/>
          <w:szCs w:val="20"/>
        </w:rPr>
      </w:pPr>
      <w:r w:rsidRPr="00C17D73">
        <w:rPr>
          <w:rFonts w:ascii="Tahoma" w:hAnsi="Tahoma" w:cs="Tahoma"/>
          <w:color w:val="191919"/>
          <w:sz w:val="20"/>
          <w:szCs w:val="20"/>
          <w:bdr w:val="none" w:sz="0" w:space="0" w:color="auto" w:frame="1"/>
        </w:rPr>
        <w:t>﻿</w:t>
      </w:r>
      <w:r w:rsidRPr="00C17D73">
        <w:rPr>
          <w:rFonts w:asciiTheme="minorHAnsi" w:hAnsiTheme="minorHAnsi" w:cstheme="minorHAnsi"/>
          <w:color w:val="191919"/>
          <w:sz w:val="20"/>
          <w:szCs w:val="20"/>
          <w:bdr w:val="none" w:sz="0" w:space="0" w:color="auto" w:frame="1"/>
        </w:rPr>
        <w:t>10. Concevoir et animer un atelier</w:t>
      </w:r>
    </w:p>
    <w:p w14:paraId="41704999" w14:textId="77777777" w:rsidR="00C17D73" w:rsidRPr="00C17D73" w:rsidRDefault="00C17D73" w:rsidP="00C17D73">
      <w:pPr>
        <w:pStyle w:val="NormalWeb"/>
        <w:textAlignment w:val="baseline"/>
        <w:rPr>
          <w:rFonts w:asciiTheme="minorHAnsi" w:hAnsiTheme="minorHAnsi" w:cstheme="minorHAnsi"/>
          <w:color w:val="191919"/>
          <w:sz w:val="20"/>
          <w:szCs w:val="20"/>
        </w:rPr>
      </w:pPr>
    </w:p>
    <w:p w14:paraId="0BC43ABE" w14:textId="77777777" w:rsidR="00C17D73" w:rsidRPr="00C17D73" w:rsidRDefault="00C17D73" w:rsidP="00C17D73">
      <w:pPr>
        <w:pStyle w:val="NormalWeb"/>
        <w:spacing w:before="0" w:after="0" w:afterAutospacing="0"/>
        <w:textAlignment w:val="baseline"/>
        <w:rPr>
          <w:rFonts w:asciiTheme="minorHAnsi" w:hAnsiTheme="minorHAnsi" w:cstheme="minorHAnsi"/>
          <w:color w:val="191919"/>
          <w:sz w:val="20"/>
          <w:szCs w:val="20"/>
        </w:rPr>
      </w:pPr>
      <w:r w:rsidRPr="00C17D73">
        <w:rPr>
          <w:rFonts w:asciiTheme="minorHAnsi" w:hAnsiTheme="minorHAnsi" w:cstheme="minorHAnsi"/>
          <w:b/>
          <w:bCs/>
          <w:color w:val="7030A0"/>
          <w:sz w:val="20"/>
          <w:szCs w:val="20"/>
          <w:bdr w:val="none" w:sz="0" w:space="0" w:color="auto" w:frame="1"/>
        </w:rPr>
        <w:t>A noter</w:t>
      </w:r>
      <w:r w:rsidRPr="00C17D73">
        <w:rPr>
          <w:rFonts w:asciiTheme="minorHAnsi" w:hAnsiTheme="minorHAnsi" w:cstheme="minorHAnsi"/>
          <w:color w:val="7030A0"/>
          <w:sz w:val="20"/>
          <w:szCs w:val="20"/>
          <w:bdr w:val="none" w:sz="0" w:space="0" w:color="auto" w:frame="1"/>
        </w:rPr>
        <w:t xml:space="preserve"> </w:t>
      </w:r>
      <w:r w:rsidRPr="00C17D73">
        <w:rPr>
          <w:rFonts w:asciiTheme="minorHAnsi" w:hAnsiTheme="minorHAnsi" w:cstheme="minorHAnsi"/>
          <w:color w:val="191919"/>
          <w:sz w:val="20"/>
          <w:szCs w:val="20"/>
          <w:bdr w:val="none" w:sz="0" w:space="0" w:color="auto" w:frame="1"/>
        </w:rPr>
        <w:t>: le module "5. Optimiser son travail à distance" est également dispensé via une solution 100% en ligne.</w:t>
      </w:r>
    </w:p>
    <w:p w14:paraId="020E3B6E" w14:textId="77777777" w:rsidR="00C17D73" w:rsidRPr="00C17D73" w:rsidRDefault="00C17D73" w:rsidP="00C17D73">
      <w:pPr>
        <w:rPr>
          <w:rFonts w:cstheme="minorHAnsi"/>
        </w:rPr>
      </w:pPr>
    </w:p>
    <w:p w14:paraId="171B2A3E" w14:textId="77777777" w:rsidR="00C17D73" w:rsidRDefault="00C17D73" w:rsidP="00550A47">
      <w:pPr>
        <w:pStyle w:val="Titre1"/>
        <w:numPr>
          <w:ilvl w:val="0"/>
          <w:numId w:val="0"/>
        </w:numPr>
        <w:ind w:left="360" w:hanging="360"/>
      </w:pPr>
    </w:p>
    <w:p w14:paraId="3D001E16" w14:textId="77777777" w:rsidR="00C17D73" w:rsidRDefault="00C17D73">
      <w:pPr>
        <w:rPr>
          <w:rFonts w:asciiTheme="majorHAnsi" w:hAnsiTheme="majorHAnsi" w:cstheme="majorHAnsi"/>
          <w:b/>
          <w:bCs/>
          <w:caps/>
          <w:noProof/>
          <w:sz w:val="24"/>
          <w:szCs w:val="24"/>
        </w:rPr>
      </w:pPr>
      <w:r>
        <w:br w:type="page"/>
      </w:r>
    </w:p>
    <w:p w14:paraId="6B45FE15" w14:textId="512D4377" w:rsidR="00550A47" w:rsidRDefault="007823F9" w:rsidP="00550A47">
      <w:pPr>
        <w:pStyle w:val="Titre1"/>
        <w:ind w:left="357" w:hanging="357"/>
      </w:pPr>
      <w:bookmarkStart w:id="43" w:name="_Toc129096330"/>
      <w:r>
        <w:lastRenderedPageBreak/>
        <w:t xml:space="preserve">LES FORMATIONS </w:t>
      </w:r>
      <w:r w:rsidR="00550A47">
        <w:t>SOFT SKILLS 100 % A distance</w:t>
      </w:r>
      <w:bookmarkEnd w:id="43"/>
    </w:p>
    <w:p w14:paraId="4BA03615" w14:textId="5C479E37" w:rsidR="00550A47" w:rsidRDefault="00550A47" w:rsidP="00550A47"/>
    <w:p w14:paraId="428D94F9" w14:textId="77777777" w:rsidR="00550A47" w:rsidRPr="00550A47" w:rsidRDefault="00550A47" w:rsidP="00550A47"/>
    <w:tbl>
      <w:tblPr>
        <w:tblStyle w:val="Grilledutableau"/>
        <w:tblW w:w="99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0"/>
        <w:gridCol w:w="5954"/>
      </w:tblGrid>
      <w:tr w:rsidR="00550A47" w14:paraId="518A7D7A" w14:textId="77777777" w:rsidTr="00550A47">
        <w:tc>
          <w:tcPr>
            <w:tcW w:w="3970" w:type="dxa"/>
          </w:tcPr>
          <w:p w14:paraId="1AC4AADF" w14:textId="77777777" w:rsidR="00550A47" w:rsidRDefault="00550A47" w:rsidP="00757A9A">
            <w:pPr>
              <w:pStyle w:val="boutonbleu"/>
              <w:spacing w:before="0" w:beforeAutospacing="0" w:after="0" w:afterAutospacing="0"/>
              <w:ind w:left="0"/>
              <w:rPr>
                <w:sz w:val="20"/>
                <w:szCs w:val="20"/>
                <w:lang w:eastAsia="en-US"/>
              </w:rPr>
            </w:pPr>
            <w:r>
              <w:rPr>
                <w:noProof/>
                <w:sz w:val="20"/>
                <w:szCs w:val="20"/>
                <w:lang w:eastAsia="en-US"/>
              </w:rPr>
              <w:drawing>
                <wp:inline distT="0" distB="0" distL="0" distR="0" wp14:anchorId="48FC8337" wp14:editId="1A42C347">
                  <wp:extent cx="2125980" cy="609448"/>
                  <wp:effectExtent l="0" t="0" r="762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34708" cy="611950"/>
                          </a:xfrm>
                          <a:prstGeom prst="rect">
                            <a:avLst/>
                          </a:prstGeom>
                          <a:noFill/>
                        </pic:spPr>
                      </pic:pic>
                    </a:graphicData>
                  </a:graphic>
                </wp:inline>
              </w:drawing>
            </w:r>
          </w:p>
        </w:tc>
        <w:tc>
          <w:tcPr>
            <w:tcW w:w="5954" w:type="dxa"/>
          </w:tcPr>
          <w:p w14:paraId="05DBDFE4" w14:textId="77777777" w:rsidR="00550A47" w:rsidRPr="0093539F" w:rsidRDefault="00550A47" w:rsidP="00757A9A">
            <w:pPr>
              <w:pStyle w:val="Titre2"/>
              <w:shd w:val="clear" w:color="auto" w:fill="FFFFFF"/>
              <w:spacing w:after="0"/>
              <w:ind w:left="1"/>
              <w:rPr>
                <w:rFonts w:ascii="Arial" w:hAnsi="Arial"/>
                <w:b w:val="0"/>
                <w:bCs w:val="0"/>
                <w:i/>
                <w:iCs/>
                <w:color w:val="auto"/>
                <w:sz w:val="20"/>
                <w:szCs w:val="20"/>
              </w:rPr>
            </w:pPr>
            <w:bookmarkStart w:id="44" w:name="_Toc128559114"/>
            <w:bookmarkStart w:id="45" w:name="_Toc129096331"/>
            <w:r w:rsidRPr="0093539F">
              <w:rPr>
                <w:rFonts w:ascii="Arial" w:hAnsi="Arial"/>
                <w:b w:val="0"/>
                <w:bCs w:val="0"/>
                <w:color w:val="auto"/>
                <w:sz w:val="20"/>
                <w:szCs w:val="20"/>
              </w:rPr>
              <w:t>Formations créées puis tutorées par un expert de la thématique.</w:t>
            </w:r>
            <w:bookmarkEnd w:id="44"/>
            <w:bookmarkEnd w:id="45"/>
          </w:p>
          <w:p w14:paraId="5F28EE1D" w14:textId="77777777" w:rsidR="00550A47" w:rsidRPr="0093539F" w:rsidRDefault="00550A47" w:rsidP="00757A9A">
            <w:pPr>
              <w:rPr>
                <w:b/>
                <w:bCs/>
                <w:color w:val="auto"/>
                <w:lang w:eastAsia="x-none"/>
              </w:rPr>
            </w:pPr>
            <w:r w:rsidRPr="0093539F">
              <w:rPr>
                <w:b/>
                <w:bCs/>
                <w:color w:val="auto"/>
                <w:lang w:eastAsia="x-none"/>
              </w:rPr>
              <w:t>Tutorat individuel</w:t>
            </w:r>
          </w:p>
          <w:p w14:paraId="4043C8E5" w14:textId="77777777" w:rsidR="00550A47" w:rsidRPr="0093539F" w:rsidRDefault="00550A47" w:rsidP="00757A9A">
            <w:pPr>
              <w:rPr>
                <w:b/>
                <w:bCs/>
                <w:color w:val="auto"/>
                <w:lang w:eastAsia="x-none"/>
              </w:rPr>
            </w:pPr>
            <w:r w:rsidRPr="0093539F">
              <w:rPr>
                <w:b/>
                <w:bCs/>
                <w:color w:val="auto"/>
                <w:lang w:eastAsia="x-none"/>
              </w:rPr>
              <w:t>Formation individuelle ou collective</w:t>
            </w:r>
          </w:p>
          <w:p w14:paraId="037EC46C" w14:textId="77777777" w:rsidR="00550A47" w:rsidRPr="0093539F" w:rsidRDefault="00CF29A3" w:rsidP="00757A9A">
            <w:pPr>
              <w:rPr>
                <w:color w:val="auto"/>
                <w:lang w:eastAsia="x-none"/>
              </w:rPr>
            </w:pPr>
            <w:hyperlink r:id="rId38" w:history="1">
              <w:r w:rsidR="00550A47" w:rsidRPr="0093539F">
                <w:rPr>
                  <w:color w:val="auto"/>
                  <w:lang w:eastAsia="x-none"/>
                </w:rPr>
                <w:t>https://www.unow.fr/</w:t>
              </w:r>
            </w:hyperlink>
          </w:p>
          <w:p w14:paraId="314224CC" w14:textId="77777777" w:rsidR="00550A47" w:rsidRPr="00E928D0" w:rsidRDefault="00550A47" w:rsidP="00757A9A">
            <w:pPr>
              <w:rPr>
                <w:lang w:eastAsia="x-none"/>
              </w:rPr>
            </w:pPr>
          </w:p>
        </w:tc>
      </w:tr>
    </w:tbl>
    <w:p w14:paraId="5105C5E8" w14:textId="33186579" w:rsidR="00550A47" w:rsidRDefault="00550A47"/>
    <w:p w14:paraId="49F9B2A4" w14:textId="0239A652" w:rsidR="00550A47" w:rsidRDefault="00550A47"/>
    <w:p w14:paraId="78AE4E55" w14:textId="77777777" w:rsidR="00550A47" w:rsidRDefault="00550A47"/>
    <w:p w14:paraId="6BBF3E2B" w14:textId="77777777" w:rsidR="00550A47" w:rsidRDefault="00550A47"/>
    <w:p w14:paraId="41181885" w14:textId="094CBC00" w:rsidR="00550A47" w:rsidRPr="00550A47" w:rsidRDefault="00550A47" w:rsidP="00550A47">
      <w:pPr>
        <w:jc w:val="both"/>
        <w:rPr>
          <w:b/>
          <w:bCs/>
          <w:color w:val="7030A0"/>
        </w:rPr>
      </w:pPr>
      <w:r w:rsidRPr="00550A47">
        <w:rPr>
          <w:b/>
          <w:bCs/>
          <w:color w:val="7030A0"/>
        </w:rPr>
        <w:t>GESTION DU TEMPS ET DES PRIORITES</w:t>
      </w:r>
    </w:p>
    <w:p w14:paraId="31E0A982" w14:textId="77A62074" w:rsidR="00550A47" w:rsidRPr="00550A47" w:rsidRDefault="00550A47" w:rsidP="00550A47">
      <w:pPr>
        <w:pStyle w:val="Titre2"/>
        <w:shd w:val="clear" w:color="auto" w:fill="F9F9FC"/>
        <w:spacing w:after="0"/>
        <w:jc w:val="both"/>
        <w:rPr>
          <w:rFonts w:ascii="Arial" w:hAnsi="Arial" w:cs="Arial"/>
          <w:b w:val="0"/>
          <w:bCs w:val="0"/>
          <w:color w:val="18191B"/>
          <w:sz w:val="20"/>
          <w:szCs w:val="20"/>
        </w:rPr>
      </w:pPr>
      <w:bookmarkStart w:id="46" w:name="_Toc128559115"/>
      <w:bookmarkStart w:id="47" w:name="_Toc129096332"/>
      <w:r w:rsidRPr="00550A47">
        <w:rPr>
          <w:rFonts w:ascii="Arial" w:hAnsi="Arial" w:cs="Arial"/>
          <w:b w:val="0"/>
          <w:bCs w:val="0"/>
          <w:color w:val="18191B"/>
          <w:sz w:val="20"/>
          <w:szCs w:val="20"/>
        </w:rPr>
        <w:t>Gagnez en efficacité et en sérénité au quotidien grâce aux méthodes et outils de la gestion du temps</w:t>
      </w:r>
      <w:r>
        <w:rPr>
          <w:rFonts w:ascii="Arial" w:hAnsi="Arial" w:cs="Arial"/>
          <w:b w:val="0"/>
          <w:bCs w:val="0"/>
          <w:color w:val="18191B"/>
          <w:sz w:val="20"/>
          <w:szCs w:val="20"/>
        </w:rPr>
        <w:t>.</w:t>
      </w:r>
      <w:bookmarkEnd w:id="46"/>
      <w:bookmarkEnd w:id="47"/>
    </w:p>
    <w:p w14:paraId="17E93438" w14:textId="6884FE24" w:rsidR="00550A47" w:rsidRDefault="00550A47" w:rsidP="00550A47">
      <w:pPr>
        <w:jc w:val="both"/>
      </w:pPr>
    </w:p>
    <w:p w14:paraId="5116ABF4" w14:textId="43CDE097" w:rsidR="00550A47" w:rsidRDefault="00550A47" w:rsidP="00550A47">
      <w:pPr>
        <w:jc w:val="both"/>
      </w:pPr>
    </w:p>
    <w:p w14:paraId="4C2DE7F5" w14:textId="02E42B1E" w:rsidR="00550A47" w:rsidRPr="00550A47" w:rsidRDefault="00550A47" w:rsidP="00550A47">
      <w:pPr>
        <w:jc w:val="both"/>
        <w:rPr>
          <w:b/>
          <w:bCs/>
          <w:color w:val="7030A0"/>
        </w:rPr>
      </w:pPr>
      <w:r w:rsidRPr="00550A47">
        <w:rPr>
          <w:b/>
          <w:bCs/>
          <w:color w:val="7030A0"/>
        </w:rPr>
        <w:t>COMMUNIQUER EFFICACEMENT A L’ECRIT COMME A L’ORAL</w:t>
      </w:r>
    </w:p>
    <w:p w14:paraId="23570EC1" w14:textId="07A247B8" w:rsidR="00550A47" w:rsidRDefault="00550A47" w:rsidP="00550A47">
      <w:pPr>
        <w:jc w:val="both"/>
      </w:pPr>
      <w:r>
        <w:t>Les clés opérationnelles d’une message clair et structuré.</w:t>
      </w:r>
    </w:p>
    <w:p w14:paraId="20AE2F73" w14:textId="555F02ED" w:rsidR="00550A47" w:rsidRDefault="00550A47" w:rsidP="00550A47">
      <w:pPr>
        <w:jc w:val="both"/>
      </w:pPr>
    </w:p>
    <w:p w14:paraId="3900281F" w14:textId="7D7857E1" w:rsidR="00550A47" w:rsidRDefault="00550A47" w:rsidP="00550A47">
      <w:pPr>
        <w:jc w:val="both"/>
      </w:pPr>
    </w:p>
    <w:p w14:paraId="0CD03EDD" w14:textId="596F8A67" w:rsidR="00550A47" w:rsidRPr="00550A47" w:rsidRDefault="00550A47" w:rsidP="00550A47">
      <w:pPr>
        <w:jc w:val="both"/>
        <w:rPr>
          <w:b/>
          <w:bCs/>
          <w:color w:val="7030A0"/>
        </w:rPr>
      </w:pPr>
      <w:r w:rsidRPr="00550A47">
        <w:rPr>
          <w:b/>
          <w:bCs/>
          <w:color w:val="7030A0"/>
        </w:rPr>
        <w:t>AMELIORER SES ECRITS PROFESSIONNELS</w:t>
      </w:r>
    </w:p>
    <w:p w14:paraId="271D650A" w14:textId="56143C3F" w:rsidR="00550A47" w:rsidRDefault="00550A47" w:rsidP="00550A47">
      <w:pPr>
        <w:jc w:val="both"/>
      </w:pPr>
      <w:r>
        <w:t>Les méthodes efficaces pour écrire en pensant à son lecteur.</w:t>
      </w:r>
    </w:p>
    <w:p w14:paraId="57BC9E45" w14:textId="7A1095DA" w:rsidR="00550A47" w:rsidRDefault="00550A47" w:rsidP="00550A47">
      <w:pPr>
        <w:jc w:val="both"/>
      </w:pPr>
    </w:p>
    <w:p w14:paraId="6951D5C3" w14:textId="03828691" w:rsidR="00550A47" w:rsidRDefault="00550A47" w:rsidP="00550A47">
      <w:pPr>
        <w:jc w:val="both"/>
      </w:pPr>
    </w:p>
    <w:p w14:paraId="6D724F1C" w14:textId="4986B8B5" w:rsidR="00550A47" w:rsidRPr="00550A47" w:rsidRDefault="00550A47" w:rsidP="00550A47">
      <w:pPr>
        <w:jc w:val="both"/>
        <w:rPr>
          <w:b/>
          <w:bCs/>
          <w:color w:val="7030A0"/>
        </w:rPr>
      </w:pPr>
      <w:r w:rsidRPr="00550A47">
        <w:rPr>
          <w:b/>
          <w:bCs/>
          <w:color w:val="7030A0"/>
        </w:rPr>
        <w:t>COMMUNICATION IMPACTANTE EN ENTREPRISE</w:t>
      </w:r>
    </w:p>
    <w:p w14:paraId="5551C946" w14:textId="4E9684EB" w:rsidR="00550A47" w:rsidRDefault="00550A47" w:rsidP="00550A47">
      <w:pPr>
        <w:jc w:val="both"/>
      </w:pPr>
      <w:r>
        <w:t>Gagner en assurance et en persuasion pour remporter l’adhésion lors des présentations professionnelles.</w:t>
      </w:r>
    </w:p>
    <w:p w14:paraId="41710B4B" w14:textId="61580E55" w:rsidR="00550A47" w:rsidRDefault="00550A47"/>
    <w:p w14:paraId="0A2ABDBB" w14:textId="24BD6329" w:rsidR="00550A47" w:rsidRDefault="00550A47"/>
    <w:p w14:paraId="15C82157" w14:textId="7CA440CF" w:rsidR="00550A47" w:rsidRPr="00550A47" w:rsidRDefault="00550A47" w:rsidP="00550A47">
      <w:pPr>
        <w:jc w:val="both"/>
        <w:rPr>
          <w:b/>
          <w:bCs/>
          <w:color w:val="7030A0"/>
        </w:rPr>
      </w:pPr>
      <w:r w:rsidRPr="00550A47">
        <w:rPr>
          <w:b/>
          <w:bCs/>
          <w:color w:val="7030A0"/>
        </w:rPr>
        <w:t>ASSERTIVITE : S’AFFIRMER EN CONTEXTE PROFESSIONNEL</w:t>
      </w:r>
    </w:p>
    <w:p w14:paraId="39B3D402" w14:textId="5D58A779" w:rsidR="00550A47" w:rsidRDefault="00550A47" w:rsidP="00550A47">
      <w:pPr>
        <w:jc w:val="both"/>
      </w:pPr>
      <w:r>
        <w:t>Agir avec assurance, conviction et respect dans les relations de travail.</w:t>
      </w:r>
    </w:p>
    <w:p w14:paraId="1091E687" w14:textId="77777777" w:rsidR="00550A47" w:rsidRDefault="00550A47"/>
    <w:p w14:paraId="11A26119" w14:textId="2D1DB509" w:rsidR="00550A47" w:rsidRDefault="00550A47"/>
    <w:p w14:paraId="67B6D935" w14:textId="7D41AEEB" w:rsidR="00550A47" w:rsidRPr="00550A47" w:rsidRDefault="00550A47">
      <w:pPr>
        <w:rPr>
          <w:b/>
          <w:bCs/>
          <w:color w:val="7030A0"/>
        </w:rPr>
      </w:pPr>
      <w:r w:rsidRPr="00550A47">
        <w:rPr>
          <w:b/>
          <w:bCs/>
          <w:color w:val="7030A0"/>
        </w:rPr>
        <w:t>L’ART DE LA SYNTHESE</w:t>
      </w:r>
    </w:p>
    <w:p w14:paraId="5BE05EA9" w14:textId="7B1D451A" w:rsidR="00550A47" w:rsidRDefault="00550A47">
      <w:r>
        <w:t>Les clés pour articuler concision et précision dans sa communication.</w:t>
      </w:r>
    </w:p>
    <w:p w14:paraId="5ED8641C" w14:textId="2CF0F6B9" w:rsidR="00550A47" w:rsidRDefault="00550A47"/>
    <w:p w14:paraId="3335EFD9" w14:textId="373F2D1A" w:rsidR="00550A47" w:rsidRDefault="00550A47"/>
    <w:p w14:paraId="58E84C1D" w14:textId="28FDB6F8" w:rsidR="00550A47" w:rsidRPr="00550A47" w:rsidRDefault="00550A47" w:rsidP="00550A47">
      <w:pPr>
        <w:rPr>
          <w:b/>
          <w:bCs/>
          <w:color w:val="7030A0"/>
        </w:rPr>
      </w:pPr>
      <w:r w:rsidRPr="00550A47">
        <w:rPr>
          <w:b/>
          <w:bCs/>
          <w:color w:val="7030A0"/>
        </w:rPr>
        <w:t>ARGUMENTER POUR CONVAINCRE</w:t>
      </w:r>
    </w:p>
    <w:p w14:paraId="62BCD74A" w14:textId="5493C418" w:rsidR="00550A47" w:rsidRDefault="00550A47" w:rsidP="00550A47">
      <w:r>
        <w:t>Les leviers opérationnels pour remporter l’adhésion.</w:t>
      </w:r>
    </w:p>
    <w:p w14:paraId="0DB20D0C" w14:textId="02AB4D98" w:rsidR="00550A47" w:rsidRDefault="00550A47"/>
    <w:p w14:paraId="00CC7798" w14:textId="3F14BE9D" w:rsidR="00550A47" w:rsidRDefault="00550A47"/>
    <w:p w14:paraId="19E166F2" w14:textId="43D6AF8D" w:rsidR="00550A47" w:rsidRDefault="00550A47"/>
    <w:p w14:paraId="1E197E1B" w14:textId="53078908" w:rsidR="00550A47" w:rsidRDefault="00550A47"/>
    <w:p w14:paraId="2C76388F" w14:textId="4E6495D2" w:rsidR="00550A47" w:rsidRDefault="00550A47"/>
    <w:p w14:paraId="03D48B42" w14:textId="0BEF2105" w:rsidR="00550A47" w:rsidRDefault="00550A47"/>
    <w:p w14:paraId="6FD27F93" w14:textId="79752488" w:rsidR="00550A47" w:rsidRDefault="00550A47"/>
    <w:p w14:paraId="1E07789C" w14:textId="1FAAAE3F" w:rsidR="00550A47" w:rsidRDefault="00550A47"/>
    <w:p w14:paraId="71EB7BDA" w14:textId="71FB59A5" w:rsidR="00550A47" w:rsidRDefault="00550A47"/>
    <w:p w14:paraId="52AB0E18" w14:textId="77777777" w:rsidR="00550A47" w:rsidRDefault="00550A47"/>
    <w:p w14:paraId="7D02B183" w14:textId="77777777" w:rsidR="00550A47" w:rsidRDefault="00550A47"/>
    <w:p w14:paraId="400CE0B2" w14:textId="4914DF16" w:rsidR="00550A47" w:rsidRDefault="00550A47"/>
    <w:p w14:paraId="40BF2157" w14:textId="7F6ED1FB" w:rsidR="00550A47" w:rsidRDefault="00550A47"/>
    <w:p w14:paraId="597A800B" w14:textId="4B8F1B8F" w:rsidR="00550A47" w:rsidRDefault="00550A47"/>
    <w:p w14:paraId="4C211690" w14:textId="77777777" w:rsidR="00550A47" w:rsidRDefault="00550A47"/>
    <w:p w14:paraId="14B47DAC" w14:textId="0FE4B53E" w:rsidR="00550A47" w:rsidRDefault="00550A47">
      <w:r>
        <w:br w:type="page"/>
      </w:r>
    </w:p>
    <w:p w14:paraId="2C12BACA" w14:textId="77777777" w:rsidR="00550A47" w:rsidRDefault="00550A47">
      <w:pPr>
        <w:rPr>
          <w:rFonts w:asciiTheme="majorHAnsi" w:hAnsiTheme="majorHAnsi" w:cstheme="majorHAnsi"/>
          <w:b/>
          <w:bCs/>
          <w:caps/>
          <w:noProof/>
          <w:sz w:val="24"/>
          <w:szCs w:val="24"/>
        </w:rPr>
      </w:pPr>
    </w:p>
    <w:p w14:paraId="249E863D" w14:textId="4F5CA486" w:rsidR="00F47344" w:rsidRPr="009B00C2" w:rsidRDefault="00300F26" w:rsidP="001F30D7">
      <w:pPr>
        <w:pStyle w:val="Titre1"/>
        <w:ind w:left="357" w:hanging="357"/>
      </w:pPr>
      <w:bookmarkStart w:id="48" w:name="_Toc129096333"/>
      <w:r>
        <w:t>R</w:t>
      </w:r>
      <w:r w:rsidR="00F47344">
        <w:t>EUSSIR UN ENTRETIEN CLIENT EN PRESENCIEL ET EN VISIO</w:t>
      </w:r>
      <w:bookmarkEnd w:id="48"/>
    </w:p>
    <w:p w14:paraId="31F550C7" w14:textId="2B28BF81" w:rsidR="0063151F" w:rsidRDefault="0063151F" w:rsidP="0063151F">
      <w:bookmarkStart w:id="49" w:name="_Toc95757105"/>
      <w:bookmarkStart w:id="50" w:name="_Toc95757231"/>
      <w:bookmarkStart w:id="51" w:name="_Toc95831649"/>
    </w:p>
    <w:p w14:paraId="55479034" w14:textId="3573FAA6" w:rsidR="0063151F" w:rsidRDefault="0063151F" w:rsidP="0063151F"/>
    <w:tbl>
      <w:tblPr>
        <w:tblStyle w:val="Grilledutableau"/>
        <w:tblW w:w="99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0"/>
        <w:gridCol w:w="5954"/>
      </w:tblGrid>
      <w:tr w:rsidR="0063151F" w14:paraId="16026A5B" w14:textId="77777777" w:rsidTr="00757A9A">
        <w:tc>
          <w:tcPr>
            <w:tcW w:w="3970" w:type="dxa"/>
          </w:tcPr>
          <w:p w14:paraId="2FCD7010" w14:textId="71190FFC" w:rsidR="0063151F" w:rsidRDefault="0063151F" w:rsidP="00757A9A">
            <w:pPr>
              <w:pStyle w:val="boutonbleu"/>
              <w:spacing w:before="0" w:beforeAutospacing="0" w:after="0" w:afterAutospacing="0"/>
              <w:ind w:left="0"/>
              <w:rPr>
                <w:sz w:val="20"/>
                <w:szCs w:val="20"/>
                <w:lang w:eastAsia="en-US"/>
              </w:rPr>
            </w:pPr>
            <w:r>
              <w:rPr>
                <w:rFonts w:asciiTheme="minorHAnsi" w:hAnsiTheme="minorHAnsi" w:cstheme="minorBidi"/>
                <w:b/>
                <w:bCs/>
                <w:caps/>
                <w:noProof/>
                <w:sz w:val="20"/>
                <w:szCs w:val="20"/>
              </w:rPr>
              <w:drawing>
                <wp:inline distT="0" distB="0" distL="0" distR="0" wp14:anchorId="69872656" wp14:editId="45F2F2B5">
                  <wp:extent cx="1709123" cy="563880"/>
                  <wp:effectExtent l="0" t="0" r="5715" b="76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31280" cy="571190"/>
                          </a:xfrm>
                          <a:prstGeom prst="rect">
                            <a:avLst/>
                          </a:prstGeom>
                          <a:noFill/>
                        </pic:spPr>
                      </pic:pic>
                    </a:graphicData>
                  </a:graphic>
                </wp:inline>
              </w:drawing>
            </w:r>
          </w:p>
        </w:tc>
        <w:tc>
          <w:tcPr>
            <w:tcW w:w="5954" w:type="dxa"/>
          </w:tcPr>
          <w:p w14:paraId="28B4BDBC" w14:textId="77777777" w:rsidR="0063151F" w:rsidRDefault="0063151F" w:rsidP="0063151F">
            <w:pPr>
              <w:pStyle w:val="Titre1"/>
              <w:numPr>
                <w:ilvl w:val="0"/>
                <w:numId w:val="0"/>
              </w:numPr>
              <w:spacing w:after="0"/>
              <w:rPr>
                <w:rFonts w:asciiTheme="minorHAnsi" w:hAnsiTheme="minorHAnsi" w:cstheme="minorBidi"/>
                <w:b w:val="0"/>
                <w:bCs w:val="0"/>
                <w:caps w:val="0"/>
                <w:noProof w:val="0"/>
                <w:sz w:val="20"/>
                <w:szCs w:val="20"/>
              </w:rPr>
            </w:pPr>
          </w:p>
          <w:p w14:paraId="62FBCADF" w14:textId="2D68CE07" w:rsidR="0063151F" w:rsidRPr="009B00C2" w:rsidRDefault="0063151F" w:rsidP="0063151F">
            <w:pPr>
              <w:pStyle w:val="Titre1"/>
              <w:numPr>
                <w:ilvl w:val="0"/>
                <w:numId w:val="0"/>
              </w:numPr>
              <w:spacing w:after="0"/>
              <w:rPr>
                <w:rFonts w:asciiTheme="minorHAnsi" w:hAnsiTheme="minorHAnsi" w:cstheme="minorBidi"/>
                <w:b w:val="0"/>
                <w:bCs w:val="0"/>
                <w:caps w:val="0"/>
                <w:noProof w:val="0"/>
                <w:sz w:val="20"/>
                <w:szCs w:val="20"/>
              </w:rPr>
            </w:pPr>
            <w:bookmarkStart w:id="52" w:name="_Toc128559117"/>
            <w:bookmarkStart w:id="53" w:name="_Toc129096334"/>
            <w:r>
              <w:rPr>
                <w:rFonts w:asciiTheme="minorHAnsi" w:hAnsiTheme="minorHAnsi" w:cstheme="minorBidi"/>
                <w:b w:val="0"/>
                <w:bCs w:val="0"/>
                <w:caps w:val="0"/>
                <w:noProof w:val="0"/>
                <w:sz w:val="20"/>
                <w:szCs w:val="20"/>
              </w:rPr>
              <w:t xml:space="preserve">Organisme de formation </w:t>
            </w:r>
            <w:r w:rsidRPr="009B00C2">
              <w:rPr>
                <w:rFonts w:asciiTheme="minorHAnsi" w:hAnsiTheme="minorHAnsi" w:cstheme="minorBidi"/>
                <w:b w:val="0"/>
                <w:bCs w:val="0"/>
                <w:caps w:val="0"/>
                <w:noProof w:val="0"/>
                <w:sz w:val="20"/>
                <w:szCs w:val="20"/>
              </w:rPr>
              <w:t xml:space="preserve">: </w:t>
            </w:r>
            <w:r>
              <w:rPr>
                <w:rFonts w:asciiTheme="minorHAnsi" w:hAnsiTheme="minorHAnsi" w:cstheme="minorBidi"/>
                <w:caps w:val="0"/>
                <w:noProof w:val="0"/>
                <w:sz w:val="20"/>
                <w:szCs w:val="20"/>
              </w:rPr>
              <w:t>VARIATIONS</w:t>
            </w:r>
            <w:bookmarkEnd w:id="52"/>
            <w:bookmarkEnd w:id="53"/>
          </w:p>
          <w:p w14:paraId="70A2B78F" w14:textId="77777777" w:rsidR="0063151F" w:rsidRDefault="0063151F" w:rsidP="0063151F">
            <w:pPr>
              <w:rPr>
                <w:b/>
              </w:rPr>
            </w:pPr>
            <w:r>
              <w:t xml:space="preserve">Intervenant : </w:t>
            </w:r>
            <w:r>
              <w:rPr>
                <w:b/>
              </w:rPr>
              <w:t>Virginie HAAS</w:t>
            </w:r>
          </w:p>
          <w:p w14:paraId="5BDF0652" w14:textId="77777777" w:rsidR="0063151F" w:rsidRPr="00E928D0" w:rsidRDefault="0063151F" w:rsidP="0063151F">
            <w:pPr>
              <w:rPr>
                <w:lang w:eastAsia="x-none"/>
              </w:rPr>
            </w:pPr>
          </w:p>
        </w:tc>
      </w:tr>
    </w:tbl>
    <w:p w14:paraId="3D639164" w14:textId="77777777" w:rsidR="0063151F" w:rsidRPr="0063151F" w:rsidRDefault="0063151F" w:rsidP="0063151F"/>
    <w:p w14:paraId="7BDA7649" w14:textId="6213A4E6" w:rsidR="007823F9" w:rsidRDefault="007823F9" w:rsidP="00F47344">
      <w:pPr>
        <w:pStyle w:val="Titre1"/>
        <w:numPr>
          <w:ilvl w:val="0"/>
          <w:numId w:val="0"/>
        </w:numPr>
        <w:spacing w:after="0"/>
        <w:rPr>
          <w:rFonts w:asciiTheme="minorHAnsi" w:hAnsiTheme="minorHAnsi" w:cstheme="minorBidi"/>
          <w:b w:val="0"/>
          <w:bCs w:val="0"/>
          <w:caps w:val="0"/>
          <w:noProof w:val="0"/>
          <w:sz w:val="20"/>
          <w:szCs w:val="20"/>
        </w:rPr>
      </w:pPr>
    </w:p>
    <w:p w14:paraId="107BB3D7" w14:textId="77777777" w:rsidR="007823F9" w:rsidRDefault="007823F9" w:rsidP="00F47344">
      <w:pPr>
        <w:pStyle w:val="Titre1"/>
        <w:numPr>
          <w:ilvl w:val="0"/>
          <w:numId w:val="0"/>
        </w:numPr>
        <w:spacing w:after="0"/>
        <w:rPr>
          <w:rFonts w:asciiTheme="minorHAnsi" w:hAnsiTheme="minorHAnsi" w:cstheme="minorBidi"/>
          <w:b w:val="0"/>
          <w:bCs w:val="0"/>
          <w:caps w:val="0"/>
          <w:noProof w:val="0"/>
          <w:sz w:val="20"/>
          <w:szCs w:val="20"/>
        </w:rPr>
      </w:pPr>
    </w:p>
    <w:bookmarkEnd w:id="49"/>
    <w:bookmarkEnd w:id="50"/>
    <w:bookmarkEnd w:id="51"/>
    <w:p w14:paraId="5B7747CC" w14:textId="77777777" w:rsidR="00F47344" w:rsidRDefault="00F47344" w:rsidP="00F47344">
      <w:pPr>
        <w:jc w:val="both"/>
      </w:pPr>
      <w:r w:rsidRPr="0005433F">
        <w:t>Se présenter à un client</w:t>
      </w:r>
      <w:r w:rsidRPr="00D02AF5">
        <w:t xml:space="preserve"> est souvent un moment difficile pour un collaborateur. Beaucoup de questions se posent : Comment se comporter ? Que</w:t>
      </w:r>
      <w:r w:rsidRPr="0005433F">
        <w:t xml:space="preserve"> faut-il dire et éviter de dire ? Comment présenter son CV ? Comment présenter ses expériences et sa valeur ajoutée en cohérence avec la mission ? </w:t>
      </w:r>
    </w:p>
    <w:p w14:paraId="0A0A3DC5" w14:textId="77777777" w:rsidR="00F47344" w:rsidRPr="0005433F" w:rsidRDefault="00F47344" w:rsidP="00F47344">
      <w:pPr>
        <w:jc w:val="both"/>
        <w:rPr>
          <w:b/>
        </w:rPr>
      </w:pPr>
      <w:r w:rsidRPr="0005433F">
        <w:t xml:space="preserve">Cette </w:t>
      </w:r>
      <w:r>
        <w:t>formation</w:t>
      </w:r>
      <w:r w:rsidRPr="0005433F">
        <w:t xml:space="preserve"> permet de </w:t>
      </w:r>
      <w:r>
        <w:t>s’</w:t>
      </w:r>
      <w:r w:rsidRPr="0005433F">
        <w:t xml:space="preserve">entrainer à la présentation </w:t>
      </w:r>
      <w:r>
        <w:t>du</w:t>
      </w:r>
      <w:r w:rsidRPr="0005433F">
        <w:t xml:space="preserve"> CV et à l’entretien client. Tout au long de ce</w:t>
      </w:r>
      <w:r>
        <w:t>tte</w:t>
      </w:r>
      <w:r w:rsidRPr="0005433F">
        <w:t xml:space="preserve"> </w:t>
      </w:r>
      <w:r>
        <w:t>séance, s</w:t>
      </w:r>
      <w:r w:rsidRPr="0005433F">
        <w:t xml:space="preserve">eront transmis </w:t>
      </w:r>
      <w:r w:rsidRPr="0005433F">
        <w:rPr>
          <w:b/>
        </w:rPr>
        <w:t>les marqueurs nécessaires et indispensables pour favoriser la réussite de l’entretien client.</w:t>
      </w:r>
    </w:p>
    <w:p w14:paraId="45F06E2E" w14:textId="77777777" w:rsidR="00F47344" w:rsidRDefault="00F47344" w:rsidP="00F47344"/>
    <w:p w14:paraId="33BFBCB8" w14:textId="77777777" w:rsidR="00F47344" w:rsidRDefault="00F47344" w:rsidP="00F47344">
      <w:r>
        <w:t>Cette formation a un double objectif :</w:t>
      </w:r>
    </w:p>
    <w:p w14:paraId="5DB7A8CC" w14:textId="77777777" w:rsidR="00F47344" w:rsidRDefault="00F47344" w:rsidP="00F47344"/>
    <w:p w14:paraId="69D37EA9" w14:textId="77777777" w:rsidR="00F47344" w:rsidRPr="00F47344" w:rsidRDefault="00F47344" w:rsidP="00F47344">
      <w:pPr>
        <w:rPr>
          <w:b/>
          <w:bCs/>
        </w:rPr>
      </w:pPr>
      <w:r w:rsidRPr="00F47344">
        <w:rPr>
          <w:b/>
          <w:bCs/>
        </w:rPr>
        <w:t>Développer une posture relationnelle fluide et assertive en entretien client :</w:t>
      </w:r>
    </w:p>
    <w:p w14:paraId="71AF1074" w14:textId="77777777" w:rsidR="00F47344" w:rsidRPr="0005433F" w:rsidRDefault="00F47344" w:rsidP="009036C5">
      <w:pPr>
        <w:pStyle w:val="En-ttedemessage"/>
        <w:numPr>
          <w:ilvl w:val="0"/>
          <w:numId w:val="8"/>
        </w:numPr>
        <w:spacing w:line="240" w:lineRule="auto"/>
        <w:ind w:left="851" w:right="-449"/>
        <w:rPr>
          <w:rFonts w:ascii="Arial" w:hAnsi="Arial"/>
          <w:sz w:val="20"/>
          <w:szCs w:val="20"/>
          <w:lang w:eastAsia="en-US"/>
        </w:rPr>
      </w:pPr>
      <w:r w:rsidRPr="0005433F">
        <w:rPr>
          <w:rFonts w:ascii="Arial" w:hAnsi="Arial"/>
          <w:sz w:val="20"/>
          <w:szCs w:val="20"/>
          <w:lang w:eastAsia="en-US"/>
        </w:rPr>
        <w:t>Savoir présenter de façon pertinente sa valeur ajoutée au sein de la mission</w:t>
      </w:r>
    </w:p>
    <w:p w14:paraId="64172408" w14:textId="77777777" w:rsidR="00F47344" w:rsidRPr="0005433F" w:rsidRDefault="00F47344" w:rsidP="009036C5">
      <w:pPr>
        <w:pStyle w:val="En-ttedemessage"/>
        <w:numPr>
          <w:ilvl w:val="0"/>
          <w:numId w:val="8"/>
        </w:numPr>
        <w:spacing w:line="240" w:lineRule="auto"/>
        <w:ind w:left="851" w:right="-449"/>
        <w:rPr>
          <w:rFonts w:ascii="Arial" w:hAnsi="Arial"/>
          <w:sz w:val="20"/>
          <w:szCs w:val="20"/>
          <w:lang w:eastAsia="en-US"/>
        </w:rPr>
      </w:pPr>
      <w:r w:rsidRPr="0005433F">
        <w:rPr>
          <w:rFonts w:ascii="Arial" w:hAnsi="Arial"/>
          <w:sz w:val="20"/>
          <w:szCs w:val="20"/>
          <w:lang w:eastAsia="en-US"/>
        </w:rPr>
        <w:t>Maitriser les réponses et l’attitude à adopter face à des questions perçues comme « gênantes ou déstabilisantes »</w:t>
      </w:r>
      <w:r>
        <w:rPr>
          <w:rFonts w:ascii="Arial" w:hAnsi="Arial"/>
          <w:sz w:val="20"/>
          <w:szCs w:val="20"/>
          <w:lang w:eastAsia="en-US"/>
        </w:rPr>
        <w:t>.</w:t>
      </w:r>
    </w:p>
    <w:p w14:paraId="66CE2457" w14:textId="77777777" w:rsidR="00F47344" w:rsidRDefault="00F47344" w:rsidP="00F47344"/>
    <w:p w14:paraId="0D550ADB" w14:textId="77777777" w:rsidR="00F47344" w:rsidRPr="0020340B" w:rsidRDefault="00F47344" w:rsidP="00F47344">
      <w:pPr>
        <w:rPr>
          <w:b/>
          <w:bCs/>
        </w:rPr>
      </w:pPr>
      <w:r w:rsidRPr="0020340B">
        <w:rPr>
          <w:b/>
          <w:bCs/>
        </w:rPr>
        <w:t xml:space="preserve">ET </w:t>
      </w:r>
    </w:p>
    <w:p w14:paraId="128E2098" w14:textId="77777777" w:rsidR="00F47344" w:rsidRDefault="00F47344" w:rsidP="00F47344"/>
    <w:p w14:paraId="71852110" w14:textId="77777777" w:rsidR="00F47344" w:rsidRPr="00F47344" w:rsidRDefault="00F47344" w:rsidP="009036C5">
      <w:pPr>
        <w:pStyle w:val="En-ttedemessage"/>
        <w:numPr>
          <w:ilvl w:val="0"/>
          <w:numId w:val="6"/>
        </w:numPr>
        <w:spacing w:line="240" w:lineRule="auto"/>
        <w:ind w:right="-449" w:hanging="294"/>
        <w:rPr>
          <w:rStyle w:val="En-ttedemessagetiquette"/>
          <w:b w:val="0"/>
          <w:bCs/>
          <w:sz w:val="20"/>
          <w:szCs w:val="20"/>
        </w:rPr>
      </w:pPr>
      <w:r w:rsidRPr="00F47344">
        <w:rPr>
          <w:rStyle w:val="En-ttedemessagetiquette"/>
          <w:b w:val="0"/>
          <w:bCs/>
          <w:sz w:val="20"/>
          <w:szCs w:val="20"/>
        </w:rPr>
        <w:t xml:space="preserve">Connaitre les règles à respecter d’un entretien en Visio Conférence </w:t>
      </w:r>
    </w:p>
    <w:p w14:paraId="1B524559" w14:textId="77777777" w:rsidR="00F47344" w:rsidRPr="00F47344" w:rsidRDefault="00F47344" w:rsidP="009036C5">
      <w:pPr>
        <w:pStyle w:val="En-ttedemessage"/>
        <w:numPr>
          <w:ilvl w:val="0"/>
          <w:numId w:val="6"/>
        </w:numPr>
        <w:spacing w:line="240" w:lineRule="auto"/>
        <w:ind w:right="-449" w:hanging="294"/>
        <w:rPr>
          <w:rStyle w:val="En-ttedemessagetiquette"/>
          <w:b w:val="0"/>
          <w:bCs/>
          <w:sz w:val="20"/>
          <w:szCs w:val="20"/>
        </w:rPr>
      </w:pPr>
      <w:r w:rsidRPr="00F47344">
        <w:rPr>
          <w:rStyle w:val="En-ttedemessagetiquette"/>
          <w:b w:val="0"/>
          <w:bCs/>
          <w:sz w:val="20"/>
          <w:szCs w:val="20"/>
        </w:rPr>
        <w:t xml:space="preserve">S’approprier concrètement les « 8 </w:t>
      </w:r>
      <w:proofErr w:type="spellStart"/>
      <w:r w:rsidRPr="00F47344">
        <w:rPr>
          <w:rStyle w:val="En-ttedemessagetiquette"/>
          <w:b w:val="0"/>
          <w:bCs/>
          <w:sz w:val="20"/>
          <w:szCs w:val="20"/>
        </w:rPr>
        <w:t>Advice</w:t>
      </w:r>
      <w:proofErr w:type="spellEnd"/>
      <w:r w:rsidRPr="00F47344">
        <w:rPr>
          <w:rStyle w:val="En-ttedemessagetiquette"/>
          <w:b w:val="0"/>
          <w:bCs/>
          <w:sz w:val="20"/>
          <w:szCs w:val="20"/>
        </w:rPr>
        <w:t xml:space="preserve"> » de la Charte </w:t>
      </w:r>
      <w:proofErr w:type="spellStart"/>
      <w:r w:rsidRPr="00F47344">
        <w:rPr>
          <w:rStyle w:val="En-ttedemessagetiquette"/>
          <w:b w:val="0"/>
          <w:bCs/>
          <w:sz w:val="20"/>
          <w:szCs w:val="20"/>
        </w:rPr>
        <w:t>Micropole</w:t>
      </w:r>
      <w:proofErr w:type="spellEnd"/>
      <w:r w:rsidRPr="00F47344">
        <w:rPr>
          <w:rStyle w:val="En-ttedemessagetiquette"/>
          <w:b w:val="0"/>
          <w:bCs/>
          <w:sz w:val="20"/>
          <w:szCs w:val="20"/>
        </w:rPr>
        <w:t xml:space="preserve"> </w:t>
      </w:r>
    </w:p>
    <w:p w14:paraId="3E3B156A" w14:textId="77777777" w:rsidR="00F47344" w:rsidRDefault="00F47344" w:rsidP="00F47344">
      <w:pPr>
        <w:pStyle w:val="En-ttedemessage"/>
        <w:spacing w:line="240" w:lineRule="auto"/>
        <w:ind w:left="1440" w:right="-449" w:firstLine="0"/>
        <w:rPr>
          <w:rStyle w:val="En-ttedemessagetiquette"/>
          <w:b w:val="0"/>
          <w:sz w:val="20"/>
          <w:szCs w:val="20"/>
        </w:rPr>
      </w:pPr>
    </w:p>
    <w:p w14:paraId="7BB1522E" w14:textId="77777777" w:rsidR="00F47344" w:rsidRPr="00243F3B" w:rsidRDefault="00F47344" w:rsidP="00F47344">
      <w:pPr>
        <w:pStyle w:val="En-ttedemessage"/>
        <w:spacing w:line="240" w:lineRule="auto"/>
        <w:ind w:left="1440" w:right="-449" w:firstLine="0"/>
        <w:rPr>
          <w:rStyle w:val="En-ttedemessagetiquette"/>
          <w:b w:val="0"/>
          <w:sz w:val="20"/>
          <w:szCs w:val="20"/>
        </w:rPr>
      </w:pPr>
    </w:p>
    <w:p w14:paraId="5CAAA446" w14:textId="77777777" w:rsidR="00F47344" w:rsidRPr="00F47344" w:rsidRDefault="00F47344" w:rsidP="00F47344">
      <w:pPr>
        <w:pStyle w:val="En-tte"/>
        <w:rPr>
          <w:b/>
          <w:color w:val="auto"/>
        </w:rPr>
      </w:pPr>
      <w:r w:rsidRPr="00F47344">
        <w:rPr>
          <w:b/>
          <w:noProof/>
          <w:color w:val="auto"/>
        </w:rPr>
        <w:t>Pédagogie</w:t>
      </w:r>
    </w:p>
    <w:p w14:paraId="196CEB1F" w14:textId="77777777" w:rsidR="00F47344" w:rsidRPr="00F47344" w:rsidRDefault="00F47344" w:rsidP="00F47344">
      <w:pPr>
        <w:pStyle w:val="En-ttedemessage"/>
        <w:spacing w:line="240" w:lineRule="auto"/>
        <w:ind w:left="0" w:right="-449" w:firstLine="0"/>
        <w:rPr>
          <w:rStyle w:val="En-ttedemessagetiquette"/>
          <w:b w:val="0"/>
          <w:bCs/>
          <w:sz w:val="20"/>
          <w:szCs w:val="20"/>
        </w:rPr>
      </w:pPr>
      <w:r w:rsidRPr="00F47344">
        <w:rPr>
          <w:rStyle w:val="En-ttedemessagetiquette"/>
          <w:b w:val="0"/>
          <w:bCs/>
          <w:sz w:val="20"/>
          <w:szCs w:val="20"/>
        </w:rPr>
        <w:t>Alternance d’apports théoriques et d’ateliers en binômes, avec la participation d’un commercial MICROPOLE :</w:t>
      </w:r>
    </w:p>
    <w:p w14:paraId="0284C800" w14:textId="77777777" w:rsidR="00F47344" w:rsidRPr="00F47344" w:rsidRDefault="00F47344" w:rsidP="009036C5">
      <w:pPr>
        <w:pStyle w:val="En-ttedemessage"/>
        <w:numPr>
          <w:ilvl w:val="0"/>
          <w:numId w:val="7"/>
        </w:numPr>
        <w:spacing w:line="240" w:lineRule="auto"/>
        <w:ind w:right="-449" w:hanging="294"/>
        <w:rPr>
          <w:rStyle w:val="En-ttedemessagetiquette"/>
          <w:b w:val="0"/>
          <w:bCs/>
          <w:sz w:val="20"/>
          <w:szCs w:val="20"/>
        </w:rPr>
      </w:pPr>
      <w:r w:rsidRPr="00F47344">
        <w:rPr>
          <w:rStyle w:val="En-ttedemessagetiquette"/>
          <w:b w:val="0"/>
          <w:bCs/>
          <w:sz w:val="20"/>
          <w:szCs w:val="20"/>
        </w:rPr>
        <w:t xml:space="preserve">Entrainement sur mise en situation d’un entretien client, en présentiel et en </w:t>
      </w:r>
      <w:proofErr w:type="spellStart"/>
      <w:r w:rsidRPr="00F47344">
        <w:rPr>
          <w:rStyle w:val="En-ttedemessagetiquette"/>
          <w:b w:val="0"/>
          <w:bCs/>
          <w:sz w:val="20"/>
          <w:szCs w:val="20"/>
        </w:rPr>
        <w:t>visio</w:t>
      </w:r>
      <w:proofErr w:type="spellEnd"/>
      <w:r w:rsidRPr="00F47344">
        <w:rPr>
          <w:rStyle w:val="En-ttedemessagetiquette"/>
          <w:b w:val="0"/>
          <w:bCs/>
          <w:sz w:val="20"/>
          <w:szCs w:val="20"/>
        </w:rPr>
        <w:t xml:space="preserve"> et à l’aide du questionnaire envoyé en amont aux participants</w:t>
      </w:r>
    </w:p>
    <w:p w14:paraId="3AF96345" w14:textId="77777777" w:rsidR="00F47344" w:rsidRPr="00F47344" w:rsidRDefault="00F47344" w:rsidP="009036C5">
      <w:pPr>
        <w:pStyle w:val="En-ttedemessage"/>
        <w:numPr>
          <w:ilvl w:val="0"/>
          <w:numId w:val="7"/>
        </w:numPr>
        <w:spacing w:line="240" w:lineRule="auto"/>
        <w:ind w:right="-449" w:hanging="294"/>
        <w:rPr>
          <w:rStyle w:val="En-ttedemessagetiquette"/>
          <w:b w:val="0"/>
          <w:bCs/>
          <w:sz w:val="20"/>
          <w:szCs w:val="20"/>
        </w:rPr>
      </w:pPr>
      <w:r w:rsidRPr="00F47344">
        <w:rPr>
          <w:rStyle w:val="En-ttedemessagetiquette"/>
          <w:b w:val="0"/>
          <w:bCs/>
          <w:sz w:val="20"/>
          <w:szCs w:val="20"/>
        </w:rPr>
        <w:t xml:space="preserve">Séance Visio Conférence modélisante pour les participants </w:t>
      </w:r>
    </w:p>
    <w:p w14:paraId="0C621B8C" w14:textId="77777777" w:rsidR="00F47344" w:rsidRDefault="00F47344" w:rsidP="00F47344">
      <w:pPr>
        <w:pStyle w:val="En-ttedemessage"/>
        <w:spacing w:line="240" w:lineRule="auto"/>
        <w:ind w:left="709" w:right="-449" w:firstLine="0"/>
        <w:rPr>
          <w:rStyle w:val="En-ttedemessagetiquette"/>
          <w:rFonts w:ascii="Calibri" w:hAnsi="Calibri"/>
          <w:b w:val="0"/>
        </w:rPr>
      </w:pPr>
    </w:p>
    <w:p w14:paraId="41855CBC" w14:textId="466B5AB8" w:rsidR="00F47344" w:rsidRDefault="00F47344" w:rsidP="00F47344">
      <w:pPr>
        <w:jc w:val="both"/>
      </w:pPr>
    </w:p>
    <w:p w14:paraId="1F8410E7" w14:textId="77777777" w:rsidR="00F47344" w:rsidRDefault="00F47344" w:rsidP="00F47344">
      <w:pPr>
        <w:jc w:val="both"/>
      </w:pPr>
    </w:p>
    <w:p w14:paraId="34437642" w14:textId="77777777" w:rsidR="00F47344" w:rsidRDefault="00F47344" w:rsidP="00F47344">
      <w:r>
        <w:rPr>
          <w:b/>
        </w:rPr>
        <w:t>DUREE</w:t>
      </w:r>
    </w:p>
    <w:p w14:paraId="1B1C9347" w14:textId="502D26DE" w:rsidR="00F47344" w:rsidRDefault="00F47344" w:rsidP="00F47344">
      <w:r>
        <w:t>4 heures</w:t>
      </w:r>
    </w:p>
    <w:p w14:paraId="324AC158" w14:textId="77777777" w:rsidR="00F47344" w:rsidRPr="008B45F4" w:rsidRDefault="00F47344" w:rsidP="00F47344"/>
    <w:p w14:paraId="78E8096F" w14:textId="77777777" w:rsidR="00F47344" w:rsidRDefault="00F47344" w:rsidP="00F47344">
      <w:r>
        <w:rPr>
          <w:b/>
        </w:rPr>
        <w:t>PARTICIPANTS</w:t>
      </w:r>
    </w:p>
    <w:p w14:paraId="4C60B369" w14:textId="022AFE53" w:rsidR="00F47344" w:rsidRDefault="00F47344" w:rsidP="00F47344">
      <w:r>
        <w:t>6</w:t>
      </w:r>
    </w:p>
    <w:p w14:paraId="34CFA5FA" w14:textId="77777777" w:rsidR="00F47344" w:rsidRDefault="00F47344" w:rsidP="00F47344"/>
    <w:p w14:paraId="163AD231" w14:textId="7FD05CA1" w:rsidR="00C24D4F" w:rsidRDefault="00C24D4F" w:rsidP="008F05DD"/>
    <w:p w14:paraId="777E9501" w14:textId="4E2745C4" w:rsidR="00000ABB" w:rsidRDefault="00000ABB" w:rsidP="008F05DD"/>
    <w:p w14:paraId="53AC5A87" w14:textId="1619BD38" w:rsidR="00000ABB" w:rsidRDefault="00000ABB" w:rsidP="008F05DD"/>
    <w:p w14:paraId="0DDE741D" w14:textId="77777777" w:rsidR="00000ABB" w:rsidRDefault="00000ABB" w:rsidP="00000ABB"/>
    <w:p w14:paraId="5BB0E974" w14:textId="77777777" w:rsidR="00000ABB" w:rsidRDefault="00000ABB" w:rsidP="00000ABB"/>
    <w:p w14:paraId="2CF9010D" w14:textId="77777777" w:rsidR="00000ABB" w:rsidRDefault="00000ABB" w:rsidP="00000ABB"/>
    <w:p w14:paraId="67AA1780" w14:textId="77777777" w:rsidR="00000ABB" w:rsidRDefault="00000ABB" w:rsidP="00000ABB"/>
    <w:p w14:paraId="03548A28" w14:textId="77777777" w:rsidR="00000ABB" w:rsidRDefault="00000ABB" w:rsidP="00000ABB"/>
    <w:p w14:paraId="5D44CF49" w14:textId="50176AAE" w:rsidR="00F13B58" w:rsidRDefault="00F13B58">
      <w:r>
        <w:br w:type="page"/>
      </w:r>
    </w:p>
    <w:p w14:paraId="44AA0CB8" w14:textId="77777777" w:rsidR="00C17D73" w:rsidRPr="00C17D73" w:rsidRDefault="00C17D73" w:rsidP="00C17D73">
      <w:pPr>
        <w:rPr>
          <w:rFonts w:cstheme="minorHAnsi"/>
        </w:rPr>
      </w:pPr>
    </w:p>
    <w:p w14:paraId="4FE5D547" w14:textId="6D5BC708" w:rsidR="001F30D7" w:rsidRPr="009B00C2" w:rsidRDefault="001F30D7" w:rsidP="001F30D7">
      <w:pPr>
        <w:pStyle w:val="Titre1"/>
        <w:ind w:left="357" w:hanging="357"/>
      </w:pPr>
      <w:bookmarkStart w:id="54" w:name="_Toc129096335"/>
      <w:r>
        <w:t>MAITRISER LE POTENTIEL DE SA VOIX</w:t>
      </w:r>
      <w:bookmarkEnd w:id="54"/>
    </w:p>
    <w:p w14:paraId="783CAD7F" w14:textId="4AD8C7DD" w:rsidR="0063151F" w:rsidRDefault="0063151F" w:rsidP="00000ABB"/>
    <w:tbl>
      <w:tblPr>
        <w:tblStyle w:val="Grilledutableau"/>
        <w:tblW w:w="102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5954"/>
      </w:tblGrid>
      <w:tr w:rsidR="0063151F" w14:paraId="530F5C1E" w14:textId="77777777" w:rsidTr="0063151F">
        <w:tc>
          <w:tcPr>
            <w:tcW w:w="4253" w:type="dxa"/>
          </w:tcPr>
          <w:p w14:paraId="29197540" w14:textId="00DE107F" w:rsidR="0063151F" w:rsidRDefault="0063151F" w:rsidP="0063151F">
            <w:pPr>
              <w:pStyle w:val="boutonbleu"/>
              <w:spacing w:before="0" w:beforeAutospacing="0" w:after="0" w:afterAutospacing="0"/>
              <w:ind w:left="0"/>
              <w:jc w:val="center"/>
              <w:rPr>
                <w:sz w:val="20"/>
                <w:szCs w:val="20"/>
                <w:lang w:eastAsia="en-US"/>
              </w:rPr>
            </w:pPr>
            <w:r>
              <w:rPr>
                <w:noProof/>
                <w:sz w:val="20"/>
                <w:szCs w:val="20"/>
                <w:lang w:eastAsia="en-US"/>
              </w:rPr>
              <w:drawing>
                <wp:inline distT="0" distB="0" distL="0" distR="0" wp14:anchorId="540B0467" wp14:editId="47D63C8F">
                  <wp:extent cx="1969135" cy="90233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69135" cy="902335"/>
                          </a:xfrm>
                          <a:prstGeom prst="rect">
                            <a:avLst/>
                          </a:prstGeom>
                          <a:noFill/>
                        </pic:spPr>
                      </pic:pic>
                    </a:graphicData>
                  </a:graphic>
                </wp:inline>
              </w:drawing>
            </w:r>
          </w:p>
        </w:tc>
        <w:tc>
          <w:tcPr>
            <w:tcW w:w="5954" w:type="dxa"/>
          </w:tcPr>
          <w:p w14:paraId="60565380" w14:textId="77777777" w:rsidR="0063151F" w:rsidRDefault="0063151F" w:rsidP="0063151F">
            <w:pPr>
              <w:pStyle w:val="Titre1"/>
              <w:numPr>
                <w:ilvl w:val="0"/>
                <w:numId w:val="0"/>
              </w:numPr>
              <w:spacing w:after="0"/>
              <w:rPr>
                <w:rFonts w:asciiTheme="minorHAnsi" w:hAnsiTheme="minorHAnsi" w:cstheme="minorBidi"/>
                <w:b w:val="0"/>
                <w:bCs w:val="0"/>
                <w:caps w:val="0"/>
                <w:noProof w:val="0"/>
                <w:sz w:val="20"/>
                <w:szCs w:val="20"/>
              </w:rPr>
            </w:pPr>
          </w:p>
          <w:p w14:paraId="0550DED8" w14:textId="77777777" w:rsidR="0063151F" w:rsidRDefault="0063151F" w:rsidP="0063151F">
            <w:pPr>
              <w:pStyle w:val="Titre1"/>
              <w:numPr>
                <w:ilvl w:val="0"/>
                <w:numId w:val="0"/>
              </w:numPr>
              <w:spacing w:after="0"/>
              <w:rPr>
                <w:rFonts w:asciiTheme="minorHAnsi" w:hAnsiTheme="minorHAnsi" w:cstheme="minorBidi"/>
                <w:b w:val="0"/>
                <w:bCs w:val="0"/>
                <w:caps w:val="0"/>
                <w:noProof w:val="0"/>
                <w:sz w:val="20"/>
                <w:szCs w:val="20"/>
              </w:rPr>
            </w:pPr>
          </w:p>
          <w:p w14:paraId="5095D40F" w14:textId="6ACE3EEC" w:rsidR="0063151F" w:rsidRPr="009B00C2" w:rsidRDefault="0063151F" w:rsidP="0063151F">
            <w:pPr>
              <w:pStyle w:val="Titre1"/>
              <w:numPr>
                <w:ilvl w:val="0"/>
                <w:numId w:val="0"/>
              </w:numPr>
              <w:spacing w:after="0"/>
              <w:rPr>
                <w:rFonts w:asciiTheme="minorHAnsi" w:hAnsiTheme="minorHAnsi" w:cstheme="minorBidi"/>
                <w:b w:val="0"/>
                <w:bCs w:val="0"/>
                <w:caps w:val="0"/>
                <w:noProof w:val="0"/>
                <w:sz w:val="20"/>
                <w:szCs w:val="20"/>
              </w:rPr>
            </w:pPr>
            <w:bookmarkStart w:id="55" w:name="_Toc128559119"/>
            <w:bookmarkStart w:id="56" w:name="_Toc129096336"/>
            <w:r>
              <w:rPr>
                <w:rFonts w:asciiTheme="minorHAnsi" w:hAnsiTheme="minorHAnsi" w:cstheme="minorBidi"/>
                <w:b w:val="0"/>
                <w:bCs w:val="0"/>
                <w:caps w:val="0"/>
                <w:noProof w:val="0"/>
                <w:sz w:val="20"/>
                <w:szCs w:val="20"/>
              </w:rPr>
              <w:t xml:space="preserve">Organisme de formation </w:t>
            </w:r>
            <w:r w:rsidRPr="009B00C2">
              <w:rPr>
                <w:rFonts w:asciiTheme="minorHAnsi" w:hAnsiTheme="minorHAnsi" w:cstheme="minorBidi"/>
                <w:b w:val="0"/>
                <w:bCs w:val="0"/>
                <w:caps w:val="0"/>
                <w:noProof w:val="0"/>
                <w:sz w:val="20"/>
                <w:szCs w:val="20"/>
              </w:rPr>
              <w:t xml:space="preserve">: </w:t>
            </w:r>
            <w:r>
              <w:rPr>
                <w:rFonts w:asciiTheme="minorHAnsi" w:hAnsiTheme="minorHAnsi" w:cstheme="minorBidi"/>
                <w:caps w:val="0"/>
                <w:noProof w:val="0"/>
                <w:sz w:val="20"/>
                <w:szCs w:val="20"/>
              </w:rPr>
              <w:t>A PORTEE DE VOIX</w:t>
            </w:r>
            <w:bookmarkEnd w:id="55"/>
            <w:bookmarkEnd w:id="56"/>
          </w:p>
          <w:p w14:paraId="1EF51965" w14:textId="77777777" w:rsidR="0063151F" w:rsidRDefault="0063151F" w:rsidP="0063151F">
            <w:pPr>
              <w:rPr>
                <w:b/>
              </w:rPr>
            </w:pPr>
            <w:r>
              <w:t xml:space="preserve">Intervenant : </w:t>
            </w:r>
            <w:r>
              <w:rPr>
                <w:b/>
              </w:rPr>
              <w:t>Jean-Jacques LAPIERRE</w:t>
            </w:r>
          </w:p>
          <w:p w14:paraId="3BDBF848" w14:textId="77777777" w:rsidR="0063151F" w:rsidRPr="0020340B" w:rsidRDefault="0063151F" w:rsidP="0063151F">
            <w:pPr>
              <w:rPr>
                <w:i/>
                <w:iCs/>
              </w:rPr>
            </w:pPr>
            <w:r w:rsidRPr="0020340B">
              <w:rPr>
                <w:i/>
                <w:iCs/>
              </w:rPr>
              <w:t>Format en présentiel ou distanciel</w:t>
            </w:r>
          </w:p>
          <w:p w14:paraId="50B3DF22" w14:textId="77777777" w:rsidR="0063151F" w:rsidRDefault="0063151F" w:rsidP="00757A9A">
            <w:pPr>
              <w:pStyle w:val="Titre1"/>
              <w:numPr>
                <w:ilvl w:val="0"/>
                <w:numId w:val="0"/>
              </w:numPr>
              <w:spacing w:after="0"/>
              <w:rPr>
                <w:rFonts w:asciiTheme="minorHAnsi" w:hAnsiTheme="minorHAnsi" w:cstheme="minorBidi"/>
                <w:b w:val="0"/>
                <w:bCs w:val="0"/>
                <w:caps w:val="0"/>
                <w:noProof w:val="0"/>
                <w:sz w:val="20"/>
                <w:szCs w:val="20"/>
              </w:rPr>
            </w:pPr>
          </w:p>
          <w:p w14:paraId="595CAAC0" w14:textId="754A6866" w:rsidR="0063151F" w:rsidRPr="00E928D0" w:rsidRDefault="0063151F" w:rsidP="0063151F">
            <w:pPr>
              <w:pStyle w:val="Titre1"/>
              <w:numPr>
                <w:ilvl w:val="0"/>
                <w:numId w:val="0"/>
              </w:numPr>
              <w:spacing w:after="0"/>
              <w:rPr>
                <w:lang w:eastAsia="x-none"/>
              </w:rPr>
            </w:pPr>
          </w:p>
        </w:tc>
      </w:tr>
    </w:tbl>
    <w:p w14:paraId="79784452" w14:textId="15E1F23B" w:rsidR="0063151F" w:rsidRDefault="0063151F" w:rsidP="00000ABB"/>
    <w:p w14:paraId="18167F67" w14:textId="32224E36" w:rsidR="0063151F" w:rsidRDefault="0063151F" w:rsidP="00000ABB"/>
    <w:p w14:paraId="0BFD2A0D" w14:textId="77777777" w:rsidR="00A9201E" w:rsidRPr="00202003" w:rsidRDefault="00A9201E" w:rsidP="00A9201E">
      <w:pPr>
        <w:pStyle w:val="En-tte"/>
        <w:rPr>
          <w:color w:val="auto"/>
        </w:rPr>
      </w:pPr>
      <w:r w:rsidRPr="00202003">
        <w:rPr>
          <w:b/>
          <w:noProof/>
          <w:color w:val="auto"/>
        </w:rPr>
        <w:t>Outils et</w:t>
      </w:r>
      <w:r w:rsidRPr="00202003">
        <w:rPr>
          <w:rStyle w:val="En-ttedemessagetiquette"/>
          <w:color w:val="auto"/>
        </w:rPr>
        <w:t xml:space="preserve"> </w:t>
      </w:r>
      <w:r w:rsidRPr="00202003">
        <w:rPr>
          <w:b/>
          <w:bCs/>
          <w:noProof/>
          <w:color w:val="auto"/>
        </w:rPr>
        <w:t>méthodes</w:t>
      </w:r>
      <w:r w:rsidRPr="00202003">
        <w:rPr>
          <w:color w:val="auto"/>
        </w:rPr>
        <w:t> :</w:t>
      </w:r>
    </w:p>
    <w:p w14:paraId="0A42F5FD" w14:textId="77777777" w:rsidR="00A9201E" w:rsidRPr="002706E6" w:rsidRDefault="00A9201E" w:rsidP="00202003">
      <w:pPr>
        <w:autoSpaceDE w:val="0"/>
        <w:autoSpaceDN w:val="0"/>
        <w:adjustRightInd w:val="0"/>
        <w:jc w:val="both"/>
        <w:rPr>
          <w:color w:val="000000"/>
        </w:rPr>
      </w:pPr>
      <w:r w:rsidRPr="002706E6">
        <w:rPr>
          <w:color w:val="000000"/>
        </w:rPr>
        <w:t xml:space="preserve">Une dynamique forte basée sur l’expérimentation et l’interactivité. </w:t>
      </w:r>
    </w:p>
    <w:p w14:paraId="45E3A667" w14:textId="77777777" w:rsidR="00A9201E" w:rsidRDefault="00A9201E" w:rsidP="00202003">
      <w:pPr>
        <w:autoSpaceDE w:val="0"/>
        <w:autoSpaceDN w:val="0"/>
        <w:adjustRightInd w:val="0"/>
        <w:jc w:val="both"/>
        <w:rPr>
          <w:color w:val="000000"/>
        </w:rPr>
      </w:pPr>
      <w:r w:rsidRPr="002706E6">
        <w:rPr>
          <w:color w:val="000000"/>
        </w:rPr>
        <w:t>Des apports que les participants s’approprient spontanément par l’expérience.</w:t>
      </w:r>
    </w:p>
    <w:p w14:paraId="49739FCC" w14:textId="77777777" w:rsidR="00A9201E" w:rsidRPr="002706E6" w:rsidRDefault="00A9201E" w:rsidP="00202003">
      <w:pPr>
        <w:autoSpaceDE w:val="0"/>
        <w:autoSpaceDN w:val="0"/>
        <w:adjustRightInd w:val="0"/>
        <w:jc w:val="both"/>
        <w:rPr>
          <w:color w:val="000000"/>
        </w:rPr>
      </w:pPr>
      <w:r w:rsidRPr="002706E6">
        <w:rPr>
          <w:color w:val="000000"/>
        </w:rPr>
        <w:t>L’alternance d’exercices théoriques et des mises en situations réelles.</w:t>
      </w:r>
    </w:p>
    <w:p w14:paraId="73C641E7" w14:textId="77777777" w:rsidR="00A9201E" w:rsidRPr="002706E6" w:rsidRDefault="00A9201E" w:rsidP="00202003">
      <w:pPr>
        <w:autoSpaceDE w:val="0"/>
        <w:autoSpaceDN w:val="0"/>
        <w:adjustRightInd w:val="0"/>
        <w:jc w:val="both"/>
        <w:rPr>
          <w:color w:val="000000"/>
        </w:rPr>
      </w:pPr>
      <w:r w:rsidRPr="002706E6">
        <w:rPr>
          <w:color w:val="000000"/>
        </w:rPr>
        <w:t>Chaque séquence d’exercice est suivie un feedback personnalisé sur les axes d’améliorations/points fort</w:t>
      </w:r>
      <w:r>
        <w:rPr>
          <w:color w:val="000000"/>
        </w:rPr>
        <w:t>s</w:t>
      </w:r>
      <w:r w:rsidRPr="002706E6">
        <w:rPr>
          <w:color w:val="000000"/>
        </w:rPr>
        <w:t xml:space="preserve"> du stagiaire.</w:t>
      </w:r>
    </w:p>
    <w:p w14:paraId="17DB313C" w14:textId="77777777" w:rsidR="00A9201E" w:rsidRDefault="00A9201E" w:rsidP="00A9201E"/>
    <w:p w14:paraId="4EFC7714" w14:textId="77777777" w:rsidR="00A9201E" w:rsidRDefault="00A9201E" w:rsidP="00A9201E"/>
    <w:p w14:paraId="46712184" w14:textId="77777777" w:rsidR="00A9201E" w:rsidRPr="00202003" w:rsidRDefault="00A9201E" w:rsidP="00A9201E">
      <w:pPr>
        <w:rPr>
          <w:b/>
          <w:bCs/>
          <w:noProof/>
          <w:color w:val="auto"/>
        </w:rPr>
      </w:pPr>
      <w:r w:rsidRPr="00202003">
        <w:rPr>
          <w:b/>
          <w:bCs/>
          <w:noProof/>
          <w:color w:val="auto"/>
        </w:rPr>
        <w:t>COMMUNICATION</w:t>
      </w:r>
    </w:p>
    <w:p w14:paraId="7D1FAA54" w14:textId="77777777" w:rsidR="00A9201E" w:rsidRDefault="00A9201E" w:rsidP="00202003">
      <w:pPr>
        <w:jc w:val="both"/>
      </w:pPr>
      <w:r w:rsidRPr="002706E6">
        <w:rPr>
          <w:color w:val="303030"/>
        </w:rPr>
        <w:t xml:space="preserve">Développer l’impact de sa </w:t>
      </w:r>
      <w:r>
        <w:rPr>
          <w:color w:val="303030"/>
        </w:rPr>
        <w:t>voix</w:t>
      </w:r>
      <w:r w:rsidRPr="002706E6">
        <w:rPr>
          <w:color w:val="303030"/>
        </w:rPr>
        <w:t xml:space="preserve"> (Leadership, Prise de parole, Relation client)</w:t>
      </w:r>
      <w:r>
        <w:rPr>
          <w:color w:val="303030"/>
        </w:rPr>
        <w:t>.</w:t>
      </w:r>
    </w:p>
    <w:p w14:paraId="42D64F80" w14:textId="77777777" w:rsidR="00A9201E" w:rsidRDefault="00A9201E" w:rsidP="00202003">
      <w:pPr>
        <w:jc w:val="both"/>
      </w:pPr>
      <w:r>
        <w:rPr>
          <w:color w:val="303030"/>
        </w:rPr>
        <w:t>Savoir</w:t>
      </w:r>
      <w:r w:rsidRPr="002706E6">
        <w:rPr>
          <w:color w:val="303030"/>
        </w:rPr>
        <w:t xml:space="preserve"> animer ses réunions </w:t>
      </w:r>
      <w:r>
        <w:rPr>
          <w:color w:val="303030"/>
        </w:rPr>
        <w:t>distanciel.</w:t>
      </w:r>
    </w:p>
    <w:p w14:paraId="32B4CC6C" w14:textId="77777777" w:rsidR="00A9201E" w:rsidRDefault="00A9201E" w:rsidP="00202003">
      <w:pPr>
        <w:jc w:val="both"/>
      </w:pPr>
      <w:r w:rsidRPr="002706E6">
        <w:rPr>
          <w:color w:val="303030"/>
        </w:rPr>
        <w:t>Organiser, conduire une réunion, un entretien</w:t>
      </w:r>
      <w:r>
        <w:rPr>
          <w:color w:val="303030"/>
        </w:rPr>
        <w:t>.</w:t>
      </w:r>
    </w:p>
    <w:p w14:paraId="5D132CCA" w14:textId="77777777" w:rsidR="00A9201E" w:rsidRDefault="00A9201E" w:rsidP="00202003">
      <w:pPr>
        <w:jc w:val="both"/>
        <w:rPr>
          <w:color w:val="303030"/>
        </w:rPr>
      </w:pPr>
      <w:r w:rsidRPr="002706E6">
        <w:rPr>
          <w:color w:val="303030"/>
        </w:rPr>
        <w:t>Art Oratoire</w:t>
      </w:r>
      <w:r>
        <w:rPr>
          <w:color w:val="303030"/>
        </w:rPr>
        <w:t> :</w:t>
      </w:r>
      <w:r w:rsidRPr="002706E6">
        <w:rPr>
          <w:color w:val="303030"/>
        </w:rPr>
        <w:t xml:space="preserve"> storytelling</w:t>
      </w:r>
      <w:r>
        <w:rPr>
          <w:color w:val="303030"/>
        </w:rPr>
        <w:t xml:space="preserve"> </w:t>
      </w:r>
      <w:r w:rsidRPr="002706E6">
        <w:rPr>
          <w:color w:val="303030"/>
        </w:rPr>
        <w:t>&amp; techniques narratives (PITCH)</w:t>
      </w:r>
      <w:r>
        <w:rPr>
          <w:color w:val="303030"/>
        </w:rPr>
        <w:t>.</w:t>
      </w:r>
    </w:p>
    <w:p w14:paraId="43AA2E41" w14:textId="77777777" w:rsidR="00A9201E" w:rsidRDefault="00A9201E" w:rsidP="00A9201E">
      <w:pPr>
        <w:rPr>
          <w:color w:val="303030"/>
        </w:rPr>
      </w:pPr>
    </w:p>
    <w:p w14:paraId="72BD4A87" w14:textId="77777777" w:rsidR="00A9201E" w:rsidRDefault="00A9201E" w:rsidP="00A9201E">
      <w:pPr>
        <w:rPr>
          <w:color w:val="303030"/>
        </w:rPr>
      </w:pPr>
    </w:p>
    <w:p w14:paraId="62E111DB" w14:textId="77777777" w:rsidR="00A9201E" w:rsidRPr="00202003" w:rsidRDefault="00A9201E" w:rsidP="00A9201E">
      <w:pPr>
        <w:rPr>
          <w:color w:val="auto"/>
        </w:rPr>
      </w:pPr>
      <w:r w:rsidRPr="00202003">
        <w:rPr>
          <w:b/>
          <w:bCs/>
          <w:noProof/>
          <w:color w:val="auto"/>
        </w:rPr>
        <w:t>DEVELOPPEMENT</w:t>
      </w:r>
      <w:r w:rsidRPr="00202003">
        <w:rPr>
          <w:b/>
          <w:bCs/>
          <w:color w:val="auto"/>
        </w:rPr>
        <w:t xml:space="preserve"> </w:t>
      </w:r>
      <w:r w:rsidRPr="00202003">
        <w:rPr>
          <w:b/>
          <w:bCs/>
          <w:noProof/>
          <w:color w:val="auto"/>
        </w:rPr>
        <w:t>PERSONNEL</w:t>
      </w:r>
    </w:p>
    <w:p w14:paraId="6F76DF4A" w14:textId="77777777" w:rsidR="00A9201E" w:rsidRDefault="00A9201E" w:rsidP="00A9201E">
      <w:pPr>
        <w:rPr>
          <w:color w:val="303030"/>
        </w:rPr>
      </w:pPr>
      <w:r w:rsidRPr="002706E6">
        <w:rPr>
          <w:color w:val="303030"/>
        </w:rPr>
        <w:t>L’intelligence émotionnelle.</w:t>
      </w:r>
    </w:p>
    <w:p w14:paraId="3E6106D4" w14:textId="77777777" w:rsidR="00A9201E" w:rsidRPr="002706E6" w:rsidRDefault="00A9201E" w:rsidP="00A9201E">
      <w:pPr>
        <w:rPr>
          <w:color w:val="303030"/>
        </w:rPr>
      </w:pPr>
      <w:r w:rsidRPr="002706E6">
        <w:rPr>
          <w:color w:val="303030"/>
        </w:rPr>
        <w:t>Les clefs de l’assertivité pour une communication personnelle efficace</w:t>
      </w:r>
      <w:r>
        <w:rPr>
          <w:color w:val="303030"/>
        </w:rPr>
        <w:t>.</w:t>
      </w:r>
    </w:p>
    <w:p w14:paraId="2B4FD10D" w14:textId="77777777" w:rsidR="00A9201E" w:rsidRPr="002706E6" w:rsidRDefault="00A9201E" w:rsidP="00A9201E">
      <w:pPr>
        <w:rPr>
          <w:color w:val="303030"/>
        </w:rPr>
      </w:pPr>
      <w:r w:rsidRPr="002706E6">
        <w:rPr>
          <w:color w:val="303030"/>
        </w:rPr>
        <w:t>Résolution des conflits / Gestion des relations complexes</w:t>
      </w:r>
      <w:r>
        <w:rPr>
          <w:color w:val="303030"/>
        </w:rPr>
        <w:t>.</w:t>
      </w:r>
    </w:p>
    <w:p w14:paraId="3013B7FD" w14:textId="77777777" w:rsidR="00A9201E" w:rsidRDefault="00A9201E" w:rsidP="00A9201E">
      <w:pPr>
        <w:rPr>
          <w:color w:val="303030"/>
        </w:rPr>
      </w:pPr>
      <w:r w:rsidRPr="002706E6">
        <w:rPr>
          <w:color w:val="303030"/>
        </w:rPr>
        <w:t>Développer sa créativité</w:t>
      </w:r>
      <w:r>
        <w:rPr>
          <w:color w:val="303030"/>
        </w:rPr>
        <w:t>.</w:t>
      </w:r>
    </w:p>
    <w:p w14:paraId="7F863DB2" w14:textId="77777777" w:rsidR="00A9201E" w:rsidRDefault="00A9201E" w:rsidP="00A9201E">
      <w:pPr>
        <w:rPr>
          <w:color w:val="303030"/>
        </w:rPr>
      </w:pPr>
    </w:p>
    <w:p w14:paraId="5BF9DF3B" w14:textId="77777777" w:rsidR="00A9201E" w:rsidRDefault="00A9201E" w:rsidP="00A9201E">
      <w:pPr>
        <w:rPr>
          <w:color w:val="303030"/>
        </w:rPr>
      </w:pPr>
    </w:p>
    <w:p w14:paraId="1BF5C728" w14:textId="77777777" w:rsidR="00A9201E" w:rsidRPr="00202003" w:rsidRDefault="00A9201E" w:rsidP="00A9201E">
      <w:pPr>
        <w:rPr>
          <w:color w:val="auto"/>
        </w:rPr>
      </w:pPr>
      <w:r w:rsidRPr="00202003">
        <w:rPr>
          <w:b/>
          <w:bCs/>
          <w:noProof/>
          <w:color w:val="auto"/>
        </w:rPr>
        <w:t>MANAGEMENT</w:t>
      </w:r>
    </w:p>
    <w:p w14:paraId="3EE61283" w14:textId="77777777" w:rsidR="00A9201E" w:rsidRPr="005A09BD" w:rsidRDefault="00A9201E" w:rsidP="00A9201E">
      <w:pPr>
        <w:rPr>
          <w:color w:val="303030"/>
        </w:rPr>
      </w:pPr>
      <w:r w:rsidRPr="002706E6">
        <w:rPr>
          <w:color w:val="303030"/>
        </w:rPr>
        <w:t>Les fondamentaux du management</w:t>
      </w:r>
      <w:r>
        <w:rPr>
          <w:color w:val="303030"/>
        </w:rPr>
        <w:t>.</w:t>
      </w:r>
    </w:p>
    <w:p w14:paraId="1B610249" w14:textId="77777777" w:rsidR="00A9201E" w:rsidRPr="005A09BD" w:rsidRDefault="00A9201E" w:rsidP="00A9201E">
      <w:pPr>
        <w:rPr>
          <w:color w:val="303030"/>
        </w:rPr>
      </w:pPr>
      <w:r w:rsidRPr="002706E6">
        <w:rPr>
          <w:color w:val="303030"/>
        </w:rPr>
        <w:t>Créer une dynamique de cohésion d’équipe</w:t>
      </w:r>
      <w:r>
        <w:rPr>
          <w:color w:val="303030"/>
        </w:rPr>
        <w:t>.</w:t>
      </w:r>
    </w:p>
    <w:p w14:paraId="73A16410" w14:textId="77777777" w:rsidR="00A9201E" w:rsidRDefault="00A9201E" w:rsidP="00A9201E">
      <w:pPr>
        <w:rPr>
          <w:color w:val="303030"/>
        </w:rPr>
      </w:pPr>
    </w:p>
    <w:p w14:paraId="1188A6D6" w14:textId="77777777" w:rsidR="00A9201E" w:rsidRDefault="00A9201E" w:rsidP="00A9201E">
      <w:pPr>
        <w:rPr>
          <w:color w:val="303030"/>
        </w:rPr>
      </w:pPr>
    </w:p>
    <w:p w14:paraId="42751E4F" w14:textId="77777777" w:rsidR="00A9201E" w:rsidRPr="00202003" w:rsidRDefault="00A9201E" w:rsidP="00A9201E">
      <w:pPr>
        <w:rPr>
          <w:color w:val="auto"/>
        </w:rPr>
      </w:pPr>
      <w:r w:rsidRPr="00202003">
        <w:rPr>
          <w:b/>
          <w:bCs/>
          <w:noProof/>
          <w:color w:val="auto"/>
        </w:rPr>
        <w:t>COACHING PROFESSIONNEL</w:t>
      </w:r>
    </w:p>
    <w:p w14:paraId="221889E1" w14:textId="77777777" w:rsidR="00A9201E" w:rsidRPr="005A09BD" w:rsidRDefault="00A9201E" w:rsidP="00A9201E">
      <w:pPr>
        <w:rPr>
          <w:color w:val="303030"/>
        </w:rPr>
      </w:pPr>
      <w:r w:rsidRPr="002706E6">
        <w:rPr>
          <w:color w:val="303030"/>
        </w:rPr>
        <w:t>Coaching individuel / Coaching d’équipe</w:t>
      </w:r>
    </w:p>
    <w:p w14:paraId="226E33AA" w14:textId="77777777" w:rsidR="00A9201E" w:rsidRDefault="00A9201E" w:rsidP="00A9201E">
      <w:pPr>
        <w:rPr>
          <w:color w:val="303030"/>
        </w:rPr>
      </w:pPr>
    </w:p>
    <w:p w14:paraId="78C0B9B3" w14:textId="77777777" w:rsidR="00A9201E" w:rsidRPr="005A09BD" w:rsidRDefault="00A9201E" w:rsidP="00A9201E">
      <w:pPr>
        <w:rPr>
          <w:color w:val="303030"/>
        </w:rPr>
      </w:pPr>
    </w:p>
    <w:p w14:paraId="14A10A08" w14:textId="05B8DD25" w:rsidR="00A9201E" w:rsidRPr="005A09BD" w:rsidRDefault="00202003" w:rsidP="00A9201E">
      <w:pPr>
        <w:rPr>
          <w:b/>
          <w:bCs/>
          <w:color w:val="303030"/>
        </w:rPr>
      </w:pPr>
      <w:r>
        <w:rPr>
          <w:b/>
          <w:bCs/>
          <w:color w:val="303030"/>
        </w:rPr>
        <w:t>PRESENTIEL</w:t>
      </w:r>
      <w:r w:rsidR="00A9201E" w:rsidRPr="005A09BD">
        <w:rPr>
          <w:b/>
          <w:bCs/>
          <w:color w:val="303030"/>
        </w:rPr>
        <w:t xml:space="preserve"> (intra)</w:t>
      </w:r>
    </w:p>
    <w:p w14:paraId="010A8E15" w14:textId="77777777" w:rsidR="00A9201E" w:rsidRPr="00814344" w:rsidRDefault="00A9201E" w:rsidP="00A9201E">
      <w:pPr>
        <w:autoSpaceDE w:val="0"/>
        <w:autoSpaceDN w:val="0"/>
        <w:adjustRightInd w:val="0"/>
        <w:rPr>
          <w:color w:val="303030"/>
        </w:rPr>
      </w:pPr>
      <w:r w:rsidRPr="00814344">
        <w:rPr>
          <w:color w:val="303030"/>
        </w:rPr>
        <w:t xml:space="preserve">Groupe de 4 à 8 </w:t>
      </w:r>
      <w:proofErr w:type="gramStart"/>
      <w:r w:rsidRPr="00814344">
        <w:rPr>
          <w:color w:val="303030"/>
        </w:rPr>
        <w:t>participant</w:t>
      </w:r>
      <w:proofErr w:type="gramEnd"/>
      <w:r w:rsidRPr="00814344">
        <w:rPr>
          <w:color w:val="303030"/>
        </w:rPr>
        <w:t>(e)s</w:t>
      </w:r>
    </w:p>
    <w:p w14:paraId="0CF95F73" w14:textId="77777777" w:rsidR="00A9201E" w:rsidRPr="005A09BD" w:rsidRDefault="00A9201E" w:rsidP="00A9201E">
      <w:pPr>
        <w:rPr>
          <w:color w:val="303030"/>
        </w:rPr>
      </w:pPr>
      <w:proofErr w:type="gramStart"/>
      <w:r w:rsidRPr="005A09BD">
        <w:rPr>
          <w:color w:val="303030"/>
        </w:rPr>
        <w:t>½</w:t>
      </w:r>
      <w:proofErr w:type="gramEnd"/>
      <w:r w:rsidRPr="005A09BD">
        <w:rPr>
          <w:color w:val="303030"/>
        </w:rPr>
        <w:t xml:space="preserve"> journée/ 1 journée / 2 jours</w:t>
      </w:r>
    </w:p>
    <w:p w14:paraId="55CF6B82" w14:textId="77777777" w:rsidR="00A9201E" w:rsidRPr="005A09BD" w:rsidRDefault="00A9201E" w:rsidP="00A9201E">
      <w:pPr>
        <w:rPr>
          <w:color w:val="303030"/>
        </w:rPr>
      </w:pPr>
      <w:proofErr w:type="gramStart"/>
      <w:r w:rsidRPr="005A09BD">
        <w:rPr>
          <w:color w:val="303030"/>
        </w:rPr>
        <w:t>ou</w:t>
      </w:r>
      <w:proofErr w:type="gramEnd"/>
    </w:p>
    <w:p w14:paraId="115C506E" w14:textId="77777777" w:rsidR="00A9201E" w:rsidRPr="005A09BD" w:rsidRDefault="00A9201E" w:rsidP="00A9201E">
      <w:pPr>
        <w:rPr>
          <w:color w:val="303030"/>
        </w:rPr>
      </w:pPr>
      <w:r w:rsidRPr="005A09BD">
        <w:rPr>
          <w:color w:val="303030"/>
        </w:rPr>
        <w:t>Coaching individuel (séance/atelier d’1h30)</w:t>
      </w:r>
    </w:p>
    <w:p w14:paraId="1D8640DD" w14:textId="77777777" w:rsidR="00A9201E" w:rsidRPr="005A09BD" w:rsidRDefault="00A9201E" w:rsidP="00A9201E">
      <w:pPr>
        <w:rPr>
          <w:color w:val="303030"/>
        </w:rPr>
      </w:pPr>
    </w:p>
    <w:p w14:paraId="42731AE7" w14:textId="5DF76B5F" w:rsidR="00A9201E" w:rsidRPr="00814344" w:rsidRDefault="00202003" w:rsidP="00A9201E">
      <w:pPr>
        <w:autoSpaceDE w:val="0"/>
        <w:autoSpaceDN w:val="0"/>
        <w:adjustRightInd w:val="0"/>
        <w:rPr>
          <w:color w:val="303030"/>
        </w:rPr>
      </w:pPr>
      <w:r>
        <w:rPr>
          <w:b/>
          <w:bCs/>
          <w:color w:val="303030"/>
        </w:rPr>
        <w:t>DISTANCIEL</w:t>
      </w:r>
      <w:r w:rsidR="00A9201E">
        <w:rPr>
          <w:color w:val="303030"/>
        </w:rPr>
        <w:t xml:space="preserve"> (Zoom/Teams)</w:t>
      </w:r>
    </w:p>
    <w:p w14:paraId="54DBE7BC" w14:textId="77777777" w:rsidR="00A9201E" w:rsidRPr="00814344" w:rsidRDefault="00A9201E" w:rsidP="009036C5">
      <w:pPr>
        <w:numPr>
          <w:ilvl w:val="1"/>
          <w:numId w:val="9"/>
        </w:numPr>
        <w:autoSpaceDE w:val="0"/>
        <w:autoSpaceDN w:val="0"/>
        <w:adjustRightInd w:val="0"/>
        <w:rPr>
          <w:color w:val="303030"/>
        </w:rPr>
      </w:pPr>
      <w:r w:rsidRPr="00814344">
        <w:rPr>
          <w:color w:val="303030"/>
        </w:rPr>
        <w:t xml:space="preserve">Groupe de 3 à 6 </w:t>
      </w:r>
      <w:proofErr w:type="gramStart"/>
      <w:r w:rsidRPr="00814344">
        <w:rPr>
          <w:color w:val="303030"/>
        </w:rPr>
        <w:t>participant</w:t>
      </w:r>
      <w:proofErr w:type="gramEnd"/>
      <w:r w:rsidRPr="00814344">
        <w:rPr>
          <w:color w:val="303030"/>
        </w:rPr>
        <w:t>(e)s</w:t>
      </w:r>
    </w:p>
    <w:p w14:paraId="1355ECA5" w14:textId="77777777" w:rsidR="00A9201E" w:rsidRPr="00814344" w:rsidRDefault="00A9201E" w:rsidP="00A9201E">
      <w:pPr>
        <w:autoSpaceDE w:val="0"/>
        <w:autoSpaceDN w:val="0"/>
        <w:adjustRightInd w:val="0"/>
        <w:rPr>
          <w:color w:val="303030"/>
        </w:rPr>
      </w:pPr>
      <w:r w:rsidRPr="005A09BD">
        <w:rPr>
          <w:color w:val="303030"/>
        </w:rPr>
        <w:t>A</w:t>
      </w:r>
      <w:r w:rsidRPr="00814344">
        <w:rPr>
          <w:color w:val="303030"/>
        </w:rPr>
        <w:t>telier (3h</w:t>
      </w:r>
      <w:r>
        <w:rPr>
          <w:color w:val="303030"/>
        </w:rPr>
        <w:t>)</w:t>
      </w:r>
      <w:r w:rsidRPr="00814344">
        <w:rPr>
          <w:color w:val="303030"/>
        </w:rPr>
        <w:t xml:space="preserve"> (1 à 4 ateliers)</w:t>
      </w:r>
    </w:p>
    <w:p w14:paraId="62642525" w14:textId="77777777" w:rsidR="00A9201E" w:rsidRPr="00814344" w:rsidRDefault="00A9201E" w:rsidP="00A9201E">
      <w:pPr>
        <w:autoSpaceDE w:val="0"/>
        <w:autoSpaceDN w:val="0"/>
        <w:adjustRightInd w:val="0"/>
        <w:rPr>
          <w:color w:val="303030"/>
        </w:rPr>
      </w:pPr>
      <w:r w:rsidRPr="00814344">
        <w:rPr>
          <w:color w:val="303030"/>
        </w:rPr>
        <w:t>Accompagnement individuel</w:t>
      </w:r>
    </w:p>
    <w:p w14:paraId="36F1E6EA" w14:textId="77777777" w:rsidR="00A9201E" w:rsidRPr="005A09BD" w:rsidRDefault="00A9201E" w:rsidP="00A9201E">
      <w:pPr>
        <w:rPr>
          <w:color w:val="303030"/>
        </w:rPr>
      </w:pPr>
      <w:r w:rsidRPr="005A09BD">
        <w:rPr>
          <w:color w:val="303030"/>
        </w:rPr>
        <w:t>(</w:t>
      </w:r>
      <w:proofErr w:type="gramStart"/>
      <w:r w:rsidRPr="005A09BD">
        <w:rPr>
          <w:color w:val="303030"/>
        </w:rPr>
        <w:t>coaching</w:t>
      </w:r>
      <w:proofErr w:type="gramEnd"/>
      <w:r w:rsidRPr="005A09BD">
        <w:rPr>
          <w:color w:val="303030"/>
        </w:rPr>
        <w:t xml:space="preserve"> durée 1h30/atelier)</w:t>
      </w:r>
    </w:p>
    <w:p w14:paraId="79347D1D" w14:textId="061FFFF7" w:rsidR="0063151F" w:rsidRDefault="0063151F">
      <w:pPr>
        <w:rPr>
          <w:color w:val="303030"/>
        </w:rPr>
      </w:pPr>
      <w:r>
        <w:rPr>
          <w:color w:val="303030"/>
        </w:rPr>
        <w:br w:type="page"/>
      </w:r>
    </w:p>
    <w:p w14:paraId="749F65F6" w14:textId="77777777" w:rsidR="00470110" w:rsidRDefault="00470110" w:rsidP="008F05DD"/>
    <w:p w14:paraId="031B49D0" w14:textId="77777777" w:rsidR="00470110" w:rsidRDefault="00470110" w:rsidP="008F05DD"/>
    <w:p w14:paraId="0B43FE58" w14:textId="77777777" w:rsidR="00470110" w:rsidRDefault="00470110" w:rsidP="008F05DD"/>
    <w:p w14:paraId="58EEC2C6" w14:textId="77777777" w:rsidR="00470110" w:rsidRDefault="00470110" w:rsidP="008F05DD"/>
    <w:p w14:paraId="2180A96E" w14:textId="0CA51AB5" w:rsidR="00470110" w:rsidRDefault="00470110" w:rsidP="008F05DD"/>
    <w:p w14:paraId="2B9DDCCF" w14:textId="545EE771" w:rsidR="00470110" w:rsidRDefault="00470110" w:rsidP="008F05DD"/>
    <w:p w14:paraId="69BB6438" w14:textId="6D54EB6F" w:rsidR="00470110" w:rsidRDefault="00470110" w:rsidP="008F05DD"/>
    <w:p w14:paraId="058DB685" w14:textId="0006C871" w:rsidR="00C24D4F" w:rsidRDefault="007823F9" w:rsidP="008F05DD">
      <w:r>
        <w:rPr>
          <w:noProof/>
        </w:rPr>
        <mc:AlternateContent>
          <mc:Choice Requires="wps">
            <w:drawing>
              <wp:anchor distT="0" distB="0" distL="114300" distR="114300" simplePos="0" relativeHeight="251681792" behindDoc="0" locked="0" layoutInCell="1" allowOverlap="1" wp14:anchorId="0769EB03" wp14:editId="19F76E34">
                <wp:simplePos x="0" y="0"/>
                <wp:positionH relativeFrom="margin">
                  <wp:posOffset>-238125</wp:posOffset>
                </wp:positionH>
                <wp:positionV relativeFrom="paragraph">
                  <wp:posOffset>133985</wp:posOffset>
                </wp:positionV>
                <wp:extent cx="2082800" cy="2176780"/>
                <wp:effectExtent l="10160" t="27940" r="765810" b="746760"/>
                <wp:wrapNone/>
                <wp:docPr id="48" name="Larme 48"/>
                <wp:cNvGraphicFramePr/>
                <a:graphic xmlns:a="http://schemas.openxmlformats.org/drawingml/2006/main">
                  <a:graphicData uri="http://schemas.microsoft.com/office/word/2010/wordprocessingShape">
                    <wps:wsp>
                      <wps:cNvSpPr/>
                      <wps:spPr>
                        <a:xfrm rot="5400000">
                          <a:off x="0" y="0"/>
                          <a:ext cx="2082800" cy="2176780"/>
                        </a:xfrm>
                        <a:prstGeom prst="teardrop">
                          <a:avLst>
                            <a:gd name="adj" fmla="val 162084"/>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D23A0" id="Larme 48" o:spid="_x0000_s1026" style="position:absolute;margin-left:-18.75pt;margin-top:10.55pt;width:164pt;height:171.4pt;rotation:90;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082800,2176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" path="m,1088390c,487289,466251,,1041400,v562647,,1125295,-225239,1687943,-675716c2298314,-87681,2082800,500355,2082800,1088390v,601101,-466251,1088390,-1041400,1088390c466251,2176780,,1689491,,1088390xe" filled="f" strokecolor="#9c87e1 [1940]" strokeweight="2.25pt">
                <v:stroke joinstyle="miter"/>
                <v:path arrowok="t" o:connecttype="custom" o:connectlocs="0,1088390;1041400,0;2729343,-675716;2082800,1088390;1041400,2176780;0,1088390" o:connectangles="0,0,0,0,0,0"/>
                <w10:wrap anchorx="margin"/>
              </v:shape>
            </w:pict>
          </mc:Fallback>
        </mc:AlternateContent>
      </w:r>
    </w:p>
    <w:p w14:paraId="15FA847D" w14:textId="13580281" w:rsidR="00C24D4F" w:rsidRDefault="007823F9" w:rsidP="008F05DD">
      <w:r>
        <w:rPr>
          <w:noProof/>
        </w:rPr>
        <mc:AlternateContent>
          <mc:Choice Requires="wps">
            <w:drawing>
              <wp:anchor distT="0" distB="0" distL="114300" distR="114300" simplePos="0" relativeHeight="251680768" behindDoc="0" locked="0" layoutInCell="1" allowOverlap="1" wp14:anchorId="2129ABAA" wp14:editId="5ED0D1A8">
                <wp:simplePos x="0" y="0"/>
                <wp:positionH relativeFrom="column">
                  <wp:posOffset>3546475</wp:posOffset>
                </wp:positionH>
                <wp:positionV relativeFrom="paragraph">
                  <wp:posOffset>45721</wp:posOffset>
                </wp:positionV>
                <wp:extent cx="2244725" cy="2102485"/>
                <wp:effectExtent l="19050" t="38100" r="3175" b="716915"/>
                <wp:wrapNone/>
                <wp:docPr id="47" name="Larme 47"/>
                <wp:cNvGraphicFramePr/>
                <a:graphic xmlns:a="http://schemas.openxmlformats.org/drawingml/2006/main">
                  <a:graphicData uri="http://schemas.microsoft.com/office/word/2010/wordprocessingShape">
                    <wps:wsp>
                      <wps:cNvSpPr/>
                      <wps:spPr>
                        <a:xfrm rot="9221759">
                          <a:off x="0" y="0"/>
                          <a:ext cx="2244725" cy="2102485"/>
                        </a:xfrm>
                        <a:prstGeom prst="teardrop">
                          <a:avLst>
                            <a:gd name="adj" fmla="val 120034"/>
                          </a:avLst>
                        </a:prstGeom>
                        <a:noFill/>
                        <a:ln w="28575">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EE5BD" id="Larme 47" o:spid="_x0000_s1026" style="position:absolute;margin-left:279.25pt;margin-top:3.6pt;width:176.75pt;height:165.55pt;rotation:10072620fd;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44725,2102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" path="m,1051243c,470658,502499,,1122363,v449072,,898144,-70202,1347216,-210606c2319676,210010,2244725,630626,2244725,1051243v,580585,-502499,1051243,-1122363,1051243c502498,2102486,-1,1631828,-1,1051243r1,xe" filled="f" strokecolor="#1c49cc [1615]" strokeweight="2.25pt">
                <v:stroke joinstyle="miter"/>
                <v:path arrowok="t" o:connecttype="custom" o:connectlocs="0,1051243;1122363,0;2469579,-210606;2244725,1051243;1122362,2102486;-1,1051243;0,1051243" o:connectangles="0,0,0,0,0,0,0"/>
              </v:shape>
            </w:pict>
          </mc:Fallback>
        </mc:AlternateContent>
      </w:r>
    </w:p>
    <w:p w14:paraId="4FD73E5D" w14:textId="02BC3E79" w:rsidR="00C24D4F" w:rsidRDefault="00C24D4F" w:rsidP="008F05DD"/>
    <w:p w14:paraId="475C0BBB" w14:textId="0E858572" w:rsidR="00C24D4F" w:rsidRDefault="00470110" w:rsidP="008F05DD">
      <w:r>
        <w:rPr>
          <w:noProof/>
        </w:rPr>
        <w:drawing>
          <wp:anchor distT="0" distB="0" distL="114300" distR="114300" simplePos="0" relativeHeight="251682816" behindDoc="0" locked="0" layoutInCell="1" allowOverlap="1" wp14:anchorId="1484D9AF" wp14:editId="3DA94B15">
            <wp:simplePos x="0" y="0"/>
            <wp:positionH relativeFrom="column">
              <wp:posOffset>3946525</wp:posOffset>
            </wp:positionH>
            <wp:positionV relativeFrom="page">
              <wp:posOffset>2819400</wp:posOffset>
            </wp:positionV>
            <wp:extent cx="1423035" cy="1361440"/>
            <wp:effectExtent l="0" t="0" r="5715" b="0"/>
            <wp:wrapNone/>
            <wp:docPr id="38" name="Image 38" descr="Une image contenant texte,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signe&#10;&#10;Description générée automatiquemen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23035" cy="1361440"/>
                    </a:xfrm>
                    <a:prstGeom prst="rect">
                      <a:avLst/>
                    </a:prstGeom>
                    <a:noFill/>
                  </pic:spPr>
                </pic:pic>
              </a:graphicData>
            </a:graphic>
          </wp:anchor>
        </w:drawing>
      </w:r>
    </w:p>
    <w:p w14:paraId="38F47573" w14:textId="5E12B3B8" w:rsidR="00C24D4F" w:rsidRDefault="00470110" w:rsidP="008F05DD">
      <w:r>
        <w:rPr>
          <w:noProof/>
        </w:rPr>
        <w:drawing>
          <wp:anchor distT="0" distB="0" distL="114300" distR="114300" simplePos="0" relativeHeight="251683840" behindDoc="0" locked="0" layoutInCell="1" allowOverlap="1" wp14:anchorId="67F9C7F2" wp14:editId="0730C8EB">
            <wp:simplePos x="0" y="0"/>
            <wp:positionH relativeFrom="margin">
              <wp:align>left</wp:align>
            </wp:positionH>
            <wp:positionV relativeFrom="page">
              <wp:posOffset>2941320</wp:posOffset>
            </wp:positionV>
            <wp:extent cx="1678940" cy="1151890"/>
            <wp:effectExtent l="0" t="0" r="0" b="0"/>
            <wp:wrapSquare wrapText="bothSides"/>
            <wp:docPr id="24" name="Image 24" descr="Une image contenant texte, clipart,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clipart, signe&#10;&#10;Description générée automatiqueme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78940" cy="1151890"/>
                    </a:xfrm>
                    <a:prstGeom prst="rect">
                      <a:avLst/>
                    </a:prstGeom>
                    <a:noFill/>
                  </pic:spPr>
                </pic:pic>
              </a:graphicData>
            </a:graphic>
            <wp14:sizeRelH relativeFrom="margin">
              <wp14:pctWidth>0</wp14:pctWidth>
            </wp14:sizeRelH>
            <wp14:sizeRelV relativeFrom="margin">
              <wp14:pctHeight>0</wp14:pctHeight>
            </wp14:sizeRelV>
          </wp:anchor>
        </w:drawing>
      </w:r>
    </w:p>
    <w:p w14:paraId="686D097C" w14:textId="7A04486F" w:rsidR="00C24D4F" w:rsidRDefault="00C24D4F" w:rsidP="008F05DD"/>
    <w:p w14:paraId="55E98938" w14:textId="0964F02D" w:rsidR="00C24D4F" w:rsidRDefault="00C24D4F" w:rsidP="008F05DD"/>
    <w:p w14:paraId="31105643" w14:textId="244F0A63" w:rsidR="00C24D4F" w:rsidRDefault="00C24D4F" w:rsidP="008F05DD"/>
    <w:p w14:paraId="14AE317E" w14:textId="08AD0B38" w:rsidR="00C24D4F" w:rsidRDefault="00C24D4F" w:rsidP="008F05DD"/>
    <w:p w14:paraId="0E6DA298" w14:textId="642267CD" w:rsidR="00C24D4F" w:rsidRDefault="00C24D4F" w:rsidP="008F05DD"/>
    <w:p w14:paraId="5E98798A" w14:textId="0E8E887F" w:rsidR="00C24D4F" w:rsidRDefault="00C24D4F" w:rsidP="008F05DD"/>
    <w:p w14:paraId="126440DE" w14:textId="4592EFE2" w:rsidR="00C24D4F" w:rsidRDefault="00C24D4F" w:rsidP="008F05DD"/>
    <w:p w14:paraId="03C9DB70" w14:textId="71F3F821" w:rsidR="00C24D4F" w:rsidRDefault="00C24D4F" w:rsidP="008F05DD"/>
    <w:p w14:paraId="3782FCC7" w14:textId="0ABFEB4A" w:rsidR="00C24D4F" w:rsidRDefault="00C24D4F" w:rsidP="008F05DD"/>
    <w:p w14:paraId="0DBBE9A7" w14:textId="49FFE0A0" w:rsidR="00065FAB" w:rsidRDefault="00065FAB" w:rsidP="008F05DD"/>
    <w:p w14:paraId="6DB0DC00" w14:textId="5643BB6C" w:rsidR="00065FAB" w:rsidRDefault="00065FAB" w:rsidP="008F05DD"/>
    <w:p w14:paraId="7F79FF7D" w14:textId="43433699" w:rsidR="00840C77" w:rsidRDefault="00840C77" w:rsidP="008F05DD"/>
    <w:p w14:paraId="0492595D" w14:textId="1B001D8A" w:rsidR="007823F9" w:rsidRDefault="007823F9" w:rsidP="008F05DD"/>
    <w:p w14:paraId="6E79F5EC" w14:textId="57DC40D0" w:rsidR="007823F9" w:rsidRDefault="007823F9" w:rsidP="008F05DD"/>
    <w:p w14:paraId="37AF62ED" w14:textId="5E72DF22" w:rsidR="007823F9" w:rsidRDefault="007823F9" w:rsidP="008F05DD"/>
    <w:p w14:paraId="77E70EAA" w14:textId="762A7E80" w:rsidR="007823F9" w:rsidRDefault="007823F9" w:rsidP="008F05DD"/>
    <w:p w14:paraId="5743E052" w14:textId="62019250" w:rsidR="007823F9" w:rsidRDefault="007823F9" w:rsidP="008F05DD"/>
    <w:p w14:paraId="7156EFCF" w14:textId="77777777" w:rsidR="007823F9" w:rsidRDefault="007823F9" w:rsidP="008F05DD"/>
    <w:p w14:paraId="31DA26DD" w14:textId="25690B21" w:rsidR="00065FAB" w:rsidRPr="001214D7" w:rsidRDefault="00065FAB" w:rsidP="001214D7">
      <w:pPr>
        <w:pStyle w:val="Titre1"/>
        <w:numPr>
          <w:ilvl w:val="0"/>
          <w:numId w:val="0"/>
        </w:numPr>
        <w:ind w:left="360"/>
        <w:rPr>
          <w:sz w:val="36"/>
          <w:szCs w:val="36"/>
        </w:rPr>
      </w:pPr>
      <w:bookmarkStart w:id="57" w:name="_Toc128559120"/>
      <w:bookmarkStart w:id="58" w:name="_Toc129096337"/>
      <w:r w:rsidRPr="001214D7">
        <w:rPr>
          <w:sz w:val="36"/>
          <w:szCs w:val="36"/>
        </w:rPr>
        <w:t xml:space="preserve">LA </w:t>
      </w:r>
      <w:r w:rsidR="00840C77" w:rsidRPr="001214D7">
        <w:rPr>
          <w:sz w:val="36"/>
          <w:szCs w:val="36"/>
        </w:rPr>
        <w:t>professionnalisation</w:t>
      </w:r>
      <w:r w:rsidR="00550193" w:rsidRPr="001214D7">
        <w:rPr>
          <w:sz w:val="36"/>
          <w:szCs w:val="36"/>
        </w:rPr>
        <w:t> : LES DISPOSITIFS</w:t>
      </w:r>
      <w:bookmarkEnd w:id="57"/>
      <w:bookmarkEnd w:id="58"/>
    </w:p>
    <w:p w14:paraId="57AFE624" w14:textId="5B2AE4B3" w:rsidR="007823F9" w:rsidRDefault="007823F9" w:rsidP="008F05DD"/>
    <w:p w14:paraId="76839E51" w14:textId="1D6FAAC6" w:rsidR="007823F9" w:rsidRDefault="007823F9" w:rsidP="008F05DD"/>
    <w:p w14:paraId="46061ECF" w14:textId="786BF551" w:rsidR="007823F9" w:rsidRDefault="007823F9" w:rsidP="008F05DD"/>
    <w:p w14:paraId="5E483F96" w14:textId="47C90F77" w:rsidR="007823F9" w:rsidRDefault="007823F9" w:rsidP="008F05DD">
      <w:r>
        <w:rPr>
          <w:noProof/>
        </w:rPr>
        <mc:AlternateContent>
          <mc:Choice Requires="wps">
            <w:drawing>
              <wp:anchor distT="0" distB="0" distL="114300" distR="114300" simplePos="0" relativeHeight="251679744" behindDoc="0" locked="0" layoutInCell="1" allowOverlap="1" wp14:anchorId="7DBF4195" wp14:editId="016F5A98">
                <wp:simplePos x="0" y="0"/>
                <wp:positionH relativeFrom="margin">
                  <wp:align>left</wp:align>
                </wp:positionH>
                <wp:positionV relativeFrom="paragraph">
                  <wp:posOffset>80645</wp:posOffset>
                </wp:positionV>
                <wp:extent cx="2114550" cy="2247900"/>
                <wp:effectExtent l="19050" t="552450" r="533400" b="19050"/>
                <wp:wrapNone/>
                <wp:docPr id="46" name="Larme 46"/>
                <wp:cNvGraphicFramePr/>
                <a:graphic xmlns:a="http://schemas.openxmlformats.org/drawingml/2006/main">
                  <a:graphicData uri="http://schemas.microsoft.com/office/word/2010/wordprocessingShape">
                    <wps:wsp>
                      <wps:cNvSpPr/>
                      <wps:spPr>
                        <a:xfrm>
                          <a:off x="0" y="0"/>
                          <a:ext cx="2114550" cy="2247900"/>
                        </a:xfrm>
                        <a:prstGeom prst="teardrop">
                          <a:avLst>
                            <a:gd name="adj" fmla="val 144804"/>
                          </a:avLst>
                        </a:prstGeom>
                        <a:noFill/>
                        <a:ln w="28575">
                          <a:solidFill>
                            <a:schemeClr val="accent6">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7FDEC" id="Larme 46" o:spid="_x0000_s1026" style="position:absolute;margin-left:0;margin-top:6.35pt;width:166.5pt;height:177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2114550,2247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" path="m,1123950c,503210,473358,,1057275,v510325,,1020651,-167858,1530976,-503575c2272450,38934,2114550,581442,2114550,1123950v,620740,-473358,1123950,-1057275,1123950c473358,2247900,,1744690,,1123950xe" filled="f" strokecolor="#a5a5a5 [2089]" strokeweight="2.25pt">
                <v:stroke joinstyle="miter"/>
                <v:path arrowok="t" o:connecttype="custom" o:connectlocs="0,1123950;1057275,0;2588251,-503575;2114550,1123950;1057275,2247900;0,1123950" o:connectangles="0,0,0,0,0,0"/>
                <w10:wrap anchorx="margin"/>
              </v:shape>
            </w:pict>
          </mc:Fallback>
        </mc:AlternateContent>
      </w:r>
    </w:p>
    <w:p w14:paraId="17DC58ED" w14:textId="3B5A34BE" w:rsidR="007823F9" w:rsidRDefault="007823F9" w:rsidP="008F05DD"/>
    <w:p w14:paraId="38398480" w14:textId="54609D25" w:rsidR="007823F9" w:rsidRDefault="00470110" w:rsidP="008F05DD">
      <w:r>
        <w:rPr>
          <w:noProof/>
        </w:rPr>
        <w:drawing>
          <wp:anchor distT="0" distB="0" distL="114300" distR="114300" simplePos="0" relativeHeight="251684864" behindDoc="0" locked="0" layoutInCell="1" allowOverlap="1" wp14:anchorId="297CC8B4" wp14:editId="3131CB0E">
            <wp:simplePos x="0" y="0"/>
            <wp:positionH relativeFrom="column">
              <wp:posOffset>578485</wp:posOffset>
            </wp:positionH>
            <wp:positionV relativeFrom="page">
              <wp:posOffset>6804660</wp:posOffset>
            </wp:positionV>
            <wp:extent cx="1113790" cy="1189990"/>
            <wp:effectExtent l="0" t="0" r="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13790" cy="1189990"/>
                    </a:xfrm>
                    <a:prstGeom prst="rect">
                      <a:avLst/>
                    </a:prstGeom>
                    <a:noFill/>
                  </pic:spPr>
                </pic:pic>
              </a:graphicData>
            </a:graphic>
          </wp:anchor>
        </w:drawing>
      </w:r>
      <w:r w:rsidR="007823F9">
        <w:rPr>
          <w:noProof/>
        </w:rPr>
        <mc:AlternateContent>
          <mc:Choice Requires="wps">
            <w:drawing>
              <wp:anchor distT="0" distB="0" distL="114300" distR="114300" simplePos="0" relativeHeight="251678720" behindDoc="0" locked="0" layoutInCell="1" allowOverlap="1" wp14:anchorId="05115358" wp14:editId="47B1465C">
                <wp:simplePos x="0" y="0"/>
                <wp:positionH relativeFrom="margin">
                  <wp:align>right</wp:align>
                </wp:positionH>
                <wp:positionV relativeFrom="paragraph">
                  <wp:posOffset>41275</wp:posOffset>
                </wp:positionV>
                <wp:extent cx="2400300" cy="2228850"/>
                <wp:effectExtent l="28575" t="752475" r="28575" b="9525"/>
                <wp:wrapNone/>
                <wp:docPr id="45" name="Larme 45"/>
                <wp:cNvGraphicFramePr/>
                <a:graphic xmlns:a="http://schemas.openxmlformats.org/drawingml/2006/main">
                  <a:graphicData uri="http://schemas.microsoft.com/office/word/2010/wordprocessingShape">
                    <wps:wsp>
                      <wps:cNvSpPr/>
                      <wps:spPr>
                        <a:xfrm rot="17093565">
                          <a:off x="0" y="0"/>
                          <a:ext cx="2400300" cy="2228850"/>
                        </a:xfrm>
                        <a:prstGeom prst="teardrop">
                          <a:avLst>
                            <a:gd name="adj" fmla="val 131148"/>
                          </a:avLst>
                        </a:prstGeom>
                        <a:noFill/>
                        <a:ln w="28575">
                          <a:solidFill>
                            <a:schemeClr val="accent5">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FDCD24" id="Larme 45" o:spid="_x0000_s1026" style="position:absolute;margin-left:137.8pt;margin-top:3.25pt;width:189pt;height:175.5pt;rotation:-4922229fd;z-index:251678720;visibility:visible;mso-wrap-style:square;mso-wrap-distance-left:9pt;mso-wrap-distance-top:0;mso-wrap-distance-right:9pt;mso-wrap-distance-bottom:0;mso-position-horizontal:right;mso-position-horizontal-relative:margin;mso-position-vertical:absolute;mso-position-vertical-relative:text;v-text-anchor:middle" coordsize="2400300,2228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" path="m,1114425c,498945,537325,,1200150,v524657,,1049315,-115707,1573973,-347121c2524908,140061,2400300,627243,2400300,1114425v,615480,-537325,1114425,-1200150,1114425c537325,2228850,,1729905,,1114425xe" filled="f" strokecolor="#5a5a5a [2104]" strokeweight="2.25pt">
                <v:stroke joinstyle="miter"/>
                <v:path arrowok="t" o:connecttype="custom" o:connectlocs="0,1114425;1200150,0;2774123,-347121;2400300,1114425;1200150,2228850;0,1114425" o:connectangles="0,0,0,0,0,0"/>
                <w10:wrap anchorx="margin"/>
              </v:shape>
            </w:pict>
          </mc:Fallback>
        </mc:AlternateContent>
      </w:r>
    </w:p>
    <w:p w14:paraId="4F35DF84" w14:textId="08D4DD1C" w:rsidR="007823F9" w:rsidRDefault="007823F9" w:rsidP="008F05DD"/>
    <w:p w14:paraId="28F9ED78" w14:textId="765C793D" w:rsidR="007823F9" w:rsidRDefault="00470110" w:rsidP="008F05DD">
      <w:r>
        <w:rPr>
          <w:noProof/>
        </w:rPr>
        <w:drawing>
          <wp:anchor distT="0" distB="0" distL="114300" distR="114300" simplePos="0" relativeHeight="251685888" behindDoc="0" locked="0" layoutInCell="1" allowOverlap="1" wp14:anchorId="03145D40" wp14:editId="58C0DBBE">
            <wp:simplePos x="0" y="0"/>
            <wp:positionH relativeFrom="column">
              <wp:posOffset>4091305</wp:posOffset>
            </wp:positionH>
            <wp:positionV relativeFrom="page">
              <wp:posOffset>6986270</wp:posOffset>
            </wp:positionV>
            <wp:extent cx="1047750" cy="1047750"/>
            <wp:effectExtent l="0" t="0" r="0" b="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pic:spPr>
                </pic:pic>
              </a:graphicData>
            </a:graphic>
          </wp:anchor>
        </w:drawing>
      </w:r>
    </w:p>
    <w:p w14:paraId="071B23F0" w14:textId="0AD05BC0" w:rsidR="007823F9" w:rsidRDefault="007823F9" w:rsidP="008F05DD"/>
    <w:p w14:paraId="6FDC40ED" w14:textId="1903897D" w:rsidR="007823F9" w:rsidRDefault="007823F9" w:rsidP="008F05DD"/>
    <w:p w14:paraId="5D1A1FC1" w14:textId="48F8AE8C" w:rsidR="007823F9" w:rsidRDefault="007823F9" w:rsidP="008F05DD"/>
    <w:p w14:paraId="32D5A9B9" w14:textId="0D730EE7" w:rsidR="007823F9" w:rsidRDefault="007823F9" w:rsidP="008F05DD"/>
    <w:p w14:paraId="3CABFB77" w14:textId="11FBC013" w:rsidR="007823F9" w:rsidRDefault="007823F9" w:rsidP="008F05DD"/>
    <w:p w14:paraId="60A64B51" w14:textId="698414E2" w:rsidR="007823F9" w:rsidRDefault="007823F9" w:rsidP="008F05DD"/>
    <w:p w14:paraId="48776E0B" w14:textId="77777777" w:rsidR="007823F9" w:rsidRDefault="007823F9" w:rsidP="008F05DD"/>
    <w:p w14:paraId="3B09DB9F" w14:textId="396614E7" w:rsidR="007823F9" w:rsidRDefault="007823F9" w:rsidP="008F05DD"/>
    <w:p w14:paraId="6DBF0691" w14:textId="77777777" w:rsidR="007823F9" w:rsidRDefault="007823F9" w:rsidP="008F05DD"/>
    <w:p w14:paraId="4750F9D6" w14:textId="6C4BC7E7" w:rsidR="007823F9" w:rsidRDefault="007823F9" w:rsidP="008F05DD"/>
    <w:p w14:paraId="30F03AA0" w14:textId="77777777" w:rsidR="007823F9" w:rsidRDefault="007823F9" w:rsidP="008F05DD"/>
    <w:p w14:paraId="783515DD" w14:textId="309DF704" w:rsidR="007823F9" w:rsidRDefault="007823F9" w:rsidP="008F05DD"/>
    <w:p w14:paraId="0587E371" w14:textId="6C002F83" w:rsidR="007823F9" w:rsidRDefault="007823F9" w:rsidP="008F05DD"/>
    <w:p w14:paraId="62615FE7" w14:textId="77777777" w:rsidR="007823F9" w:rsidRDefault="007823F9" w:rsidP="008F05DD"/>
    <w:p w14:paraId="0C719614" w14:textId="77777777" w:rsidR="007823F9" w:rsidRDefault="007823F9" w:rsidP="008F05DD"/>
    <w:p w14:paraId="513563AD" w14:textId="7D7F0208" w:rsidR="007823F9" w:rsidRDefault="007823F9" w:rsidP="008F05DD"/>
    <w:p w14:paraId="42DF6367" w14:textId="77777777" w:rsidR="007823F9" w:rsidRDefault="007823F9" w:rsidP="008F05DD"/>
    <w:p w14:paraId="735E223F" w14:textId="77777777" w:rsidR="007823F9" w:rsidRDefault="007823F9" w:rsidP="008F05DD"/>
    <w:p w14:paraId="7E7CFBD7" w14:textId="72FFB785" w:rsidR="00550193" w:rsidRPr="009B00C2" w:rsidRDefault="00550193" w:rsidP="00550193">
      <w:pPr>
        <w:pStyle w:val="Titre1"/>
        <w:ind w:left="357" w:hanging="357"/>
      </w:pPr>
      <w:bookmarkStart w:id="59" w:name="_Toc129096338"/>
      <w:r>
        <w:t>cpf</w:t>
      </w:r>
      <w:r w:rsidR="004F7903">
        <w:t>  COMPTE PERSONNEL DE FORMATION</w:t>
      </w:r>
      <w:bookmarkEnd w:id="59"/>
    </w:p>
    <w:p w14:paraId="006B7612" w14:textId="38F9BC53" w:rsidR="00BC707E" w:rsidRPr="001012C9" w:rsidRDefault="00BC707E" w:rsidP="007F4C74">
      <w:pPr>
        <w:pStyle w:val="En-tte"/>
        <w:jc w:val="both"/>
      </w:pPr>
      <w:r w:rsidRPr="001012C9">
        <w:t>Le CPF est un droit universel d’évolution professionnelle attaché à la personne tout au long de la vie active. Il a pour ambition d’accroître le niveau de qualification de chacun et de sécuriser le parcours professionnel.</w:t>
      </w:r>
      <w:r w:rsidR="001012C9">
        <w:t xml:space="preserve"> </w:t>
      </w:r>
      <w:r w:rsidRPr="001012C9">
        <w:t xml:space="preserve">500 € par an sont acquis jusqu'à un plafond de 5000€ par tous les salariés travaillant au moins à mi-temps. </w:t>
      </w:r>
    </w:p>
    <w:p w14:paraId="065731B1" w14:textId="5A1A0D98" w:rsidR="001E3A79" w:rsidRDefault="001E3A79" w:rsidP="001E3A79"/>
    <w:p w14:paraId="4026AEB9" w14:textId="7190580B" w:rsidR="001E3A79" w:rsidRDefault="001E3A79" w:rsidP="001E3A79">
      <w:pPr>
        <w:pStyle w:val="Titre2"/>
      </w:pPr>
      <w:bookmarkStart w:id="60" w:name="_Toc128559122"/>
      <w:bookmarkStart w:id="61" w:name="_Toc129096339"/>
      <w:r>
        <w:t>Financement autonome ou avec l’entreprise</w:t>
      </w:r>
      <w:bookmarkEnd w:id="60"/>
      <w:bookmarkEnd w:id="61"/>
    </w:p>
    <w:p w14:paraId="5F5DED04" w14:textId="3129513E" w:rsidR="001E3A79" w:rsidRPr="001E3A79" w:rsidRDefault="001E3A79" w:rsidP="001E3A79">
      <w:pPr>
        <w:rPr>
          <w:b/>
          <w:bCs/>
        </w:rPr>
      </w:pPr>
      <w:r w:rsidRPr="001E3A79">
        <w:rPr>
          <w:b/>
          <w:bCs/>
        </w:rPr>
        <w:t>Projet autonome :</w:t>
      </w:r>
    </w:p>
    <w:p w14:paraId="00DB7275" w14:textId="77777777" w:rsidR="001E3A79" w:rsidRDefault="001E3A79" w:rsidP="001E3A79">
      <w:pPr>
        <w:jc w:val="both"/>
        <w:rPr>
          <w:rFonts w:ascii="Arial" w:hAnsi="Arial" w:cs="Arial"/>
          <w:color w:val="1F1F1F"/>
          <w:szCs w:val="22"/>
        </w:rPr>
      </w:pPr>
      <w:r w:rsidRPr="001E3A79">
        <w:rPr>
          <w:rFonts w:ascii="Arial" w:hAnsi="Arial" w:cs="Arial"/>
          <w:color w:val="1F1F1F"/>
          <w:szCs w:val="22"/>
        </w:rPr>
        <w:t>Tout salarié dispose d’un compte personnel de formation (</w:t>
      </w:r>
      <w:hyperlink r:id="rId45" w:history="1">
        <w:r w:rsidRPr="001E3A79">
          <w:rPr>
            <w:rStyle w:val="Lienhypertexte"/>
            <w:rFonts w:ascii="Arial" w:hAnsi="Arial" w:cs="Arial"/>
            <w:color w:val="7850DC"/>
            <w:szCs w:val="22"/>
          </w:rPr>
          <w:t>CPF</w:t>
        </w:r>
      </w:hyperlink>
      <w:r w:rsidRPr="001E3A79">
        <w:rPr>
          <w:rFonts w:ascii="Arial" w:hAnsi="Arial" w:cs="Arial"/>
          <w:color w:val="1F1F1F"/>
          <w:szCs w:val="22"/>
        </w:rPr>
        <w:t>) crédité chaque année en euros. Il permet de financer une action de formation. Grâce à une application mobile et à un site web dédiés,</w:t>
      </w:r>
      <w:r>
        <w:rPr>
          <w:rFonts w:ascii="Arial" w:hAnsi="Arial" w:cs="Arial"/>
          <w:color w:val="1F1F1F"/>
          <w:szCs w:val="22"/>
        </w:rPr>
        <w:t xml:space="preserve"> il est possible de choisir, de s’inscrire et de payer la formation. </w:t>
      </w:r>
    </w:p>
    <w:p w14:paraId="60ABD9EA" w14:textId="77777777" w:rsidR="001E3A79" w:rsidRDefault="001E3A79" w:rsidP="001E3A79">
      <w:pPr>
        <w:jc w:val="both"/>
        <w:rPr>
          <w:rFonts w:ascii="Arial" w:hAnsi="Arial" w:cs="Arial"/>
          <w:color w:val="1F1F1F"/>
          <w:szCs w:val="22"/>
        </w:rPr>
      </w:pPr>
      <w:r>
        <w:rPr>
          <w:rFonts w:ascii="Arial" w:hAnsi="Arial" w:cs="Arial"/>
          <w:color w:val="1F1F1F"/>
          <w:szCs w:val="22"/>
        </w:rPr>
        <w:t>Le CPF est géré par la Caisse des dépôts et consignations.</w:t>
      </w:r>
    </w:p>
    <w:p w14:paraId="46A74BAA" w14:textId="77777777" w:rsidR="001E3A79" w:rsidRDefault="001E3A79" w:rsidP="001E3A79">
      <w:pPr>
        <w:jc w:val="both"/>
        <w:rPr>
          <w:rFonts w:ascii="Arial" w:hAnsi="Arial" w:cs="Arial"/>
          <w:color w:val="1F1F1F"/>
          <w:szCs w:val="22"/>
        </w:rPr>
      </w:pPr>
    </w:p>
    <w:p w14:paraId="760F7075" w14:textId="3EDD3A0B" w:rsidR="001E3A79" w:rsidRPr="001E3A79" w:rsidRDefault="001E3A79" w:rsidP="001E3A79">
      <w:pPr>
        <w:pStyle w:val="NormalWeb"/>
        <w:spacing w:before="0" w:beforeAutospacing="0" w:after="0" w:afterAutospacing="0"/>
        <w:rPr>
          <w:rFonts w:ascii="Arial" w:hAnsi="Arial" w:cs="Arial"/>
          <w:b/>
          <w:bCs/>
          <w:color w:val="1F1F1F"/>
          <w:sz w:val="20"/>
          <w:szCs w:val="20"/>
        </w:rPr>
      </w:pPr>
      <w:r w:rsidRPr="001E3A79">
        <w:rPr>
          <w:rFonts w:ascii="Arial" w:hAnsi="Arial" w:cs="Arial"/>
          <w:b/>
          <w:bCs/>
          <w:color w:val="1F1F1F"/>
          <w:sz w:val="20"/>
          <w:szCs w:val="20"/>
        </w:rPr>
        <w:t>Formation à l’initiative de l’entreprise :</w:t>
      </w:r>
    </w:p>
    <w:p w14:paraId="2FB39E53" w14:textId="415C9BB5" w:rsidR="004F7903" w:rsidRPr="001E3A79" w:rsidRDefault="004F7903" w:rsidP="001E3A79">
      <w:pPr>
        <w:pStyle w:val="NormalWeb"/>
        <w:spacing w:before="0" w:beforeAutospacing="0" w:after="0" w:afterAutospacing="0"/>
        <w:rPr>
          <w:rFonts w:ascii="Arial" w:hAnsi="Arial" w:cs="Arial"/>
          <w:color w:val="1F1F1F"/>
          <w:sz w:val="20"/>
          <w:szCs w:val="20"/>
        </w:rPr>
      </w:pPr>
      <w:r w:rsidRPr="001E3A79">
        <w:rPr>
          <w:rFonts w:ascii="Arial" w:hAnsi="Arial" w:cs="Arial"/>
          <w:color w:val="1F1F1F"/>
          <w:sz w:val="20"/>
          <w:szCs w:val="20"/>
        </w:rPr>
        <w:t xml:space="preserve">Si </w:t>
      </w:r>
      <w:r w:rsidR="001E3A79">
        <w:rPr>
          <w:rFonts w:ascii="Arial" w:hAnsi="Arial" w:cs="Arial"/>
          <w:color w:val="1F1F1F"/>
          <w:sz w:val="20"/>
          <w:szCs w:val="20"/>
        </w:rPr>
        <w:t>l’</w:t>
      </w:r>
      <w:r w:rsidRPr="001E3A79">
        <w:rPr>
          <w:rFonts w:ascii="Arial" w:hAnsi="Arial" w:cs="Arial"/>
          <w:color w:val="1F1F1F"/>
          <w:sz w:val="20"/>
          <w:szCs w:val="20"/>
        </w:rPr>
        <w:t xml:space="preserve">employeur est à l’initiative de </w:t>
      </w:r>
      <w:r w:rsidR="001E3A79">
        <w:rPr>
          <w:rFonts w:ascii="Arial" w:hAnsi="Arial" w:cs="Arial"/>
          <w:color w:val="1F1F1F"/>
          <w:sz w:val="20"/>
          <w:szCs w:val="20"/>
        </w:rPr>
        <w:t>la</w:t>
      </w:r>
      <w:r w:rsidRPr="001E3A79">
        <w:rPr>
          <w:rFonts w:ascii="Arial" w:hAnsi="Arial" w:cs="Arial"/>
          <w:color w:val="1F1F1F"/>
          <w:sz w:val="20"/>
          <w:szCs w:val="20"/>
        </w:rPr>
        <w:t xml:space="preserve"> formation, les frais pédagogiques et certains frais annexes peuvent être pris en charge par</w:t>
      </w:r>
      <w:r w:rsidR="00450E9A">
        <w:rPr>
          <w:rFonts w:ascii="Arial" w:hAnsi="Arial" w:cs="Arial"/>
          <w:color w:val="1F1F1F"/>
          <w:sz w:val="20"/>
          <w:szCs w:val="20"/>
        </w:rPr>
        <w:t xml:space="preserve"> l’entreprise avec la possibilité d’un financement par l’</w:t>
      </w:r>
      <w:r w:rsidRPr="001E3A79">
        <w:rPr>
          <w:rFonts w:ascii="Arial" w:hAnsi="Arial" w:cs="Arial"/>
          <w:color w:val="1F1F1F"/>
          <w:sz w:val="20"/>
          <w:szCs w:val="20"/>
        </w:rPr>
        <w:t xml:space="preserve">Atlas </w:t>
      </w:r>
      <w:r w:rsidR="001E3A79">
        <w:rPr>
          <w:rFonts w:ascii="Arial" w:hAnsi="Arial" w:cs="Arial"/>
          <w:color w:val="1F1F1F"/>
          <w:sz w:val="20"/>
          <w:szCs w:val="20"/>
        </w:rPr>
        <w:t>(OPCO)</w:t>
      </w:r>
      <w:r w:rsidRPr="001E3A79">
        <w:rPr>
          <w:rFonts w:ascii="Arial" w:hAnsi="Arial" w:cs="Arial"/>
          <w:color w:val="1F1F1F"/>
          <w:sz w:val="20"/>
          <w:szCs w:val="20"/>
        </w:rPr>
        <w:t>.</w:t>
      </w:r>
    </w:p>
    <w:p w14:paraId="229C5ACE" w14:textId="6DDF8ACA" w:rsidR="00BC707E" w:rsidRDefault="00BC707E" w:rsidP="008F05DD">
      <w:pPr>
        <w:rPr>
          <w:rFonts w:ascii="Arial" w:hAnsi="Arial" w:cs="Arial"/>
        </w:rPr>
      </w:pPr>
    </w:p>
    <w:p w14:paraId="33DC58E6" w14:textId="274B5097" w:rsidR="006A0E32" w:rsidRDefault="006A0E32" w:rsidP="008F05DD">
      <w:pPr>
        <w:rPr>
          <w:rFonts w:ascii="Arial" w:hAnsi="Arial" w:cs="Arial"/>
        </w:rPr>
      </w:pPr>
    </w:p>
    <w:p w14:paraId="1DD6CF55" w14:textId="2F7FD9F2" w:rsidR="003A6CF2" w:rsidRPr="004F7903" w:rsidRDefault="004F7903" w:rsidP="004F7903">
      <w:pPr>
        <w:pStyle w:val="Titre1"/>
        <w:ind w:left="357" w:hanging="357"/>
      </w:pPr>
      <w:bookmarkStart w:id="62" w:name="_Toc129096340"/>
      <w:r>
        <w:t xml:space="preserve">ptp : </w:t>
      </w:r>
      <w:r w:rsidRPr="004F7903">
        <w:t>PROJET DE TRANSITION PROFESSIONNELLE</w:t>
      </w:r>
      <w:bookmarkEnd w:id="62"/>
    </w:p>
    <w:p w14:paraId="3602F309" w14:textId="77777777" w:rsidR="006A0E32" w:rsidRDefault="001E3A79" w:rsidP="006A0E32">
      <w:pPr>
        <w:pStyle w:val="NormalWeb"/>
        <w:spacing w:before="0" w:beforeAutospacing="0" w:after="0" w:afterAutospacing="0"/>
        <w:rPr>
          <w:rFonts w:asciiTheme="minorHAnsi" w:hAnsiTheme="minorHAnsi" w:cstheme="minorHAnsi"/>
          <w:color w:val="1F1F1F"/>
          <w:sz w:val="20"/>
          <w:szCs w:val="20"/>
        </w:rPr>
      </w:pPr>
      <w:r w:rsidRPr="006A0E32">
        <w:rPr>
          <w:rFonts w:asciiTheme="minorHAnsi" w:hAnsiTheme="minorHAnsi" w:cstheme="minorHAnsi"/>
          <w:color w:val="1F1F1F"/>
          <w:sz w:val="20"/>
          <w:szCs w:val="20"/>
        </w:rPr>
        <w:t xml:space="preserve">Ce dispositif remplace l’ancien congé individuel de formation (CIF). </w:t>
      </w:r>
    </w:p>
    <w:p w14:paraId="7A00306A" w14:textId="10BA2C6D" w:rsidR="001E3A79" w:rsidRDefault="001E3A79" w:rsidP="006A0E32">
      <w:pPr>
        <w:pStyle w:val="NormalWeb"/>
        <w:spacing w:before="0" w:beforeAutospacing="0" w:after="0" w:afterAutospacing="0"/>
        <w:jc w:val="both"/>
        <w:rPr>
          <w:rFonts w:asciiTheme="minorHAnsi" w:hAnsiTheme="minorHAnsi" w:cstheme="minorHAnsi"/>
          <w:color w:val="1F1F1F"/>
          <w:sz w:val="20"/>
          <w:szCs w:val="20"/>
        </w:rPr>
      </w:pPr>
      <w:r w:rsidRPr="006A0E32">
        <w:rPr>
          <w:rFonts w:asciiTheme="minorHAnsi" w:hAnsiTheme="minorHAnsi" w:cstheme="minorHAnsi"/>
          <w:color w:val="1F1F1F"/>
          <w:sz w:val="20"/>
          <w:szCs w:val="20"/>
        </w:rPr>
        <w:t xml:space="preserve">Il mobilise </w:t>
      </w:r>
      <w:r w:rsidR="006A0E32">
        <w:rPr>
          <w:rFonts w:asciiTheme="minorHAnsi" w:hAnsiTheme="minorHAnsi" w:cstheme="minorHAnsi"/>
          <w:color w:val="1F1F1F"/>
          <w:sz w:val="20"/>
          <w:szCs w:val="20"/>
        </w:rPr>
        <w:t>le</w:t>
      </w:r>
      <w:r w:rsidRPr="006A0E32">
        <w:rPr>
          <w:rFonts w:asciiTheme="minorHAnsi" w:hAnsiTheme="minorHAnsi" w:cstheme="minorHAnsi"/>
          <w:color w:val="1F1F1F"/>
          <w:sz w:val="20"/>
          <w:szCs w:val="20"/>
        </w:rPr>
        <w:t xml:space="preserve"> CPF et permet de financer des formations certifiantes en lien avec un projet de reconversion</w:t>
      </w:r>
      <w:r w:rsidR="006A0E32">
        <w:rPr>
          <w:rFonts w:asciiTheme="minorHAnsi" w:hAnsiTheme="minorHAnsi" w:cstheme="minorHAnsi"/>
          <w:color w:val="1F1F1F"/>
          <w:sz w:val="20"/>
          <w:szCs w:val="20"/>
        </w:rPr>
        <w:t> :</w:t>
      </w:r>
    </w:p>
    <w:p w14:paraId="2828CEB3" w14:textId="3F91C9B4" w:rsidR="006A0E32" w:rsidRDefault="006A0E32" w:rsidP="006A0E32">
      <w:pPr>
        <w:pStyle w:val="NormalWeb"/>
        <w:spacing w:before="0" w:beforeAutospacing="0" w:after="0" w:afterAutospacing="0"/>
        <w:rPr>
          <w:rFonts w:asciiTheme="minorHAnsi" w:hAnsiTheme="minorHAnsi" w:cstheme="minorHAnsi"/>
          <w:color w:val="1F1F1F"/>
          <w:sz w:val="20"/>
          <w:szCs w:val="20"/>
        </w:rPr>
      </w:pPr>
    </w:p>
    <w:p w14:paraId="56F3D72E" w14:textId="12FDE6B3" w:rsidR="006A0E32" w:rsidRPr="006A0E32" w:rsidRDefault="006A0E32" w:rsidP="006A0E32">
      <w:pPr>
        <w:pStyle w:val="NormalWeb"/>
        <w:spacing w:before="0" w:beforeAutospacing="0" w:after="0" w:afterAutospacing="0"/>
        <w:rPr>
          <w:rFonts w:ascii="Arial" w:hAnsi="Arial" w:cs="Arial"/>
          <w:color w:val="1F1F1F"/>
          <w:sz w:val="20"/>
          <w:szCs w:val="20"/>
        </w:rPr>
      </w:pPr>
      <w:r w:rsidRPr="006A0E32">
        <w:rPr>
          <w:rFonts w:ascii="Arial" w:hAnsi="Arial" w:cs="Arial"/>
          <w:color w:val="1F1F1F"/>
          <w:sz w:val="20"/>
          <w:szCs w:val="20"/>
        </w:rPr>
        <w:t>Il permet d’accéder à des formations :</w:t>
      </w:r>
    </w:p>
    <w:p w14:paraId="151817BB" w14:textId="77777777" w:rsidR="006A0E32" w:rsidRPr="006A0E32" w:rsidRDefault="006A0E32" w:rsidP="006A0E32">
      <w:pPr>
        <w:pStyle w:val="NormalWeb"/>
        <w:spacing w:before="0" w:beforeAutospacing="0" w:after="0" w:afterAutospacing="0"/>
        <w:rPr>
          <w:rFonts w:ascii="Arial" w:hAnsi="Arial" w:cs="Arial"/>
          <w:color w:val="1F1F1F"/>
          <w:sz w:val="20"/>
          <w:szCs w:val="20"/>
        </w:rPr>
      </w:pPr>
    </w:p>
    <w:p w14:paraId="1D9A1072" w14:textId="17895D34" w:rsidR="004F7903" w:rsidRPr="006A0E32" w:rsidRDefault="006A0E32" w:rsidP="009036C5">
      <w:pPr>
        <w:numPr>
          <w:ilvl w:val="0"/>
          <w:numId w:val="18"/>
        </w:numPr>
        <w:tabs>
          <w:tab w:val="left" w:pos="284"/>
        </w:tabs>
        <w:ind w:left="284" w:hanging="284"/>
        <w:rPr>
          <w:rFonts w:ascii="Arial" w:hAnsi="Arial" w:cs="Arial"/>
          <w:color w:val="1F1F1F"/>
        </w:rPr>
      </w:pPr>
      <w:r w:rsidRPr="006A0E32">
        <w:rPr>
          <w:rFonts w:ascii="Arial" w:hAnsi="Arial" w:cs="Arial"/>
          <w:color w:val="1F1F1F"/>
        </w:rPr>
        <w:t xml:space="preserve">Pour </w:t>
      </w:r>
      <w:r w:rsidR="004F7903" w:rsidRPr="006A0E32">
        <w:rPr>
          <w:rFonts w:ascii="Arial" w:hAnsi="Arial" w:cs="Arial"/>
          <w:color w:val="1F1F1F"/>
        </w:rPr>
        <w:t>obtenir un diplôme, un titre à finalité professionnelle ou un certificat de qualification professionnelle (</w:t>
      </w:r>
      <w:hyperlink r:id="rId46" w:history="1">
        <w:r w:rsidR="004F7903" w:rsidRPr="006A0E32">
          <w:rPr>
            <w:rStyle w:val="Lienhypertexte"/>
            <w:rFonts w:ascii="Arial" w:hAnsi="Arial" w:cs="Arial"/>
            <w:color w:val="7850DC"/>
          </w:rPr>
          <w:t>CQP</w:t>
        </w:r>
      </w:hyperlink>
      <w:r w:rsidR="004F7903" w:rsidRPr="006A0E32">
        <w:rPr>
          <w:rFonts w:ascii="Arial" w:hAnsi="Arial" w:cs="Arial"/>
          <w:color w:val="1F1F1F"/>
        </w:rPr>
        <w:t>), inscrits au Répertoire national des certifications professionnelles (</w:t>
      </w:r>
      <w:hyperlink r:id="rId47" w:tgtFrame="_blank" w:history="1">
        <w:r w:rsidR="004F7903" w:rsidRPr="006A0E32">
          <w:rPr>
            <w:rStyle w:val="Lienhypertexte"/>
            <w:rFonts w:ascii="Arial" w:hAnsi="Arial" w:cs="Arial"/>
            <w:color w:val="7850DC"/>
          </w:rPr>
          <w:t>RNCP</w:t>
        </w:r>
      </w:hyperlink>
      <w:r w:rsidR="004F7903" w:rsidRPr="006A0E32">
        <w:rPr>
          <w:rFonts w:ascii="Arial" w:hAnsi="Arial" w:cs="Arial"/>
          <w:color w:val="1F1F1F"/>
        </w:rPr>
        <w:t>) </w:t>
      </w:r>
    </w:p>
    <w:p w14:paraId="3A759A3D" w14:textId="1EFE7CE7" w:rsidR="004F7903" w:rsidRPr="006A0E32" w:rsidRDefault="006A0E32" w:rsidP="009036C5">
      <w:pPr>
        <w:numPr>
          <w:ilvl w:val="0"/>
          <w:numId w:val="18"/>
        </w:numPr>
        <w:tabs>
          <w:tab w:val="left" w:pos="284"/>
        </w:tabs>
        <w:ind w:left="284" w:hanging="284"/>
        <w:rPr>
          <w:rFonts w:ascii="Arial" w:hAnsi="Arial" w:cs="Arial"/>
          <w:color w:val="1F1F1F"/>
        </w:rPr>
      </w:pPr>
      <w:r w:rsidRPr="006A0E32">
        <w:rPr>
          <w:rFonts w:ascii="Arial" w:hAnsi="Arial" w:cs="Arial"/>
          <w:color w:val="1F1F1F"/>
        </w:rPr>
        <w:t xml:space="preserve">Pour obtenir </w:t>
      </w:r>
      <w:r w:rsidR="004F7903" w:rsidRPr="006A0E32">
        <w:rPr>
          <w:rFonts w:ascii="Arial" w:hAnsi="Arial" w:cs="Arial"/>
          <w:color w:val="1F1F1F"/>
        </w:rPr>
        <w:t>une certification ou une habilitation enregistrée au répertoire spécifique des certifications et habilitations (</w:t>
      </w:r>
      <w:hyperlink r:id="rId48" w:tgtFrame="_blank" w:history="1">
        <w:r w:rsidR="004F7903" w:rsidRPr="006A0E32">
          <w:rPr>
            <w:rStyle w:val="Lienhypertexte"/>
            <w:rFonts w:ascii="Arial" w:hAnsi="Arial" w:cs="Arial"/>
            <w:color w:val="7850DC"/>
          </w:rPr>
          <w:t>RSCH</w:t>
        </w:r>
      </w:hyperlink>
      <w:r w:rsidR="004F7903" w:rsidRPr="006A0E32">
        <w:rPr>
          <w:rFonts w:ascii="Arial" w:hAnsi="Arial" w:cs="Arial"/>
          <w:color w:val="1F1F1F"/>
        </w:rPr>
        <w:t>)</w:t>
      </w:r>
    </w:p>
    <w:p w14:paraId="240A71B4" w14:textId="77777777" w:rsidR="006A0E32" w:rsidRPr="006A0E32" w:rsidRDefault="006A0E32" w:rsidP="006A0E32">
      <w:pPr>
        <w:tabs>
          <w:tab w:val="left" w:pos="284"/>
        </w:tabs>
        <w:ind w:left="284" w:hanging="284"/>
        <w:rPr>
          <w:rFonts w:ascii="Arial" w:hAnsi="Arial" w:cs="Arial"/>
          <w:color w:val="1F1F1F"/>
        </w:rPr>
      </w:pPr>
    </w:p>
    <w:p w14:paraId="4CAAF22C" w14:textId="3055C74E" w:rsidR="004F7903" w:rsidRPr="006A0E32" w:rsidRDefault="004F7903" w:rsidP="006A0E32">
      <w:pPr>
        <w:pStyle w:val="NormalWeb"/>
        <w:spacing w:before="0" w:beforeAutospacing="0" w:after="0" w:afterAutospacing="0"/>
        <w:rPr>
          <w:rFonts w:ascii="Arial" w:hAnsi="Arial" w:cs="Arial"/>
          <w:color w:val="1F1F1F"/>
          <w:sz w:val="20"/>
          <w:szCs w:val="20"/>
        </w:rPr>
      </w:pPr>
      <w:r w:rsidRPr="006A0E32">
        <w:rPr>
          <w:rFonts w:ascii="Arial" w:hAnsi="Arial" w:cs="Arial"/>
          <w:color w:val="1F1F1F"/>
          <w:sz w:val="20"/>
          <w:szCs w:val="20"/>
        </w:rPr>
        <w:t xml:space="preserve">Ces actions </w:t>
      </w:r>
      <w:r w:rsidR="006A0E32">
        <w:rPr>
          <w:rFonts w:ascii="Arial" w:hAnsi="Arial" w:cs="Arial"/>
          <w:color w:val="1F1F1F"/>
          <w:sz w:val="20"/>
          <w:szCs w:val="20"/>
        </w:rPr>
        <w:t>peuvent</w:t>
      </w:r>
      <w:r w:rsidRPr="006A0E32">
        <w:rPr>
          <w:rFonts w:ascii="Arial" w:hAnsi="Arial" w:cs="Arial"/>
          <w:color w:val="1F1F1F"/>
          <w:sz w:val="20"/>
          <w:szCs w:val="20"/>
        </w:rPr>
        <w:t xml:space="preserve"> être suivies grâce à la mobilisation d</w:t>
      </w:r>
      <w:r w:rsidR="006A0E32">
        <w:rPr>
          <w:rFonts w:ascii="Arial" w:hAnsi="Arial" w:cs="Arial"/>
          <w:color w:val="1F1F1F"/>
          <w:sz w:val="20"/>
          <w:szCs w:val="20"/>
        </w:rPr>
        <w:t xml:space="preserve">u </w:t>
      </w:r>
      <w:r w:rsidRPr="006A0E32">
        <w:rPr>
          <w:rFonts w:ascii="Arial" w:hAnsi="Arial" w:cs="Arial"/>
          <w:color w:val="1F1F1F"/>
          <w:sz w:val="20"/>
          <w:szCs w:val="20"/>
        </w:rPr>
        <w:t>compte personnel de formation (</w:t>
      </w:r>
      <w:hyperlink r:id="rId49" w:history="1">
        <w:r w:rsidRPr="006A0E32">
          <w:rPr>
            <w:rStyle w:val="Lienhypertexte"/>
            <w:rFonts w:ascii="Arial" w:hAnsi="Arial" w:cs="Arial"/>
            <w:color w:val="7850DC"/>
            <w:sz w:val="20"/>
            <w:szCs w:val="20"/>
          </w:rPr>
          <w:t>CPF</w:t>
        </w:r>
      </w:hyperlink>
      <w:r w:rsidRPr="006A0E32">
        <w:rPr>
          <w:rFonts w:ascii="Arial" w:hAnsi="Arial" w:cs="Arial"/>
          <w:color w:val="1F1F1F"/>
          <w:sz w:val="20"/>
          <w:szCs w:val="20"/>
        </w:rPr>
        <w:t>).</w:t>
      </w:r>
    </w:p>
    <w:p w14:paraId="537032CA" w14:textId="12594840" w:rsidR="004F7903" w:rsidRDefault="004F7903" w:rsidP="00791F45">
      <w:pPr>
        <w:jc w:val="both"/>
        <w:rPr>
          <w:rFonts w:ascii="Arial" w:hAnsi="Arial"/>
        </w:rPr>
      </w:pPr>
    </w:p>
    <w:p w14:paraId="06358310" w14:textId="4DF1BF0C" w:rsidR="004F7903" w:rsidRDefault="004F7903" w:rsidP="00791F45">
      <w:pPr>
        <w:jc w:val="both"/>
        <w:rPr>
          <w:rFonts w:ascii="Arial" w:hAnsi="Arial"/>
        </w:rPr>
      </w:pPr>
    </w:p>
    <w:p w14:paraId="6A103378" w14:textId="159D8261" w:rsidR="004F7903" w:rsidRPr="004F7903" w:rsidRDefault="004F7903" w:rsidP="004F7903">
      <w:pPr>
        <w:pStyle w:val="Titre1"/>
        <w:ind w:left="357" w:hanging="357"/>
      </w:pPr>
      <w:bookmarkStart w:id="63" w:name="_Toc129096341"/>
      <w:r>
        <w:t xml:space="preserve">VAE : </w:t>
      </w:r>
      <w:r w:rsidRPr="004F7903">
        <w:t>VALIDATION DES ACQUIS DE L’EXPERIENCE</w:t>
      </w:r>
      <w:bookmarkEnd w:id="63"/>
    </w:p>
    <w:p w14:paraId="7F1DE9EA" w14:textId="368FDC64" w:rsidR="004F7903" w:rsidRPr="006A0E32" w:rsidRDefault="004F7903" w:rsidP="007F4C74">
      <w:pPr>
        <w:pStyle w:val="NormalWeb"/>
        <w:jc w:val="both"/>
        <w:rPr>
          <w:rFonts w:asciiTheme="minorHAnsi" w:hAnsiTheme="minorHAnsi" w:cstheme="minorHAnsi"/>
          <w:color w:val="1F1F1F"/>
          <w:sz w:val="20"/>
          <w:szCs w:val="20"/>
        </w:rPr>
      </w:pPr>
      <w:r w:rsidRPr="006A0E32">
        <w:rPr>
          <w:rFonts w:asciiTheme="minorHAnsi" w:hAnsiTheme="minorHAnsi" w:cstheme="minorHAnsi"/>
          <w:color w:val="1F1F1F"/>
          <w:sz w:val="20"/>
          <w:szCs w:val="20"/>
        </w:rPr>
        <w:t xml:space="preserve">La validation des acquis de l’expérience (VAE) est accessible à tous. Pour prétendre à une VAE, il </w:t>
      </w:r>
      <w:r w:rsidR="006A0E32">
        <w:rPr>
          <w:rFonts w:asciiTheme="minorHAnsi" w:hAnsiTheme="minorHAnsi" w:cstheme="minorHAnsi"/>
          <w:color w:val="1F1F1F"/>
          <w:sz w:val="20"/>
          <w:szCs w:val="20"/>
        </w:rPr>
        <w:t xml:space="preserve">faut </w:t>
      </w:r>
      <w:r w:rsidRPr="006A0E32">
        <w:rPr>
          <w:rFonts w:asciiTheme="minorHAnsi" w:hAnsiTheme="minorHAnsi" w:cstheme="minorHAnsi"/>
          <w:color w:val="1F1F1F"/>
          <w:sz w:val="20"/>
          <w:szCs w:val="20"/>
        </w:rPr>
        <w:t xml:space="preserve">justifier d’au moins une année d’expérience à temps complet </w:t>
      </w:r>
      <w:r w:rsidR="006A0E32">
        <w:rPr>
          <w:rFonts w:asciiTheme="minorHAnsi" w:hAnsiTheme="minorHAnsi" w:cstheme="minorHAnsi"/>
          <w:color w:val="1F1F1F"/>
          <w:sz w:val="20"/>
          <w:szCs w:val="20"/>
        </w:rPr>
        <w:t>e</w:t>
      </w:r>
      <w:r w:rsidRPr="006A0E32">
        <w:rPr>
          <w:rFonts w:asciiTheme="minorHAnsi" w:hAnsiTheme="minorHAnsi" w:cstheme="minorHAnsi"/>
          <w:color w:val="1F1F1F"/>
          <w:sz w:val="20"/>
          <w:szCs w:val="20"/>
        </w:rPr>
        <w:t xml:space="preserve">n rapport direct avec la certification visée. </w:t>
      </w:r>
    </w:p>
    <w:p w14:paraId="42896577" w14:textId="454F0E1E" w:rsidR="004F7903" w:rsidRPr="006A0E32" w:rsidRDefault="004F7903" w:rsidP="006A0E32">
      <w:pPr>
        <w:pStyle w:val="NormalWeb"/>
        <w:jc w:val="both"/>
        <w:rPr>
          <w:rFonts w:asciiTheme="minorHAnsi" w:hAnsiTheme="minorHAnsi" w:cstheme="minorHAnsi"/>
          <w:color w:val="1F1F1F"/>
          <w:sz w:val="20"/>
          <w:szCs w:val="20"/>
        </w:rPr>
      </w:pPr>
      <w:r w:rsidRPr="006A0E32">
        <w:rPr>
          <w:rFonts w:asciiTheme="minorHAnsi" w:hAnsiTheme="minorHAnsi" w:cstheme="minorHAnsi"/>
          <w:color w:val="1F1F1F"/>
          <w:sz w:val="20"/>
          <w:szCs w:val="20"/>
        </w:rPr>
        <w:t xml:space="preserve">L’objectif d’une VAE est d’obtenir une qualification reconnue dans </w:t>
      </w:r>
      <w:r w:rsidR="006A0E32">
        <w:rPr>
          <w:rFonts w:asciiTheme="minorHAnsi" w:hAnsiTheme="minorHAnsi" w:cstheme="minorHAnsi"/>
          <w:color w:val="1F1F1F"/>
          <w:sz w:val="20"/>
          <w:szCs w:val="20"/>
        </w:rPr>
        <w:t>un</w:t>
      </w:r>
      <w:r w:rsidRPr="006A0E32">
        <w:rPr>
          <w:rFonts w:asciiTheme="minorHAnsi" w:hAnsiTheme="minorHAnsi" w:cstheme="minorHAnsi"/>
          <w:color w:val="1F1F1F"/>
          <w:sz w:val="20"/>
          <w:szCs w:val="20"/>
        </w:rPr>
        <w:t xml:space="preserve"> secteur d’activité. Elle peut prendre la forme d’un diplôme, un titre ou une qualification à finalité professionnelle qui doivent être inscrits au répertoire national des certifications professionnelles (</w:t>
      </w:r>
      <w:hyperlink r:id="rId50" w:tgtFrame="_blank" w:history="1">
        <w:r w:rsidRPr="006A0E32">
          <w:rPr>
            <w:rStyle w:val="Lienhypertexte"/>
            <w:rFonts w:asciiTheme="minorHAnsi" w:hAnsiTheme="minorHAnsi" w:cstheme="minorHAnsi"/>
            <w:color w:val="7850DC"/>
            <w:sz w:val="20"/>
            <w:szCs w:val="20"/>
          </w:rPr>
          <w:t>RNCP</w:t>
        </w:r>
      </w:hyperlink>
      <w:r w:rsidRPr="006A0E32">
        <w:rPr>
          <w:rFonts w:asciiTheme="minorHAnsi" w:hAnsiTheme="minorHAnsi" w:cstheme="minorHAnsi"/>
          <w:color w:val="1F1F1F"/>
          <w:sz w:val="20"/>
          <w:szCs w:val="20"/>
        </w:rPr>
        <w:t>).</w:t>
      </w:r>
    </w:p>
    <w:p w14:paraId="26FD38F6" w14:textId="5B7EF714" w:rsidR="004F7903" w:rsidRDefault="004F7903" w:rsidP="00791F45">
      <w:pPr>
        <w:jc w:val="both"/>
        <w:rPr>
          <w:rFonts w:ascii="Arial" w:hAnsi="Arial"/>
        </w:rPr>
      </w:pPr>
    </w:p>
    <w:p w14:paraId="30D99F92" w14:textId="4BDB260A" w:rsidR="004F7903" w:rsidRPr="004F7903" w:rsidRDefault="004F7903" w:rsidP="004F7903">
      <w:pPr>
        <w:pStyle w:val="Titre1"/>
        <w:ind w:left="357" w:hanging="357"/>
      </w:pPr>
      <w:bookmarkStart w:id="64" w:name="_Toc129096342"/>
      <w:r w:rsidRPr="004F7903">
        <w:t>CEP : CONSEIL EN EVOLUTION PROFESSION</w:t>
      </w:r>
      <w:r w:rsidR="003B7C0E">
        <w:t>n</w:t>
      </w:r>
      <w:r w:rsidRPr="004F7903">
        <w:t>ELLE</w:t>
      </w:r>
      <w:bookmarkEnd w:id="64"/>
    </w:p>
    <w:p w14:paraId="4E9ED51F" w14:textId="545A465F" w:rsidR="00500EEE" w:rsidRPr="00500EEE" w:rsidRDefault="004F7903" w:rsidP="007F4C74">
      <w:pPr>
        <w:pStyle w:val="NormalWeb"/>
        <w:spacing w:before="0" w:beforeAutospacing="0" w:after="0" w:afterAutospacing="0"/>
        <w:jc w:val="both"/>
        <w:rPr>
          <w:rFonts w:asciiTheme="minorHAnsi" w:hAnsiTheme="minorHAnsi" w:cstheme="minorHAnsi"/>
          <w:color w:val="1F1F1F"/>
          <w:sz w:val="20"/>
          <w:szCs w:val="20"/>
        </w:rPr>
      </w:pPr>
      <w:r w:rsidRPr="00500EEE">
        <w:rPr>
          <w:rFonts w:asciiTheme="minorHAnsi" w:hAnsiTheme="minorHAnsi" w:cstheme="minorHAnsi"/>
          <w:color w:val="1F1F1F"/>
          <w:sz w:val="20"/>
          <w:szCs w:val="20"/>
        </w:rPr>
        <w:t xml:space="preserve">L’information, le conseil et l’accompagnement proposés par le CEP sont totalement gratuits. </w:t>
      </w:r>
    </w:p>
    <w:p w14:paraId="0EF8B455" w14:textId="5B69BD1D" w:rsidR="00500EEE" w:rsidRDefault="00500EEE" w:rsidP="007F4C74">
      <w:pPr>
        <w:pStyle w:val="NormalWeb"/>
        <w:spacing w:before="0" w:beforeAutospacing="0" w:after="0" w:afterAutospacing="0"/>
        <w:jc w:val="both"/>
        <w:rPr>
          <w:rFonts w:asciiTheme="minorHAnsi" w:hAnsiTheme="minorHAnsi" w:cstheme="minorHAnsi"/>
          <w:color w:val="1F1F1F"/>
          <w:sz w:val="20"/>
          <w:szCs w:val="20"/>
        </w:rPr>
      </w:pPr>
      <w:r>
        <w:rPr>
          <w:rFonts w:asciiTheme="minorHAnsi" w:hAnsiTheme="minorHAnsi" w:cstheme="minorHAnsi"/>
          <w:color w:val="1F1F1F"/>
          <w:sz w:val="20"/>
          <w:szCs w:val="20"/>
        </w:rPr>
        <w:t>Avec le CEP, le collaborateur peut</w:t>
      </w:r>
      <w:r w:rsidR="004F7903" w:rsidRPr="00500EEE">
        <w:rPr>
          <w:rFonts w:asciiTheme="minorHAnsi" w:hAnsiTheme="minorHAnsi" w:cstheme="minorHAnsi"/>
          <w:color w:val="1F1F1F"/>
          <w:sz w:val="20"/>
          <w:szCs w:val="20"/>
        </w:rPr>
        <w:t xml:space="preserve"> analyser </w:t>
      </w:r>
      <w:r>
        <w:rPr>
          <w:rFonts w:asciiTheme="minorHAnsi" w:hAnsiTheme="minorHAnsi" w:cstheme="minorHAnsi"/>
          <w:color w:val="1F1F1F"/>
          <w:sz w:val="20"/>
          <w:szCs w:val="20"/>
        </w:rPr>
        <w:t>son</w:t>
      </w:r>
      <w:r w:rsidR="004F7903" w:rsidRPr="00500EEE">
        <w:rPr>
          <w:rFonts w:asciiTheme="minorHAnsi" w:hAnsiTheme="minorHAnsi" w:cstheme="minorHAnsi"/>
          <w:color w:val="1F1F1F"/>
          <w:sz w:val="20"/>
          <w:szCs w:val="20"/>
        </w:rPr>
        <w:t xml:space="preserve"> environnement professionnel, (re)découvrir les métiers de </w:t>
      </w:r>
      <w:r>
        <w:rPr>
          <w:rFonts w:asciiTheme="minorHAnsi" w:hAnsiTheme="minorHAnsi" w:cstheme="minorHAnsi"/>
          <w:color w:val="1F1F1F"/>
          <w:sz w:val="20"/>
          <w:szCs w:val="20"/>
        </w:rPr>
        <w:t>son</w:t>
      </w:r>
      <w:r w:rsidR="004F7903" w:rsidRPr="00500EEE">
        <w:rPr>
          <w:rFonts w:asciiTheme="minorHAnsi" w:hAnsiTheme="minorHAnsi" w:cstheme="minorHAnsi"/>
          <w:color w:val="1F1F1F"/>
          <w:sz w:val="20"/>
          <w:szCs w:val="20"/>
        </w:rPr>
        <w:t xml:space="preserve"> secteur, </w:t>
      </w:r>
      <w:r>
        <w:rPr>
          <w:rFonts w:asciiTheme="minorHAnsi" w:hAnsiTheme="minorHAnsi" w:cstheme="minorHAnsi"/>
          <w:color w:val="1F1F1F"/>
          <w:sz w:val="20"/>
          <w:szCs w:val="20"/>
        </w:rPr>
        <w:t>se</w:t>
      </w:r>
      <w:r w:rsidR="004F7903" w:rsidRPr="00500EEE">
        <w:rPr>
          <w:rFonts w:asciiTheme="minorHAnsi" w:hAnsiTheme="minorHAnsi" w:cstheme="minorHAnsi"/>
          <w:color w:val="1F1F1F"/>
          <w:sz w:val="20"/>
          <w:szCs w:val="20"/>
        </w:rPr>
        <w:t xml:space="preserve"> renseigner sur les tendances et les opportunités. </w:t>
      </w:r>
    </w:p>
    <w:p w14:paraId="66CC14AE" w14:textId="4ADCDEAA" w:rsidR="004F7903" w:rsidRPr="00500EEE" w:rsidRDefault="004F7903" w:rsidP="007F4C74">
      <w:pPr>
        <w:pStyle w:val="NormalWeb"/>
        <w:spacing w:before="0" w:beforeAutospacing="0" w:after="0" w:afterAutospacing="0"/>
        <w:jc w:val="both"/>
        <w:rPr>
          <w:rFonts w:asciiTheme="minorHAnsi" w:hAnsiTheme="minorHAnsi" w:cstheme="minorHAnsi"/>
          <w:color w:val="1F1F1F"/>
          <w:sz w:val="20"/>
          <w:szCs w:val="20"/>
        </w:rPr>
      </w:pPr>
      <w:r w:rsidRPr="00500EEE">
        <w:rPr>
          <w:rFonts w:asciiTheme="minorHAnsi" w:hAnsiTheme="minorHAnsi" w:cstheme="minorHAnsi"/>
          <w:color w:val="1F1F1F"/>
          <w:sz w:val="20"/>
          <w:szCs w:val="20"/>
        </w:rPr>
        <w:t>Le CEP marque la première étape d’une éventuelle reconversion ou réorientation.</w:t>
      </w:r>
    </w:p>
    <w:p w14:paraId="3ED64684" w14:textId="6E36E043" w:rsidR="004F7903" w:rsidRDefault="004F7903" w:rsidP="00791F45">
      <w:pPr>
        <w:jc w:val="both"/>
        <w:rPr>
          <w:rFonts w:ascii="Arial" w:hAnsi="Arial"/>
        </w:rPr>
      </w:pPr>
    </w:p>
    <w:p w14:paraId="49095828" w14:textId="5FBAA161" w:rsidR="00500EEE" w:rsidRDefault="00500EEE" w:rsidP="00791F45">
      <w:pPr>
        <w:jc w:val="both"/>
        <w:rPr>
          <w:rFonts w:ascii="Arial" w:hAnsi="Arial"/>
        </w:rPr>
      </w:pPr>
    </w:p>
    <w:p w14:paraId="15CDEF4A" w14:textId="1861B6B0" w:rsidR="001012C9" w:rsidRDefault="001012C9" w:rsidP="00791F45">
      <w:pPr>
        <w:jc w:val="both"/>
        <w:rPr>
          <w:rFonts w:ascii="Arial" w:hAnsi="Arial"/>
        </w:rPr>
      </w:pPr>
    </w:p>
    <w:p w14:paraId="77AA3861" w14:textId="77777777" w:rsidR="001012C9" w:rsidRDefault="001012C9" w:rsidP="00791F45">
      <w:pPr>
        <w:jc w:val="both"/>
        <w:rPr>
          <w:rFonts w:ascii="Arial" w:hAnsi="Arial"/>
        </w:rPr>
      </w:pPr>
    </w:p>
    <w:p w14:paraId="4D4B39B0" w14:textId="32CDB1D4" w:rsidR="00500EEE" w:rsidRPr="00500EEE" w:rsidRDefault="00500EEE" w:rsidP="00500EEE">
      <w:pPr>
        <w:jc w:val="center"/>
        <w:rPr>
          <w:rFonts w:ascii="Arial" w:hAnsi="Arial"/>
          <w:b/>
          <w:bCs/>
          <w:color w:val="43279B" w:themeColor="accent1" w:themeShade="BF"/>
        </w:rPr>
      </w:pPr>
      <w:r w:rsidRPr="00500EEE">
        <w:rPr>
          <w:rFonts w:ascii="Arial" w:hAnsi="Arial"/>
          <w:b/>
          <w:bCs/>
          <w:color w:val="43279B" w:themeColor="accent1" w:themeShade="BF"/>
        </w:rPr>
        <w:sym w:font="Wingdings 2" w:char="F0B9"/>
      </w:r>
      <w:r w:rsidRPr="00500EEE">
        <w:rPr>
          <w:rFonts w:ascii="Arial" w:hAnsi="Arial"/>
          <w:b/>
          <w:bCs/>
          <w:color w:val="43279B" w:themeColor="accent1" w:themeShade="BF"/>
        </w:rPr>
        <w:sym w:font="Wingdings 2" w:char="F0B9"/>
      </w:r>
      <w:r w:rsidRPr="00500EEE">
        <w:rPr>
          <w:rFonts w:ascii="Arial" w:hAnsi="Arial"/>
          <w:b/>
          <w:bCs/>
          <w:color w:val="43279B" w:themeColor="accent1" w:themeShade="BF"/>
        </w:rPr>
        <w:sym w:font="Wingdings 2" w:char="F0B9"/>
      </w:r>
      <w:r w:rsidRPr="00500EEE">
        <w:rPr>
          <w:rFonts w:ascii="Arial" w:hAnsi="Arial"/>
          <w:b/>
          <w:bCs/>
          <w:color w:val="43279B" w:themeColor="accent1" w:themeShade="BF"/>
        </w:rPr>
        <w:sym w:font="Wingdings 2" w:char="F0B9"/>
      </w:r>
      <w:r w:rsidRPr="00500EEE">
        <w:rPr>
          <w:rFonts w:ascii="Arial" w:hAnsi="Arial"/>
          <w:b/>
          <w:bCs/>
          <w:color w:val="43279B" w:themeColor="accent1" w:themeShade="BF"/>
        </w:rPr>
        <w:sym w:font="Wingdings 2" w:char="F0B9"/>
      </w:r>
      <w:r w:rsidRPr="00500EEE">
        <w:rPr>
          <w:rFonts w:ascii="Arial" w:hAnsi="Arial"/>
          <w:b/>
          <w:bCs/>
          <w:color w:val="43279B" w:themeColor="accent1" w:themeShade="BF"/>
        </w:rPr>
        <w:sym w:font="Wingdings 2" w:char="F0B9"/>
      </w:r>
      <w:r w:rsidRPr="00500EEE">
        <w:rPr>
          <w:rFonts w:ascii="Arial" w:hAnsi="Arial"/>
          <w:b/>
          <w:bCs/>
          <w:color w:val="43279B" w:themeColor="accent1" w:themeShade="BF"/>
        </w:rPr>
        <w:sym w:font="Wingdings 2" w:char="F0B9"/>
      </w:r>
      <w:r w:rsidRPr="00500EEE">
        <w:rPr>
          <w:rFonts w:ascii="Arial" w:hAnsi="Arial"/>
          <w:b/>
          <w:bCs/>
          <w:color w:val="43279B" w:themeColor="accent1" w:themeShade="BF"/>
        </w:rPr>
        <w:sym w:font="Wingdings 2" w:char="F0B9"/>
      </w:r>
      <w:r w:rsidRPr="00500EEE">
        <w:rPr>
          <w:rFonts w:ascii="Arial" w:hAnsi="Arial"/>
          <w:b/>
          <w:bCs/>
          <w:color w:val="43279B" w:themeColor="accent1" w:themeShade="BF"/>
        </w:rPr>
        <w:sym w:font="Wingdings 2" w:char="F0B9"/>
      </w:r>
      <w:r w:rsidRPr="00500EEE">
        <w:rPr>
          <w:rFonts w:ascii="Arial" w:hAnsi="Arial"/>
          <w:b/>
          <w:bCs/>
          <w:color w:val="43279B" w:themeColor="accent1" w:themeShade="BF"/>
        </w:rPr>
        <w:sym w:font="Wingdings 2" w:char="F0B9"/>
      </w:r>
      <w:r w:rsidRPr="00500EEE">
        <w:rPr>
          <w:rFonts w:ascii="Arial" w:hAnsi="Arial"/>
          <w:b/>
          <w:bCs/>
          <w:color w:val="43279B" w:themeColor="accent1" w:themeShade="BF"/>
        </w:rPr>
        <w:sym w:font="Wingdings 2" w:char="F0B9"/>
      </w:r>
    </w:p>
    <w:sectPr w:rsidR="00500EEE" w:rsidRPr="00500EEE" w:rsidSect="00074DE2">
      <w:pgSz w:w="11906" w:h="16838"/>
      <w:pgMar w:top="0" w:right="1274"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FF482D" w14:textId="77777777" w:rsidR="007C62B3" w:rsidRDefault="007C62B3" w:rsidP="008F05DD">
      <w:r>
        <w:separator/>
      </w:r>
    </w:p>
    <w:p w14:paraId="3C80D218" w14:textId="77777777" w:rsidR="007C62B3" w:rsidRDefault="007C62B3" w:rsidP="008F05DD"/>
  </w:endnote>
  <w:endnote w:type="continuationSeparator" w:id="0">
    <w:p w14:paraId="2C5BBE6E" w14:textId="77777777" w:rsidR="007C62B3" w:rsidRDefault="007C62B3" w:rsidP="008F05DD">
      <w:r>
        <w:continuationSeparator/>
      </w:r>
    </w:p>
    <w:p w14:paraId="56A55CFF" w14:textId="77777777" w:rsidR="007C62B3" w:rsidRDefault="007C62B3" w:rsidP="008F05D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_sansregular">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D6E184" w14:textId="77777777" w:rsidR="00B101CE" w:rsidRDefault="00FB40CB" w:rsidP="00074DE2">
    <w:pPr>
      <w:pStyle w:val="Pieddepage"/>
      <w:tabs>
        <w:tab w:val="clear" w:pos="9072"/>
        <w:tab w:val="left" w:pos="5387"/>
      </w:tabs>
      <w:jc w:val="center"/>
    </w:pPr>
    <w:r>
      <w:fldChar w:fldCharType="begin"/>
    </w:r>
    <w:r>
      <w:instrText xml:space="preserve"> PAGE   \* MERGEFORMAT </w:instrText>
    </w:r>
    <w:r>
      <w:fldChar w:fldCharType="separate"/>
    </w:r>
    <w:r>
      <w:rPr>
        <w:noProof/>
      </w:rPr>
      <w:t>1</w:t>
    </w:r>
    <w:r>
      <w:fldChar w:fldCharType="end"/>
    </w:r>
    <w:r w:rsidR="00307651">
      <w:t xml:space="preserve"> </w:t>
    </w:r>
    <w:r w:rsidR="00BF7255">
      <w:t>/</w:t>
    </w:r>
    <w:r>
      <w:t xml:space="preserve"> </w:t>
    </w:r>
    <w:r w:rsidR="00CF29A3">
      <w:fldChar w:fldCharType="begin"/>
    </w:r>
    <w:r w:rsidR="00CF29A3">
      <w:instrText xml:space="preserve"> NUMPAGES  \* Arabic  \* MERGEFORMAT </w:instrText>
    </w:r>
    <w:r w:rsidR="00CF29A3">
      <w:fldChar w:fldCharType="separate"/>
    </w:r>
    <w:r w:rsidR="00307651">
      <w:rPr>
        <w:noProof/>
      </w:rPr>
      <w:t>3</w:t>
    </w:r>
    <w:r w:rsidR="00CF29A3">
      <w:rPr>
        <w:noProof/>
      </w:rPr>
      <w:fldChar w:fldCharType="end"/>
    </w:r>
    <w:r w:rsidR="00FB3B93">
      <w:rPr>
        <w:noProof/>
      </w:rPr>
      <w:drawing>
        <wp:anchor distT="0" distB="0" distL="114300" distR="114300" simplePos="0" relativeHeight="251664384" behindDoc="0" locked="1" layoutInCell="1" allowOverlap="1" wp14:anchorId="78112EAE" wp14:editId="3ED66297">
          <wp:simplePos x="0" y="0"/>
          <wp:positionH relativeFrom="margin">
            <wp:posOffset>5907405</wp:posOffset>
          </wp:positionH>
          <wp:positionV relativeFrom="paragraph">
            <wp:posOffset>-133350</wp:posOffset>
          </wp:positionV>
          <wp:extent cx="359410" cy="293370"/>
          <wp:effectExtent l="0" t="0" r="254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9410" cy="29337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348945" w14:textId="5D8661AC" w:rsidR="00EB4417" w:rsidRDefault="00EB4417" w:rsidP="00C76949">
    <w:pPr>
      <w:pStyle w:val="Pieddepage"/>
      <w:jc w:val="center"/>
    </w:pPr>
    <w:r>
      <w:fldChar w:fldCharType="begin"/>
    </w:r>
    <w:r>
      <w:instrText xml:space="preserve"> PAGE   \* MERGEFORMAT </w:instrText>
    </w:r>
    <w:r>
      <w:fldChar w:fldCharType="separate"/>
    </w:r>
    <w:r>
      <w:t>20</w:t>
    </w:r>
    <w:r>
      <w:fldChar w:fldCharType="end"/>
    </w:r>
    <w:r>
      <w:t xml:space="preserve"> / </w:t>
    </w:r>
    <w:fldSimple w:instr=" NUMPAGES  \* Arabic  \* MERGEFORMAT ">
      <w:r>
        <w:t>31</w:t>
      </w:r>
    </w:fldSimple>
    <w:r>
      <w:rPr>
        <w:noProof/>
      </w:rPr>
      <w:drawing>
        <wp:anchor distT="0" distB="0" distL="114300" distR="114300" simplePos="0" relativeHeight="251668480" behindDoc="0" locked="1" layoutInCell="1" allowOverlap="1" wp14:anchorId="34D2F33A" wp14:editId="3549BCB0">
          <wp:simplePos x="0" y="0"/>
          <wp:positionH relativeFrom="margin">
            <wp:posOffset>5907405</wp:posOffset>
          </wp:positionH>
          <wp:positionV relativeFrom="paragraph">
            <wp:posOffset>-133350</wp:posOffset>
          </wp:positionV>
          <wp:extent cx="359410" cy="293370"/>
          <wp:effectExtent l="0" t="0" r="254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9410" cy="29337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582518" w14:textId="77777777" w:rsidR="007C62B3" w:rsidRDefault="007C62B3" w:rsidP="008F05DD">
      <w:r>
        <w:separator/>
      </w:r>
    </w:p>
    <w:p w14:paraId="1C93EBA7" w14:textId="77777777" w:rsidR="007C62B3" w:rsidRDefault="007C62B3" w:rsidP="008F05DD"/>
  </w:footnote>
  <w:footnote w:type="continuationSeparator" w:id="0">
    <w:p w14:paraId="0D587759" w14:textId="77777777" w:rsidR="007C62B3" w:rsidRDefault="007C62B3" w:rsidP="008F05DD">
      <w:r>
        <w:continuationSeparator/>
      </w:r>
    </w:p>
    <w:p w14:paraId="15E73B5F" w14:textId="77777777" w:rsidR="007C62B3" w:rsidRDefault="007C62B3" w:rsidP="008F05D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FBA79A" w14:textId="67A6994F" w:rsidR="00B101CE" w:rsidRDefault="00AE288E" w:rsidP="008F05DD">
    <w:r>
      <w:rPr>
        <w:noProof/>
      </w:rPr>
      <w:drawing>
        <wp:inline distT="0" distB="0" distL="0" distR="0" wp14:anchorId="14270CE3" wp14:editId="087050BC">
          <wp:extent cx="2346960" cy="21500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46708" cy="224147"/>
                  </a:xfrm>
                  <a:prstGeom prst="rect">
                    <a:avLst/>
                  </a:prstGeom>
                  <a:noFill/>
                  <a:ln>
                    <a:noFill/>
                  </a:ln>
                </pic:spPr>
              </pic:pic>
            </a:graphicData>
          </a:graphic>
        </wp:inline>
      </w:drawing>
    </w:r>
    <w:r w:rsidR="00FB3B93" w:rsidRPr="00382FE9">
      <w:rPr>
        <w:noProof/>
      </w:rPr>
      <w:drawing>
        <wp:anchor distT="0" distB="0" distL="114300" distR="114300" simplePos="0" relativeHeight="251655168" behindDoc="0" locked="1" layoutInCell="1" allowOverlap="1" wp14:anchorId="08CBA8B4" wp14:editId="301BB1FF">
          <wp:simplePos x="0" y="0"/>
          <wp:positionH relativeFrom="margin">
            <wp:posOffset>-250190</wp:posOffset>
          </wp:positionH>
          <wp:positionV relativeFrom="paragraph">
            <wp:posOffset>-448945</wp:posOffset>
          </wp:positionV>
          <wp:extent cx="60960" cy="1079500"/>
          <wp:effectExtent l="0" t="0" r="0" b="6350"/>
          <wp:wrapSquare wrapText="bothSides"/>
          <wp:docPr id="13" name="Image 4">
            <a:extLst xmlns:a="http://schemas.openxmlformats.org/drawingml/2006/main">
              <a:ext uri="{FF2B5EF4-FFF2-40B4-BE49-F238E27FC236}">
                <a16:creationId xmlns:a16="http://schemas.microsoft.com/office/drawing/2014/main" id="{744D1071-01A8-4C71-B39D-589A23C842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744D1071-01A8-4C71-B39D-589A23C84279}"/>
                      </a:ext>
                    </a:extLst>
                  </pic:cNvPr>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0"/>
                    <a:ext cx="60960" cy="1079500"/>
                  </a:xfrm>
                  <a:prstGeom prst="rect">
                    <a:avLst/>
                  </a:prstGeom>
                </pic:spPr>
              </pic:pic>
            </a:graphicData>
          </a:graphic>
          <wp14:sizeRelH relativeFrom="margin">
            <wp14:pctWidth>0</wp14:pctWidth>
          </wp14:sizeRelH>
          <wp14:sizeRelV relativeFrom="margin">
            <wp14:pctHeight>0</wp14:pctHeight>
          </wp14:sizeRelV>
        </wp:anchor>
      </w:drawing>
    </w:r>
  </w:p>
  <w:p w14:paraId="07598DB3" w14:textId="77777777" w:rsidR="00D937F8" w:rsidRDefault="00D937F8" w:rsidP="008F05DD"/>
  <w:p w14:paraId="119DBBD6" w14:textId="7D5451D3" w:rsidR="00FB3B93" w:rsidRDefault="00FB3B93" w:rsidP="008F05DD"/>
  <w:p w14:paraId="74FD35A1" w14:textId="77777777" w:rsidR="004C4CFF" w:rsidRDefault="004C4CFF" w:rsidP="008F05DD"/>
  <w:p w14:paraId="4B59D0D6" w14:textId="77777777" w:rsidR="004E1831" w:rsidRDefault="004E183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4A995A" w14:textId="1AACEFA9" w:rsidR="002A6E04" w:rsidRDefault="002A6E04">
    <w:pPr>
      <w:pStyle w:val="En-tte"/>
    </w:pPr>
  </w:p>
  <w:p w14:paraId="27F25F95" w14:textId="18499C84" w:rsidR="002A6E04" w:rsidRDefault="002A6E04">
    <w:pPr>
      <w:pStyle w:val="En-tte"/>
    </w:pPr>
  </w:p>
  <w:p w14:paraId="5B062F12" w14:textId="50B06A00" w:rsidR="002A6E04" w:rsidRDefault="002A6E04">
    <w:pPr>
      <w:pStyle w:val="En-tte"/>
    </w:pPr>
  </w:p>
  <w:p w14:paraId="59E5E916" w14:textId="642BE56E" w:rsidR="002A6E04" w:rsidRDefault="002A6E04">
    <w:pPr>
      <w:pStyle w:val="En-tte"/>
    </w:pPr>
  </w:p>
  <w:p w14:paraId="030D9125" w14:textId="77777777" w:rsidR="002A6E04" w:rsidRDefault="002A6E0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w14:anchorId="71D9553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2.45pt;height:33.85pt" o:bullet="t">
        <v:imagedata r:id="rId1" o:title="Puce Micropole"/>
      </v:shape>
    </w:pict>
  </w:numPicBullet>
  <w:abstractNum w:abstractNumId="0" w15:restartNumberingAfterBreak="0">
    <w:nsid w:val="00C701E5"/>
    <w:multiLevelType w:val="multilevel"/>
    <w:tmpl w:val="B224C6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E269C"/>
    <w:multiLevelType w:val="hybridMultilevel"/>
    <w:tmpl w:val="BD3E6ABC"/>
    <w:lvl w:ilvl="0" w:tplc="168C6B8C">
      <w:start w:val="1"/>
      <w:numFmt w:val="bullet"/>
      <w:lvlText w:val=""/>
      <w:lvlJc w:val="left"/>
      <w:pPr>
        <w:ind w:left="720" w:hanging="360"/>
      </w:pPr>
      <w:rPr>
        <w:rFonts w:ascii="Wingdings" w:hAnsi="Wingdings" w:hint="default"/>
        <w:b/>
        <w:bCs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572A54"/>
    <w:multiLevelType w:val="hybridMultilevel"/>
    <w:tmpl w:val="185C0B88"/>
    <w:lvl w:ilvl="0" w:tplc="5E041960">
      <w:start w:val="1"/>
      <w:numFmt w:val="bullet"/>
      <w:lvlText w:val=""/>
      <w:lvlJc w:val="left"/>
      <w:pPr>
        <w:ind w:left="720" w:hanging="360"/>
      </w:pPr>
      <w:rPr>
        <w:rFonts w:ascii="Wingdings" w:hAnsi="Wingdings" w:hint="default"/>
        <w:b/>
        <w:bCs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C724AD"/>
    <w:multiLevelType w:val="hybridMultilevel"/>
    <w:tmpl w:val="F2DEBBE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0F6FC2"/>
    <w:multiLevelType w:val="hybridMultilevel"/>
    <w:tmpl w:val="3B023456"/>
    <w:lvl w:ilvl="0" w:tplc="181C28EA">
      <w:start w:val="1"/>
      <w:numFmt w:val="bullet"/>
      <w:lvlText w:val=""/>
      <w:lvlJc w:val="left"/>
      <w:pPr>
        <w:ind w:left="720" w:hanging="360"/>
      </w:pPr>
      <w:rPr>
        <w:rFonts w:ascii="Wingdings" w:hAnsi="Wingdings" w:hint="default"/>
        <w:b/>
        <w:bCs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66B4880"/>
    <w:multiLevelType w:val="hybridMultilevel"/>
    <w:tmpl w:val="17B871B4"/>
    <w:lvl w:ilvl="0" w:tplc="A1F499F8">
      <w:start w:val="1"/>
      <w:numFmt w:val="bullet"/>
      <w:pStyle w:val="Titre1"/>
      <w:lvlText w:val=""/>
      <w:lvlPicBulletId w:val="0"/>
      <w:lvlJc w:val="left"/>
      <w:pPr>
        <w:ind w:left="360" w:hanging="360"/>
      </w:pPr>
      <w:rPr>
        <w:rFonts w:ascii="Symbol" w:hAnsi="Symbol" w:hint="default"/>
        <w:color w:val="auto"/>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17957746"/>
    <w:multiLevelType w:val="hybridMultilevel"/>
    <w:tmpl w:val="85546C18"/>
    <w:lvl w:ilvl="0" w:tplc="B8E255BA">
      <w:start w:val="1"/>
      <w:numFmt w:val="bullet"/>
      <w:pStyle w:val="Paragraphedeliste"/>
      <w:lvlText w:val=""/>
      <w:lvlJc w:val="left"/>
      <w:pPr>
        <w:ind w:left="720" w:hanging="360"/>
      </w:pPr>
      <w:rPr>
        <w:rFonts w:ascii="Symbol" w:hAnsi="Symbol" w:hint="default"/>
      </w:rPr>
    </w:lvl>
    <w:lvl w:ilvl="1" w:tplc="9588F014">
      <w:start w:val="1"/>
      <w:numFmt w:val="bullet"/>
      <w:pStyle w:val="StyleParagraphedeliste9pt"/>
      <w:lvlText w:val=""/>
      <w:lvlJc w:val="left"/>
      <w:pPr>
        <w:ind w:left="1440" w:hanging="360"/>
      </w:pPr>
      <w:rPr>
        <w:rFonts w:ascii="Symbol" w:hAnsi="Symbol" w:hint="default"/>
      </w:rPr>
    </w:lvl>
    <w:lvl w:ilvl="2" w:tplc="4EC0920A">
      <w:start w:val="1"/>
      <w:numFmt w:val="bullet"/>
      <w:pStyle w:val="StyleParagraphedeliste8pt"/>
      <w:lvlText w:val=""/>
      <w:lvlJc w:val="left"/>
      <w:pPr>
        <w:ind w:left="2160" w:hanging="360"/>
      </w:pPr>
      <w:rPr>
        <w:rFonts w:ascii="Symbol" w:hAnsi="Symbol"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8EB11FE"/>
    <w:multiLevelType w:val="hybridMultilevel"/>
    <w:tmpl w:val="B1FA78B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CDD6E1B"/>
    <w:multiLevelType w:val="multilevel"/>
    <w:tmpl w:val="7F987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285788"/>
    <w:multiLevelType w:val="hybridMultilevel"/>
    <w:tmpl w:val="8802566C"/>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E3A04BE"/>
    <w:multiLevelType w:val="hybridMultilevel"/>
    <w:tmpl w:val="A7A27C26"/>
    <w:lvl w:ilvl="0" w:tplc="22DA753C">
      <w:start w:val="1"/>
      <w:numFmt w:val="bullet"/>
      <w:lvlText w:val=""/>
      <w:lvlJc w:val="left"/>
      <w:pPr>
        <w:ind w:left="720" w:hanging="360"/>
      </w:pPr>
      <w:rPr>
        <w:rFonts w:ascii="Wingdings" w:hAnsi="Wingdings" w:hint="default"/>
        <w:b/>
        <w:bCs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BC3353D"/>
    <w:multiLevelType w:val="hybridMultilevel"/>
    <w:tmpl w:val="B11871C6"/>
    <w:lvl w:ilvl="0" w:tplc="040C000D">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2" w15:restartNumberingAfterBreak="0">
    <w:nsid w:val="4CCC7414"/>
    <w:multiLevelType w:val="hybridMultilevel"/>
    <w:tmpl w:val="23C2415A"/>
    <w:lvl w:ilvl="0" w:tplc="5E041960">
      <w:start w:val="1"/>
      <w:numFmt w:val="bullet"/>
      <w:lvlText w:val=""/>
      <w:lvlJc w:val="left"/>
      <w:pPr>
        <w:ind w:left="720" w:hanging="360"/>
      </w:pPr>
      <w:rPr>
        <w:rFonts w:ascii="Wingdings" w:hAnsi="Wingdings" w:hint="default"/>
        <w:b/>
        <w:b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E863DB5"/>
    <w:multiLevelType w:val="hybridMultilevel"/>
    <w:tmpl w:val="0CC09278"/>
    <w:lvl w:ilvl="0" w:tplc="6B9E06E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F2C20CC"/>
    <w:multiLevelType w:val="hybridMultilevel"/>
    <w:tmpl w:val="B1FA78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025282D"/>
    <w:multiLevelType w:val="hybridMultilevel"/>
    <w:tmpl w:val="4D04EBB4"/>
    <w:lvl w:ilvl="0" w:tplc="2E641D5A">
      <w:start w:val="4"/>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10A074B"/>
    <w:multiLevelType w:val="hybridMultilevel"/>
    <w:tmpl w:val="CA5CADD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4C9476D"/>
    <w:multiLevelType w:val="hybridMultilevel"/>
    <w:tmpl w:val="2564D47E"/>
    <w:lvl w:ilvl="0" w:tplc="040C0001">
      <w:start w:val="1"/>
      <w:numFmt w:val="bullet"/>
      <w:lvlText w:val=""/>
      <w:lvlJc w:val="left"/>
      <w:pPr>
        <w:ind w:left="720" w:hanging="360"/>
      </w:pPr>
      <w:rPr>
        <w:rFonts w:ascii="Symbol" w:hAnsi="Symbol" w:hint="default"/>
        <w:b/>
        <w:b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5857F11"/>
    <w:multiLevelType w:val="hybridMultilevel"/>
    <w:tmpl w:val="7332AD8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6510AFD"/>
    <w:multiLevelType w:val="hybridMultilevel"/>
    <w:tmpl w:val="770A43F4"/>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990BB5F"/>
    <w:multiLevelType w:val="hybridMultilevel"/>
    <w:tmpl w:val="48D89BFC"/>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73E734EB"/>
    <w:multiLevelType w:val="hybridMultilevel"/>
    <w:tmpl w:val="BC0A5EF2"/>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15:restartNumberingAfterBreak="0">
    <w:nsid w:val="7C121C7C"/>
    <w:multiLevelType w:val="hybridMultilevel"/>
    <w:tmpl w:val="D2AEE780"/>
    <w:lvl w:ilvl="0" w:tplc="040C000B">
      <w:start w:val="1"/>
      <w:numFmt w:val="bullet"/>
      <w:lvlText w:val=""/>
      <w:lvlJc w:val="left"/>
      <w:pPr>
        <w:ind w:left="1146" w:hanging="360"/>
      </w:pPr>
      <w:rPr>
        <w:rFonts w:ascii="Wingdings" w:hAnsi="Wingdings"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3" w15:restartNumberingAfterBreak="0">
    <w:nsid w:val="7D5A305C"/>
    <w:multiLevelType w:val="hybridMultilevel"/>
    <w:tmpl w:val="2D52FF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20682333">
    <w:abstractNumId w:val="5"/>
  </w:num>
  <w:num w:numId="2" w16cid:durableId="461122312">
    <w:abstractNumId w:val="6"/>
  </w:num>
  <w:num w:numId="3" w16cid:durableId="593363924">
    <w:abstractNumId w:val="3"/>
  </w:num>
  <w:num w:numId="4" w16cid:durableId="1155605087">
    <w:abstractNumId w:val="22"/>
  </w:num>
  <w:num w:numId="5" w16cid:durableId="1071583681">
    <w:abstractNumId w:val="0"/>
  </w:num>
  <w:num w:numId="6" w16cid:durableId="1269891344">
    <w:abstractNumId w:val="9"/>
  </w:num>
  <w:num w:numId="7" w16cid:durableId="1614482649">
    <w:abstractNumId w:val="19"/>
  </w:num>
  <w:num w:numId="8" w16cid:durableId="33162108">
    <w:abstractNumId w:val="21"/>
  </w:num>
  <w:num w:numId="9" w16cid:durableId="891430837">
    <w:abstractNumId w:val="20"/>
  </w:num>
  <w:num w:numId="10" w16cid:durableId="2048483052">
    <w:abstractNumId w:val="16"/>
  </w:num>
  <w:num w:numId="11" w16cid:durableId="2101683779">
    <w:abstractNumId w:val="1"/>
  </w:num>
  <w:num w:numId="12" w16cid:durableId="827400955">
    <w:abstractNumId w:val="10"/>
  </w:num>
  <w:num w:numId="13" w16cid:durableId="219367227">
    <w:abstractNumId w:val="18"/>
  </w:num>
  <w:num w:numId="14" w16cid:durableId="2106489757">
    <w:abstractNumId w:val="4"/>
  </w:num>
  <w:num w:numId="15" w16cid:durableId="24641624">
    <w:abstractNumId w:val="12"/>
  </w:num>
  <w:num w:numId="16" w16cid:durableId="1739552730">
    <w:abstractNumId w:val="7"/>
  </w:num>
  <w:num w:numId="17" w16cid:durableId="1621258361">
    <w:abstractNumId w:val="14"/>
  </w:num>
  <w:num w:numId="18" w16cid:durableId="1063528710">
    <w:abstractNumId w:val="8"/>
  </w:num>
  <w:num w:numId="19" w16cid:durableId="1784304179">
    <w:abstractNumId w:val="23"/>
  </w:num>
  <w:num w:numId="20" w16cid:durableId="1019818898">
    <w:abstractNumId w:val="15"/>
  </w:num>
  <w:num w:numId="21" w16cid:durableId="1527523260">
    <w:abstractNumId w:val="17"/>
  </w:num>
  <w:num w:numId="22" w16cid:durableId="306787958">
    <w:abstractNumId w:val="2"/>
  </w:num>
  <w:num w:numId="23" w16cid:durableId="166411340">
    <w:abstractNumId w:val="6"/>
  </w:num>
  <w:num w:numId="24" w16cid:durableId="118955835">
    <w:abstractNumId w:val="6"/>
  </w:num>
  <w:num w:numId="25" w16cid:durableId="444354077">
    <w:abstractNumId w:val="6"/>
  </w:num>
  <w:num w:numId="26" w16cid:durableId="176432397">
    <w:abstractNumId w:val="6"/>
  </w:num>
  <w:num w:numId="27" w16cid:durableId="749615485">
    <w:abstractNumId w:val="6"/>
  </w:num>
  <w:num w:numId="28" w16cid:durableId="1484933490">
    <w:abstractNumId w:val="13"/>
  </w:num>
  <w:num w:numId="29" w16cid:durableId="1008143575">
    <w:abstractNumId w:val="11"/>
  </w:num>
  <w:num w:numId="30" w16cid:durableId="750614602">
    <w:abstractNumId w:val="6"/>
  </w:num>
  <w:num w:numId="31" w16cid:durableId="1365016202">
    <w:abstractNumId w:val="6"/>
  </w:num>
  <w:num w:numId="32" w16cid:durableId="201460566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506092050">
    <w:abstractNumId w:val="18"/>
  </w:num>
  <w:num w:numId="34" w16cid:durableId="471756868">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stylePaneFormatFilter w:val="5524" w:allStyles="0" w:customStyles="0" w:latentStyles="1" w:stylesInUse="0" w:headingStyles="1" w:numberingStyles="0" w:tableStyles="0" w:directFormattingOnRuns="1" w:directFormattingOnParagraphs="0" w:directFormattingOnNumbering="1" w:directFormattingOnTables="0" w:clearFormatting="1" w:top3HeadingStyles="0" w:visibleStyles="1" w:alternateStyleNames="0"/>
  <w:defaultTabStop w:val="708"/>
  <w:hyphenationZone w:val="425"/>
  <w:characterSpacingControl w:val="doNotCompress"/>
  <w:hdrShapeDefaults>
    <o:shapedefaults v:ext="edit" spidmax="296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D73"/>
    <w:rsid w:val="00000ABB"/>
    <w:rsid w:val="00010D53"/>
    <w:rsid w:val="0001211A"/>
    <w:rsid w:val="0002374C"/>
    <w:rsid w:val="00053B7A"/>
    <w:rsid w:val="00056D89"/>
    <w:rsid w:val="00063D4F"/>
    <w:rsid w:val="00065FAB"/>
    <w:rsid w:val="00074DE2"/>
    <w:rsid w:val="000805BE"/>
    <w:rsid w:val="000865B2"/>
    <w:rsid w:val="00087D45"/>
    <w:rsid w:val="00090040"/>
    <w:rsid w:val="00090674"/>
    <w:rsid w:val="00090727"/>
    <w:rsid w:val="000A40C6"/>
    <w:rsid w:val="000B1D1D"/>
    <w:rsid w:val="000B51AC"/>
    <w:rsid w:val="000B623E"/>
    <w:rsid w:val="000D19BD"/>
    <w:rsid w:val="000D1F88"/>
    <w:rsid w:val="000D2402"/>
    <w:rsid w:val="000D3403"/>
    <w:rsid w:val="000D64EF"/>
    <w:rsid w:val="000E53DE"/>
    <w:rsid w:val="000E72E5"/>
    <w:rsid w:val="000F1B30"/>
    <w:rsid w:val="001012C9"/>
    <w:rsid w:val="00110F01"/>
    <w:rsid w:val="001157FB"/>
    <w:rsid w:val="0012056D"/>
    <w:rsid w:val="001214D7"/>
    <w:rsid w:val="00131BA1"/>
    <w:rsid w:val="001347C5"/>
    <w:rsid w:val="001411FF"/>
    <w:rsid w:val="00155671"/>
    <w:rsid w:val="00177471"/>
    <w:rsid w:val="00186899"/>
    <w:rsid w:val="00193CC2"/>
    <w:rsid w:val="001966AD"/>
    <w:rsid w:val="001A01BA"/>
    <w:rsid w:val="001B3B4C"/>
    <w:rsid w:val="001D1121"/>
    <w:rsid w:val="001E2F14"/>
    <w:rsid w:val="001E3267"/>
    <w:rsid w:val="001E3A79"/>
    <w:rsid w:val="001F10AD"/>
    <w:rsid w:val="001F30D7"/>
    <w:rsid w:val="00201978"/>
    <w:rsid w:val="00202003"/>
    <w:rsid w:val="002465D2"/>
    <w:rsid w:val="00282708"/>
    <w:rsid w:val="002950BA"/>
    <w:rsid w:val="00297DFE"/>
    <w:rsid w:val="002A6798"/>
    <w:rsid w:val="002A6E04"/>
    <w:rsid w:val="002B1115"/>
    <w:rsid w:val="002B59A9"/>
    <w:rsid w:val="002C79AE"/>
    <w:rsid w:val="002D4648"/>
    <w:rsid w:val="002E003A"/>
    <w:rsid w:val="002E1D12"/>
    <w:rsid w:val="002F7202"/>
    <w:rsid w:val="00300F26"/>
    <w:rsid w:val="00307651"/>
    <w:rsid w:val="00307B2B"/>
    <w:rsid w:val="003113F2"/>
    <w:rsid w:val="00327FF5"/>
    <w:rsid w:val="0033156D"/>
    <w:rsid w:val="003351E1"/>
    <w:rsid w:val="00335473"/>
    <w:rsid w:val="00336824"/>
    <w:rsid w:val="00340247"/>
    <w:rsid w:val="003503D3"/>
    <w:rsid w:val="00352698"/>
    <w:rsid w:val="003543AE"/>
    <w:rsid w:val="00356A06"/>
    <w:rsid w:val="00356C60"/>
    <w:rsid w:val="0036048F"/>
    <w:rsid w:val="00363F7B"/>
    <w:rsid w:val="00366583"/>
    <w:rsid w:val="00381B52"/>
    <w:rsid w:val="00383FA0"/>
    <w:rsid w:val="00384D56"/>
    <w:rsid w:val="00395BE8"/>
    <w:rsid w:val="003A3AA7"/>
    <w:rsid w:val="003A6CF2"/>
    <w:rsid w:val="003B7C0E"/>
    <w:rsid w:val="003D4EF3"/>
    <w:rsid w:val="003D76AC"/>
    <w:rsid w:val="003F1B7F"/>
    <w:rsid w:val="003F7732"/>
    <w:rsid w:val="0041022E"/>
    <w:rsid w:val="00414915"/>
    <w:rsid w:val="00417B4E"/>
    <w:rsid w:val="00446D22"/>
    <w:rsid w:val="00450E9A"/>
    <w:rsid w:val="00460F46"/>
    <w:rsid w:val="00470110"/>
    <w:rsid w:val="00471DCB"/>
    <w:rsid w:val="004753A4"/>
    <w:rsid w:val="00484EB0"/>
    <w:rsid w:val="00485D5C"/>
    <w:rsid w:val="00495A91"/>
    <w:rsid w:val="0049746A"/>
    <w:rsid w:val="004B0C73"/>
    <w:rsid w:val="004B2B71"/>
    <w:rsid w:val="004B6C2B"/>
    <w:rsid w:val="004C1938"/>
    <w:rsid w:val="004C4CFF"/>
    <w:rsid w:val="004D0B65"/>
    <w:rsid w:val="004D1FCB"/>
    <w:rsid w:val="004E1505"/>
    <w:rsid w:val="004E1831"/>
    <w:rsid w:val="004F1DD3"/>
    <w:rsid w:val="004F269E"/>
    <w:rsid w:val="004F3C47"/>
    <w:rsid w:val="004F471D"/>
    <w:rsid w:val="004F7903"/>
    <w:rsid w:val="00500EEE"/>
    <w:rsid w:val="005074F0"/>
    <w:rsid w:val="00521603"/>
    <w:rsid w:val="00526244"/>
    <w:rsid w:val="0054728C"/>
    <w:rsid w:val="00550193"/>
    <w:rsid w:val="00550A47"/>
    <w:rsid w:val="00552D73"/>
    <w:rsid w:val="00557885"/>
    <w:rsid w:val="005611B7"/>
    <w:rsid w:val="00571E24"/>
    <w:rsid w:val="00572734"/>
    <w:rsid w:val="00577758"/>
    <w:rsid w:val="005921BC"/>
    <w:rsid w:val="00595CD3"/>
    <w:rsid w:val="005A647E"/>
    <w:rsid w:val="005C0842"/>
    <w:rsid w:val="005C4993"/>
    <w:rsid w:val="005C6C37"/>
    <w:rsid w:val="005E68EE"/>
    <w:rsid w:val="005E70A7"/>
    <w:rsid w:val="005F4000"/>
    <w:rsid w:val="0061047F"/>
    <w:rsid w:val="006150F6"/>
    <w:rsid w:val="0063151F"/>
    <w:rsid w:val="00633B99"/>
    <w:rsid w:val="00635F92"/>
    <w:rsid w:val="0068159B"/>
    <w:rsid w:val="00682624"/>
    <w:rsid w:val="006A0E32"/>
    <w:rsid w:val="006A6A29"/>
    <w:rsid w:val="006B493A"/>
    <w:rsid w:val="006B5D53"/>
    <w:rsid w:val="006C31D4"/>
    <w:rsid w:val="006D247B"/>
    <w:rsid w:val="006D24B8"/>
    <w:rsid w:val="006D39FA"/>
    <w:rsid w:val="006D7DC2"/>
    <w:rsid w:val="006E23B7"/>
    <w:rsid w:val="006E357E"/>
    <w:rsid w:val="006F0B66"/>
    <w:rsid w:val="006F482B"/>
    <w:rsid w:val="006F7636"/>
    <w:rsid w:val="006F7A0C"/>
    <w:rsid w:val="00706EF8"/>
    <w:rsid w:val="0072766F"/>
    <w:rsid w:val="00730EB3"/>
    <w:rsid w:val="00754F83"/>
    <w:rsid w:val="00757FFC"/>
    <w:rsid w:val="00760302"/>
    <w:rsid w:val="0076374C"/>
    <w:rsid w:val="007736DF"/>
    <w:rsid w:val="007823F9"/>
    <w:rsid w:val="00784314"/>
    <w:rsid w:val="00786D9B"/>
    <w:rsid w:val="00791F45"/>
    <w:rsid w:val="007924D8"/>
    <w:rsid w:val="00794FB0"/>
    <w:rsid w:val="007A2CB1"/>
    <w:rsid w:val="007B0663"/>
    <w:rsid w:val="007B245B"/>
    <w:rsid w:val="007C0021"/>
    <w:rsid w:val="007C2861"/>
    <w:rsid w:val="007C2D46"/>
    <w:rsid w:val="007C62B3"/>
    <w:rsid w:val="007C6BE5"/>
    <w:rsid w:val="007C71C6"/>
    <w:rsid w:val="007D1DD6"/>
    <w:rsid w:val="007E6DC3"/>
    <w:rsid w:val="007F2778"/>
    <w:rsid w:val="007F3E45"/>
    <w:rsid w:val="007F4C74"/>
    <w:rsid w:val="008031DE"/>
    <w:rsid w:val="008144C6"/>
    <w:rsid w:val="00836496"/>
    <w:rsid w:val="00840C77"/>
    <w:rsid w:val="0086212D"/>
    <w:rsid w:val="00866B7D"/>
    <w:rsid w:val="0088681C"/>
    <w:rsid w:val="008908FC"/>
    <w:rsid w:val="00891C01"/>
    <w:rsid w:val="00892B21"/>
    <w:rsid w:val="008A575F"/>
    <w:rsid w:val="008B2879"/>
    <w:rsid w:val="008B3B2F"/>
    <w:rsid w:val="008B7A7A"/>
    <w:rsid w:val="008C4A59"/>
    <w:rsid w:val="008D271E"/>
    <w:rsid w:val="008D77DD"/>
    <w:rsid w:val="008D7CAB"/>
    <w:rsid w:val="008F05DD"/>
    <w:rsid w:val="008F0768"/>
    <w:rsid w:val="009036C5"/>
    <w:rsid w:val="00903D8D"/>
    <w:rsid w:val="00907541"/>
    <w:rsid w:val="009137C0"/>
    <w:rsid w:val="00913F8D"/>
    <w:rsid w:val="00920B91"/>
    <w:rsid w:val="009240D6"/>
    <w:rsid w:val="00925F82"/>
    <w:rsid w:val="00931D4C"/>
    <w:rsid w:val="0093539F"/>
    <w:rsid w:val="009371DF"/>
    <w:rsid w:val="00943749"/>
    <w:rsid w:val="009507EF"/>
    <w:rsid w:val="00954D29"/>
    <w:rsid w:val="00961AF2"/>
    <w:rsid w:val="00967A98"/>
    <w:rsid w:val="00986005"/>
    <w:rsid w:val="00996CF5"/>
    <w:rsid w:val="009A14B0"/>
    <w:rsid w:val="009A4E5B"/>
    <w:rsid w:val="009B00C2"/>
    <w:rsid w:val="009B43C3"/>
    <w:rsid w:val="009C525C"/>
    <w:rsid w:val="009C62E7"/>
    <w:rsid w:val="009D28B2"/>
    <w:rsid w:val="009E7F72"/>
    <w:rsid w:val="009F5B34"/>
    <w:rsid w:val="009F7BC6"/>
    <w:rsid w:val="00A1574B"/>
    <w:rsid w:val="00A15B2C"/>
    <w:rsid w:val="00A25709"/>
    <w:rsid w:val="00A31716"/>
    <w:rsid w:val="00A63264"/>
    <w:rsid w:val="00A706F0"/>
    <w:rsid w:val="00A832FD"/>
    <w:rsid w:val="00A85EE2"/>
    <w:rsid w:val="00A90735"/>
    <w:rsid w:val="00A910C7"/>
    <w:rsid w:val="00A9201E"/>
    <w:rsid w:val="00AC17D5"/>
    <w:rsid w:val="00AD3CD7"/>
    <w:rsid w:val="00AE0913"/>
    <w:rsid w:val="00AE288E"/>
    <w:rsid w:val="00AF1784"/>
    <w:rsid w:val="00AF3EA3"/>
    <w:rsid w:val="00B0221C"/>
    <w:rsid w:val="00B07025"/>
    <w:rsid w:val="00B101CE"/>
    <w:rsid w:val="00B135F4"/>
    <w:rsid w:val="00B3660F"/>
    <w:rsid w:val="00B60DEB"/>
    <w:rsid w:val="00B63D11"/>
    <w:rsid w:val="00B8302F"/>
    <w:rsid w:val="00BC142F"/>
    <w:rsid w:val="00BC31F5"/>
    <w:rsid w:val="00BC707E"/>
    <w:rsid w:val="00BD3138"/>
    <w:rsid w:val="00BD4958"/>
    <w:rsid w:val="00BD79E8"/>
    <w:rsid w:val="00BE053D"/>
    <w:rsid w:val="00BE61EC"/>
    <w:rsid w:val="00BF7255"/>
    <w:rsid w:val="00C17D73"/>
    <w:rsid w:val="00C2422E"/>
    <w:rsid w:val="00C24D4F"/>
    <w:rsid w:val="00C33B8C"/>
    <w:rsid w:val="00C37BF2"/>
    <w:rsid w:val="00C6744C"/>
    <w:rsid w:val="00C70F4C"/>
    <w:rsid w:val="00C76949"/>
    <w:rsid w:val="00C849C2"/>
    <w:rsid w:val="00C93060"/>
    <w:rsid w:val="00C9343B"/>
    <w:rsid w:val="00C96782"/>
    <w:rsid w:val="00CA6D24"/>
    <w:rsid w:val="00CC0759"/>
    <w:rsid w:val="00CF29A3"/>
    <w:rsid w:val="00CF622C"/>
    <w:rsid w:val="00D314F1"/>
    <w:rsid w:val="00D31567"/>
    <w:rsid w:val="00D358AA"/>
    <w:rsid w:val="00D64E1E"/>
    <w:rsid w:val="00D66155"/>
    <w:rsid w:val="00D720C2"/>
    <w:rsid w:val="00D7505A"/>
    <w:rsid w:val="00D82D52"/>
    <w:rsid w:val="00D937F8"/>
    <w:rsid w:val="00DB011C"/>
    <w:rsid w:val="00DB7D89"/>
    <w:rsid w:val="00DD1104"/>
    <w:rsid w:val="00DD55AD"/>
    <w:rsid w:val="00DF2563"/>
    <w:rsid w:val="00DF4253"/>
    <w:rsid w:val="00E12C8C"/>
    <w:rsid w:val="00E2116E"/>
    <w:rsid w:val="00E21252"/>
    <w:rsid w:val="00E23314"/>
    <w:rsid w:val="00E277B8"/>
    <w:rsid w:val="00E31B31"/>
    <w:rsid w:val="00E446CF"/>
    <w:rsid w:val="00E62E39"/>
    <w:rsid w:val="00E771B6"/>
    <w:rsid w:val="00EA0EBB"/>
    <w:rsid w:val="00EA71F5"/>
    <w:rsid w:val="00EB4417"/>
    <w:rsid w:val="00EC09C7"/>
    <w:rsid w:val="00EC2F2F"/>
    <w:rsid w:val="00EC5019"/>
    <w:rsid w:val="00ED00B1"/>
    <w:rsid w:val="00ED3036"/>
    <w:rsid w:val="00ED4987"/>
    <w:rsid w:val="00EE54C6"/>
    <w:rsid w:val="00F10987"/>
    <w:rsid w:val="00F13B58"/>
    <w:rsid w:val="00F15A81"/>
    <w:rsid w:val="00F1689A"/>
    <w:rsid w:val="00F17AC9"/>
    <w:rsid w:val="00F21062"/>
    <w:rsid w:val="00F443B1"/>
    <w:rsid w:val="00F47344"/>
    <w:rsid w:val="00F5135E"/>
    <w:rsid w:val="00F5743F"/>
    <w:rsid w:val="00F62464"/>
    <w:rsid w:val="00F6767B"/>
    <w:rsid w:val="00F67DF3"/>
    <w:rsid w:val="00F80905"/>
    <w:rsid w:val="00F905A0"/>
    <w:rsid w:val="00F9543E"/>
    <w:rsid w:val="00F96159"/>
    <w:rsid w:val="00FA5D31"/>
    <w:rsid w:val="00FA6550"/>
    <w:rsid w:val="00FB3B93"/>
    <w:rsid w:val="00FB40CB"/>
    <w:rsid w:val="00FB655F"/>
    <w:rsid w:val="00FC0E7C"/>
    <w:rsid w:val="00FC73CD"/>
    <w:rsid w:val="00FD7340"/>
    <w:rsid w:val="00FF287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9697"/>
    <o:shapelayout v:ext="edit">
      <o:idmap v:ext="edit" data="2"/>
    </o:shapelayout>
  </w:shapeDefaults>
  <w:decimalSymbol w:val=","/>
  <w:listSeparator w:val=";"/>
  <w14:docId w14:val="0F99DF9B"/>
  <w15:chartTrackingRefBased/>
  <w15:docId w15:val="{7B6ABB95-CE29-4778-B808-18A7038D2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aragraphe"/>
    <w:qFormat/>
    <w:rsid w:val="000A40C6"/>
    <w:rPr>
      <w:color w:val="000000" w:themeColor="text1"/>
    </w:rPr>
  </w:style>
  <w:style w:type="paragraph" w:styleId="Titre1">
    <w:name w:val="heading 1"/>
    <w:basedOn w:val="Normal"/>
    <w:next w:val="Normal"/>
    <w:link w:val="Titre1Car"/>
    <w:uiPriority w:val="9"/>
    <w:qFormat/>
    <w:rsid w:val="00572734"/>
    <w:pPr>
      <w:numPr>
        <w:numId w:val="1"/>
      </w:numPr>
      <w:tabs>
        <w:tab w:val="left" w:pos="4508"/>
      </w:tabs>
      <w:spacing w:after="240"/>
      <w:outlineLvl w:val="0"/>
    </w:pPr>
    <w:rPr>
      <w:rFonts w:asciiTheme="majorHAnsi" w:hAnsiTheme="majorHAnsi" w:cstheme="majorHAnsi"/>
      <w:b/>
      <w:bCs/>
      <w:caps/>
      <w:noProof/>
      <w:sz w:val="24"/>
      <w:szCs w:val="24"/>
    </w:rPr>
  </w:style>
  <w:style w:type="paragraph" w:styleId="Titre2">
    <w:name w:val="heading 2"/>
    <w:basedOn w:val="Titre1"/>
    <w:next w:val="Normal"/>
    <w:link w:val="Titre2Car"/>
    <w:uiPriority w:val="9"/>
    <w:unhideWhenUsed/>
    <w:qFormat/>
    <w:rsid w:val="00572734"/>
    <w:pPr>
      <w:numPr>
        <w:numId w:val="0"/>
      </w:numPr>
      <w:spacing w:after="120"/>
      <w:outlineLvl w:val="1"/>
    </w:pPr>
    <w:rPr>
      <w:caps w:val="0"/>
      <w:color w:val="5C37CD" w:themeColor="accent1"/>
    </w:rPr>
  </w:style>
  <w:style w:type="paragraph" w:styleId="Titre3">
    <w:name w:val="heading 3"/>
    <w:basedOn w:val="Normal"/>
    <w:next w:val="Normal"/>
    <w:link w:val="Titre3Car"/>
    <w:uiPriority w:val="9"/>
    <w:unhideWhenUsed/>
    <w:rsid w:val="00297DFE"/>
    <w:pPr>
      <w:outlineLvl w:val="2"/>
    </w:pPr>
    <w:rPr>
      <w:b/>
      <w:bCs/>
      <w:noProof/>
    </w:rPr>
  </w:style>
  <w:style w:type="paragraph" w:styleId="Titre4">
    <w:name w:val="heading 4"/>
    <w:basedOn w:val="Normal"/>
    <w:next w:val="Normal"/>
    <w:link w:val="Titre4Car"/>
    <w:uiPriority w:val="9"/>
    <w:semiHidden/>
    <w:unhideWhenUsed/>
    <w:qFormat/>
    <w:rsid w:val="0088681C"/>
    <w:pPr>
      <w:pBdr>
        <w:top w:val="dotted" w:sz="6" w:space="2" w:color="5C37CD" w:themeColor="accent1"/>
      </w:pBdr>
      <w:spacing w:before="200"/>
      <w:outlineLvl w:val="3"/>
    </w:pPr>
    <w:rPr>
      <w:caps/>
      <w:color w:val="43279B" w:themeColor="accent1" w:themeShade="BF"/>
      <w:spacing w:val="10"/>
    </w:rPr>
  </w:style>
  <w:style w:type="paragraph" w:styleId="Titre5">
    <w:name w:val="heading 5"/>
    <w:basedOn w:val="Normal"/>
    <w:next w:val="Normal"/>
    <w:link w:val="Titre5Car"/>
    <w:uiPriority w:val="9"/>
    <w:semiHidden/>
    <w:unhideWhenUsed/>
    <w:qFormat/>
    <w:rsid w:val="0088681C"/>
    <w:pPr>
      <w:pBdr>
        <w:bottom w:val="single" w:sz="6" w:space="1" w:color="5C37CD" w:themeColor="accent1"/>
      </w:pBdr>
      <w:spacing w:before="200"/>
      <w:outlineLvl w:val="4"/>
    </w:pPr>
    <w:rPr>
      <w:caps/>
      <w:color w:val="43279B" w:themeColor="accent1" w:themeShade="BF"/>
      <w:spacing w:val="10"/>
    </w:rPr>
  </w:style>
  <w:style w:type="paragraph" w:styleId="Titre6">
    <w:name w:val="heading 6"/>
    <w:basedOn w:val="Normal"/>
    <w:next w:val="Normal"/>
    <w:link w:val="Titre6Car"/>
    <w:uiPriority w:val="9"/>
    <w:semiHidden/>
    <w:unhideWhenUsed/>
    <w:qFormat/>
    <w:rsid w:val="0088681C"/>
    <w:pPr>
      <w:pBdr>
        <w:bottom w:val="dotted" w:sz="6" w:space="1" w:color="5C37CD" w:themeColor="accent1"/>
      </w:pBdr>
      <w:spacing w:before="200"/>
      <w:outlineLvl w:val="5"/>
    </w:pPr>
    <w:rPr>
      <w:caps/>
      <w:color w:val="43279B" w:themeColor="accent1" w:themeShade="BF"/>
      <w:spacing w:val="10"/>
    </w:rPr>
  </w:style>
  <w:style w:type="paragraph" w:styleId="Titre7">
    <w:name w:val="heading 7"/>
    <w:basedOn w:val="Normal"/>
    <w:next w:val="Normal"/>
    <w:link w:val="Titre7Car"/>
    <w:uiPriority w:val="9"/>
    <w:semiHidden/>
    <w:unhideWhenUsed/>
    <w:qFormat/>
    <w:rsid w:val="0088681C"/>
    <w:pPr>
      <w:spacing w:before="200"/>
      <w:outlineLvl w:val="6"/>
    </w:pPr>
    <w:rPr>
      <w:caps/>
      <w:color w:val="43279B" w:themeColor="accent1" w:themeShade="BF"/>
      <w:spacing w:val="10"/>
    </w:rPr>
  </w:style>
  <w:style w:type="paragraph" w:styleId="Titre8">
    <w:name w:val="heading 8"/>
    <w:basedOn w:val="Normal"/>
    <w:next w:val="Normal"/>
    <w:link w:val="Titre8Car"/>
    <w:uiPriority w:val="9"/>
    <w:semiHidden/>
    <w:unhideWhenUsed/>
    <w:qFormat/>
    <w:rsid w:val="0088681C"/>
    <w:pPr>
      <w:spacing w:before="200"/>
      <w:outlineLvl w:val="7"/>
    </w:pPr>
    <w:rPr>
      <w:caps/>
      <w:spacing w:val="10"/>
      <w:sz w:val="18"/>
      <w:szCs w:val="18"/>
    </w:rPr>
  </w:style>
  <w:style w:type="paragraph" w:styleId="Titre9">
    <w:name w:val="heading 9"/>
    <w:basedOn w:val="Normal"/>
    <w:next w:val="Normal"/>
    <w:link w:val="Titre9Car"/>
    <w:uiPriority w:val="9"/>
    <w:semiHidden/>
    <w:unhideWhenUsed/>
    <w:qFormat/>
    <w:rsid w:val="0088681C"/>
    <w:pPr>
      <w:spacing w:before="20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unhideWhenUsed/>
    <w:rsid w:val="00AE288E"/>
    <w:pPr>
      <w:tabs>
        <w:tab w:val="center" w:pos="4536"/>
        <w:tab w:val="right" w:pos="9072"/>
      </w:tabs>
    </w:pPr>
  </w:style>
  <w:style w:type="character" w:customStyle="1" w:styleId="PieddepageCar">
    <w:name w:val="Pied de page Car"/>
    <w:basedOn w:val="Policepardfaut"/>
    <w:link w:val="Pieddepage"/>
    <w:uiPriority w:val="99"/>
    <w:rsid w:val="00AE288E"/>
  </w:style>
  <w:style w:type="paragraph" w:customStyle="1" w:styleId="CouvertureSous-titre">
    <w:name w:val="Couverture Sous-titre"/>
    <w:basedOn w:val="Normal"/>
    <w:autoRedefine/>
    <w:rsid w:val="00395BE8"/>
    <w:rPr>
      <w:color w:val="FFFFFF" w:themeColor="background1"/>
      <w:sz w:val="32"/>
      <w:szCs w:val="32"/>
    </w:rPr>
  </w:style>
  <w:style w:type="paragraph" w:customStyle="1" w:styleId="Couverturetitre">
    <w:name w:val="Couverture titre"/>
    <w:basedOn w:val="Normal"/>
    <w:rsid w:val="00395BE8"/>
    <w:rPr>
      <w:sz w:val="56"/>
    </w:rPr>
  </w:style>
  <w:style w:type="character" w:customStyle="1" w:styleId="Titre1Car">
    <w:name w:val="Titre 1 Car"/>
    <w:basedOn w:val="Policepardfaut"/>
    <w:link w:val="Titre1"/>
    <w:uiPriority w:val="9"/>
    <w:rsid w:val="00572734"/>
    <w:rPr>
      <w:rFonts w:asciiTheme="majorHAnsi" w:hAnsiTheme="majorHAnsi" w:cstheme="majorHAnsi"/>
      <w:b/>
      <w:bCs/>
      <w:caps/>
      <w:noProof/>
      <w:color w:val="000000" w:themeColor="text1"/>
      <w:sz w:val="24"/>
      <w:szCs w:val="24"/>
    </w:rPr>
  </w:style>
  <w:style w:type="character" w:customStyle="1" w:styleId="Titre2Car">
    <w:name w:val="Titre 2 Car"/>
    <w:basedOn w:val="Policepardfaut"/>
    <w:link w:val="Titre2"/>
    <w:uiPriority w:val="9"/>
    <w:rsid w:val="00572734"/>
    <w:rPr>
      <w:rFonts w:asciiTheme="majorHAnsi" w:hAnsiTheme="majorHAnsi" w:cstheme="majorHAnsi"/>
      <w:b/>
      <w:bCs/>
      <w:noProof/>
      <w:color w:val="5C37CD" w:themeColor="accent1"/>
      <w:sz w:val="24"/>
      <w:szCs w:val="24"/>
    </w:rPr>
  </w:style>
  <w:style w:type="character" w:customStyle="1" w:styleId="Titre3Car">
    <w:name w:val="Titre 3 Car"/>
    <w:basedOn w:val="Policepardfaut"/>
    <w:link w:val="Titre3"/>
    <w:uiPriority w:val="9"/>
    <w:rsid w:val="00297DFE"/>
    <w:rPr>
      <w:b/>
      <w:bCs/>
      <w:noProof/>
      <w:color w:val="000000" w:themeColor="text1"/>
    </w:rPr>
  </w:style>
  <w:style w:type="character" w:customStyle="1" w:styleId="Titre4Car">
    <w:name w:val="Titre 4 Car"/>
    <w:basedOn w:val="Policepardfaut"/>
    <w:link w:val="Titre4"/>
    <w:uiPriority w:val="9"/>
    <w:semiHidden/>
    <w:rsid w:val="0088681C"/>
    <w:rPr>
      <w:caps/>
      <w:color w:val="43279B" w:themeColor="accent1" w:themeShade="BF"/>
      <w:spacing w:val="10"/>
    </w:rPr>
  </w:style>
  <w:style w:type="character" w:customStyle="1" w:styleId="Titre5Car">
    <w:name w:val="Titre 5 Car"/>
    <w:basedOn w:val="Policepardfaut"/>
    <w:link w:val="Titre5"/>
    <w:uiPriority w:val="9"/>
    <w:semiHidden/>
    <w:rsid w:val="0088681C"/>
    <w:rPr>
      <w:caps/>
      <w:color w:val="43279B" w:themeColor="accent1" w:themeShade="BF"/>
      <w:spacing w:val="10"/>
    </w:rPr>
  </w:style>
  <w:style w:type="character" w:customStyle="1" w:styleId="Titre6Car">
    <w:name w:val="Titre 6 Car"/>
    <w:basedOn w:val="Policepardfaut"/>
    <w:link w:val="Titre6"/>
    <w:uiPriority w:val="9"/>
    <w:semiHidden/>
    <w:rsid w:val="0088681C"/>
    <w:rPr>
      <w:caps/>
      <w:color w:val="43279B" w:themeColor="accent1" w:themeShade="BF"/>
      <w:spacing w:val="10"/>
    </w:rPr>
  </w:style>
  <w:style w:type="character" w:customStyle="1" w:styleId="Titre7Car">
    <w:name w:val="Titre 7 Car"/>
    <w:basedOn w:val="Policepardfaut"/>
    <w:link w:val="Titre7"/>
    <w:uiPriority w:val="9"/>
    <w:semiHidden/>
    <w:rsid w:val="0088681C"/>
    <w:rPr>
      <w:caps/>
      <w:color w:val="43279B" w:themeColor="accent1" w:themeShade="BF"/>
      <w:spacing w:val="10"/>
    </w:rPr>
  </w:style>
  <w:style w:type="character" w:customStyle="1" w:styleId="Titre8Car">
    <w:name w:val="Titre 8 Car"/>
    <w:basedOn w:val="Policepardfaut"/>
    <w:link w:val="Titre8"/>
    <w:uiPriority w:val="9"/>
    <w:semiHidden/>
    <w:rsid w:val="0088681C"/>
    <w:rPr>
      <w:caps/>
      <w:spacing w:val="10"/>
      <w:sz w:val="18"/>
      <w:szCs w:val="18"/>
    </w:rPr>
  </w:style>
  <w:style w:type="character" w:customStyle="1" w:styleId="Titre9Car">
    <w:name w:val="Titre 9 Car"/>
    <w:basedOn w:val="Policepardfaut"/>
    <w:link w:val="Titre9"/>
    <w:uiPriority w:val="9"/>
    <w:semiHidden/>
    <w:rsid w:val="0088681C"/>
    <w:rPr>
      <w:i/>
      <w:iCs/>
      <w:caps/>
      <w:spacing w:val="10"/>
      <w:sz w:val="18"/>
      <w:szCs w:val="18"/>
    </w:rPr>
  </w:style>
  <w:style w:type="paragraph" w:styleId="Lgende">
    <w:name w:val="caption"/>
    <w:basedOn w:val="Normal"/>
    <w:next w:val="Normal"/>
    <w:uiPriority w:val="35"/>
    <w:semiHidden/>
    <w:unhideWhenUsed/>
    <w:qFormat/>
    <w:rsid w:val="0088681C"/>
    <w:rPr>
      <w:b/>
      <w:bCs/>
      <w:color w:val="43279B" w:themeColor="accent1" w:themeShade="BF"/>
      <w:sz w:val="16"/>
      <w:szCs w:val="16"/>
    </w:rPr>
  </w:style>
  <w:style w:type="paragraph" w:styleId="Titre">
    <w:name w:val="Title"/>
    <w:aliases w:val="Document"/>
    <w:basedOn w:val="Titre1"/>
    <w:next w:val="Normal"/>
    <w:link w:val="TitreCar"/>
    <w:uiPriority w:val="10"/>
    <w:rsid w:val="004B2B71"/>
    <w:pPr>
      <w:tabs>
        <w:tab w:val="left" w:pos="0"/>
      </w:tabs>
    </w:pPr>
    <w:rPr>
      <w:sz w:val="40"/>
      <w:szCs w:val="40"/>
    </w:rPr>
  </w:style>
  <w:style w:type="character" w:customStyle="1" w:styleId="TitreCar">
    <w:name w:val="Titre Car"/>
    <w:aliases w:val="Document Car"/>
    <w:basedOn w:val="Policepardfaut"/>
    <w:link w:val="Titre"/>
    <w:uiPriority w:val="10"/>
    <w:rsid w:val="004B2B71"/>
    <w:rPr>
      <w:rFonts w:asciiTheme="majorHAnsi" w:hAnsiTheme="majorHAnsi" w:cstheme="majorHAnsi"/>
      <w:b/>
      <w:bCs/>
      <w:caps/>
      <w:noProof/>
      <w:color w:val="000000" w:themeColor="text1"/>
      <w:sz w:val="40"/>
      <w:szCs w:val="40"/>
    </w:rPr>
  </w:style>
  <w:style w:type="paragraph" w:styleId="Sous-titre">
    <w:name w:val="Subtitle"/>
    <w:basedOn w:val="Normal"/>
    <w:next w:val="Normal"/>
    <w:link w:val="Sous-titreCar"/>
    <w:autoRedefine/>
    <w:qFormat/>
    <w:rsid w:val="009A4E5B"/>
    <w:pPr>
      <w:spacing w:after="600"/>
    </w:pPr>
    <w:rPr>
      <w:rFonts w:ascii="Arial" w:hAnsi="Arial" w:cs="Arial"/>
      <w:b/>
      <w:bCs/>
      <w:i/>
      <w:iCs/>
      <w:color w:val="FFFFFF" w:themeColor="background1"/>
      <w:sz w:val="28"/>
      <w:szCs w:val="28"/>
    </w:rPr>
  </w:style>
  <w:style w:type="character" w:customStyle="1" w:styleId="Sous-titreCar">
    <w:name w:val="Sous-titre Car"/>
    <w:basedOn w:val="Policepardfaut"/>
    <w:link w:val="Sous-titre"/>
    <w:rsid w:val="009A4E5B"/>
    <w:rPr>
      <w:rFonts w:ascii="Arial" w:hAnsi="Arial" w:cs="Arial"/>
      <w:b/>
      <w:bCs/>
      <w:i/>
      <w:iCs/>
      <w:color w:val="FFFFFF" w:themeColor="background1"/>
      <w:sz w:val="28"/>
      <w:szCs w:val="28"/>
    </w:rPr>
  </w:style>
  <w:style w:type="paragraph" w:customStyle="1" w:styleId="Couverturedate">
    <w:name w:val="Couverture date"/>
    <w:basedOn w:val="Normal"/>
    <w:rsid w:val="00B135F4"/>
  </w:style>
  <w:style w:type="character" w:styleId="Accentuation">
    <w:name w:val="Emphasis"/>
    <w:uiPriority w:val="20"/>
    <w:qFormat/>
    <w:rsid w:val="007C71C6"/>
    <w:rPr>
      <w:b/>
      <w:bCs/>
    </w:rPr>
  </w:style>
  <w:style w:type="paragraph" w:styleId="Citation">
    <w:name w:val="Quote"/>
    <w:basedOn w:val="Normal"/>
    <w:next w:val="Normal"/>
    <w:link w:val="CitationCar"/>
    <w:uiPriority w:val="29"/>
    <w:qFormat/>
    <w:rsid w:val="00F6767B"/>
    <w:rPr>
      <w:b/>
      <w:bCs/>
      <w:i/>
      <w:iCs/>
    </w:rPr>
  </w:style>
  <w:style w:type="character" w:customStyle="1" w:styleId="CitationCar">
    <w:name w:val="Citation Car"/>
    <w:basedOn w:val="Policepardfaut"/>
    <w:link w:val="Citation"/>
    <w:uiPriority w:val="29"/>
    <w:rsid w:val="00F6767B"/>
    <w:rPr>
      <w:b/>
      <w:bCs/>
      <w:i/>
      <w:iCs/>
      <w:color w:val="000000" w:themeColor="text1"/>
    </w:rPr>
  </w:style>
  <w:style w:type="paragraph" w:styleId="Paragraphedeliste">
    <w:name w:val="List Paragraph"/>
    <w:basedOn w:val="Normal"/>
    <w:uiPriority w:val="34"/>
    <w:qFormat/>
    <w:rsid w:val="007D1DD6"/>
    <w:pPr>
      <w:numPr>
        <w:numId w:val="2"/>
      </w:numPr>
      <w:contextualSpacing/>
    </w:pPr>
  </w:style>
  <w:style w:type="paragraph" w:styleId="Notedebasdepage">
    <w:name w:val="footnote text"/>
    <w:basedOn w:val="Normal"/>
    <w:link w:val="NotedebasdepageCar"/>
    <w:uiPriority w:val="99"/>
    <w:semiHidden/>
    <w:unhideWhenUsed/>
    <w:rsid w:val="00B3660F"/>
  </w:style>
  <w:style w:type="paragraph" w:customStyle="1" w:styleId="CouvertureAuteur">
    <w:name w:val="Couverture Auteur"/>
    <w:basedOn w:val="Normal"/>
    <w:rsid w:val="00B135F4"/>
    <w:rPr>
      <w:color w:val="FFFFFF" w:themeColor="background1"/>
    </w:rPr>
  </w:style>
  <w:style w:type="paragraph" w:customStyle="1" w:styleId="TitreDocument">
    <w:name w:val="Titre Document"/>
    <w:basedOn w:val="Titre"/>
    <w:qFormat/>
    <w:rsid w:val="00572734"/>
    <w:pPr>
      <w:numPr>
        <w:numId w:val="0"/>
      </w:numPr>
      <w:spacing w:after="120"/>
    </w:pPr>
    <w:rPr>
      <w:sz w:val="36"/>
      <w:szCs w:val="36"/>
    </w:rPr>
  </w:style>
  <w:style w:type="character" w:customStyle="1" w:styleId="NotedebasdepageCar">
    <w:name w:val="Note de bas de page Car"/>
    <w:basedOn w:val="Policepardfaut"/>
    <w:link w:val="Notedebasdepage"/>
    <w:uiPriority w:val="99"/>
    <w:semiHidden/>
    <w:rsid w:val="00B3660F"/>
    <w:rPr>
      <w:color w:val="000000" w:themeColor="text1"/>
    </w:rPr>
  </w:style>
  <w:style w:type="paragraph" w:styleId="En-ttedetabledesmatires">
    <w:name w:val="TOC Heading"/>
    <w:basedOn w:val="Titre1"/>
    <w:next w:val="Normal"/>
    <w:uiPriority w:val="39"/>
    <w:unhideWhenUsed/>
    <w:qFormat/>
    <w:rsid w:val="0088681C"/>
    <w:pPr>
      <w:outlineLvl w:val="9"/>
    </w:pPr>
  </w:style>
  <w:style w:type="paragraph" w:customStyle="1" w:styleId="Sous-titreDocument">
    <w:name w:val="Sous-titre Document"/>
    <w:basedOn w:val="Sous-titre"/>
    <w:qFormat/>
    <w:rsid w:val="00572734"/>
    <w:pPr>
      <w:shd w:val="solid" w:color="auto" w:fill="000000" w:themeFill="text1"/>
      <w:spacing w:after="1080"/>
    </w:pPr>
    <w:rPr>
      <w:sz w:val="24"/>
      <w:szCs w:val="24"/>
    </w:rPr>
  </w:style>
  <w:style w:type="character" w:styleId="Appelnotedebasdep">
    <w:name w:val="footnote reference"/>
    <w:basedOn w:val="Policepardfaut"/>
    <w:uiPriority w:val="99"/>
    <w:semiHidden/>
    <w:unhideWhenUsed/>
    <w:rsid w:val="00B3660F"/>
    <w:rPr>
      <w:vertAlign w:val="superscript"/>
    </w:rPr>
  </w:style>
  <w:style w:type="paragraph" w:customStyle="1" w:styleId="Notebasdepage">
    <w:name w:val="Note bas de page"/>
    <w:basedOn w:val="Notedebasdepage"/>
    <w:qFormat/>
    <w:rsid w:val="000D64EF"/>
    <w:rPr>
      <w:i/>
      <w:iCs/>
      <w:sz w:val="16"/>
      <w:szCs w:val="16"/>
    </w:rPr>
  </w:style>
  <w:style w:type="character" w:styleId="Lienhypertexte">
    <w:name w:val="Hyperlink"/>
    <w:uiPriority w:val="99"/>
    <w:unhideWhenUsed/>
    <w:rsid w:val="000D64EF"/>
    <w:rPr>
      <w:noProof/>
      <w:u w:val="single"/>
    </w:rPr>
  </w:style>
  <w:style w:type="character" w:styleId="Mentionnonrsolue">
    <w:name w:val="Unresolved Mention"/>
    <w:basedOn w:val="Policepardfaut"/>
    <w:uiPriority w:val="99"/>
    <w:semiHidden/>
    <w:unhideWhenUsed/>
    <w:rsid w:val="000D64EF"/>
    <w:rPr>
      <w:color w:val="605E5C"/>
      <w:shd w:val="clear" w:color="auto" w:fill="E1DFDD"/>
    </w:rPr>
  </w:style>
  <w:style w:type="paragraph" w:customStyle="1" w:styleId="StyleParagraphedeliste9pt">
    <w:name w:val="Style Paragraphe de liste + 9 pt"/>
    <w:basedOn w:val="Normal"/>
    <w:rsid w:val="00CF622C"/>
    <w:pPr>
      <w:numPr>
        <w:ilvl w:val="1"/>
        <w:numId w:val="2"/>
      </w:numPr>
      <w:ind w:left="709" w:hanging="164"/>
      <w:contextualSpacing/>
    </w:pPr>
    <w:rPr>
      <w:sz w:val="18"/>
      <w:szCs w:val="22"/>
    </w:rPr>
  </w:style>
  <w:style w:type="paragraph" w:customStyle="1" w:styleId="StyleParagraphedeliste8pt">
    <w:name w:val="Style Paragraphe de liste + 8 pt"/>
    <w:basedOn w:val="StyleParagraphedeliste9pt"/>
    <w:rsid w:val="00CF622C"/>
    <w:pPr>
      <w:numPr>
        <w:ilvl w:val="2"/>
      </w:numPr>
      <w:ind w:left="993" w:hanging="141"/>
    </w:pPr>
    <w:rPr>
      <w:sz w:val="16"/>
      <w:szCs w:val="20"/>
    </w:rPr>
  </w:style>
  <w:style w:type="table" w:styleId="Grilledutableau">
    <w:name w:val="Table Grid"/>
    <w:basedOn w:val="TableauNormal"/>
    <w:uiPriority w:val="39"/>
    <w:rsid w:val="005C6C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nhideWhenUsed/>
    <w:rsid w:val="00E21252"/>
    <w:pPr>
      <w:tabs>
        <w:tab w:val="center" w:pos="4536"/>
        <w:tab w:val="right" w:pos="9072"/>
      </w:tabs>
    </w:pPr>
  </w:style>
  <w:style w:type="character" w:customStyle="1" w:styleId="En-tteCar">
    <w:name w:val="En-tête Car"/>
    <w:basedOn w:val="Policepardfaut"/>
    <w:link w:val="En-tte"/>
    <w:uiPriority w:val="99"/>
    <w:rsid w:val="00E21252"/>
    <w:rPr>
      <w:color w:val="000000" w:themeColor="text1"/>
    </w:rPr>
  </w:style>
  <w:style w:type="character" w:styleId="lev">
    <w:name w:val="Strong"/>
    <w:basedOn w:val="Policepardfaut"/>
    <w:uiPriority w:val="22"/>
    <w:qFormat/>
    <w:rsid w:val="0068159B"/>
    <w:rPr>
      <w:b/>
      <w:bCs/>
    </w:rPr>
  </w:style>
  <w:style w:type="paragraph" w:styleId="NormalWeb">
    <w:name w:val="Normal (Web)"/>
    <w:basedOn w:val="Normal"/>
    <w:uiPriority w:val="99"/>
    <w:unhideWhenUsed/>
    <w:rsid w:val="0068159B"/>
    <w:pPr>
      <w:spacing w:before="100" w:beforeAutospacing="1" w:after="100" w:afterAutospacing="1"/>
    </w:pPr>
    <w:rPr>
      <w:rFonts w:ascii="Times New Roman" w:eastAsia="Times New Roman" w:hAnsi="Times New Roman" w:cs="Times New Roman"/>
      <w:color w:val="auto"/>
      <w:sz w:val="24"/>
      <w:szCs w:val="24"/>
      <w:lang w:eastAsia="fr-FR"/>
    </w:rPr>
  </w:style>
  <w:style w:type="paragraph" w:styleId="En-ttedemessage">
    <w:name w:val="Message Header"/>
    <w:basedOn w:val="Corpsdetexte"/>
    <w:link w:val="En-ttedemessageCar"/>
    <w:unhideWhenUsed/>
    <w:rsid w:val="00F47344"/>
    <w:pPr>
      <w:keepLines/>
      <w:spacing w:after="0" w:line="415" w:lineRule="atLeast"/>
      <w:ind w:left="1560" w:hanging="720"/>
    </w:pPr>
    <w:rPr>
      <w:rFonts w:ascii="Times New Roman" w:eastAsia="Times New Roman" w:hAnsi="Times New Roman" w:cs="Times New Roman"/>
      <w:color w:val="auto"/>
      <w:sz w:val="24"/>
      <w:szCs w:val="24"/>
      <w:lang w:eastAsia="fr-FR"/>
    </w:rPr>
  </w:style>
  <w:style w:type="character" w:customStyle="1" w:styleId="En-ttedemessageCar">
    <w:name w:val="En-tête de message Car"/>
    <w:basedOn w:val="Policepardfaut"/>
    <w:link w:val="En-ttedemessage"/>
    <w:rsid w:val="00F47344"/>
    <w:rPr>
      <w:rFonts w:ascii="Times New Roman" w:eastAsia="Times New Roman" w:hAnsi="Times New Roman" w:cs="Times New Roman"/>
      <w:sz w:val="24"/>
      <w:szCs w:val="24"/>
      <w:lang w:eastAsia="fr-FR"/>
    </w:rPr>
  </w:style>
  <w:style w:type="character" w:customStyle="1" w:styleId="En-ttedemessagetiquette">
    <w:name w:val="En-tête de message (Étiquette)"/>
    <w:rsid w:val="00F47344"/>
    <w:rPr>
      <w:rFonts w:ascii="Arial" w:hAnsi="Arial" w:cs="Arial" w:hint="default"/>
      <w:b/>
      <w:bCs w:val="0"/>
      <w:spacing w:val="-4"/>
      <w:sz w:val="18"/>
      <w:vertAlign w:val="baseline"/>
    </w:rPr>
  </w:style>
  <w:style w:type="paragraph" w:styleId="Corpsdetexte">
    <w:name w:val="Body Text"/>
    <w:basedOn w:val="Normal"/>
    <w:link w:val="CorpsdetexteCar"/>
    <w:uiPriority w:val="99"/>
    <w:semiHidden/>
    <w:unhideWhenUsed/>
    <w:rsid w:val="00F47344"/>
    <w:pPr>
      <w:spacing w:after="120"/>
    </w:pPr>
  </w:style>
  <w:style w:type="character" w:customStyle="1" w:styleId="CorpsdetexteCar">
    <w:name w:val="Corps de texte Car"/>
    <w:basedOn w:val="Policepardfaut"/>
    <w:link w:val="Corpsdetexte"/>
    <w:uiPriority w:val="99"/>
    <w:semiHidden/>
    <w:rsid w:val="00F47344"/>
    <w:rPr>
      <w:color w:val="000000" w:themeColor="text1"/>
    </w:rPr>
  </w:style>
  <w:style w:type="table" w:styleId="Grilledetableauclaire">
    <w:name w:val="Grid Table Light"/>
    <w:basedOn w:val="TableauNormal"/>
    <w:uiPriority w:val="40"/>
    <w:rsid w:val="009240D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1">
    <w:name w:val="Plain Table 1"/>
    <w:basedOn w:val="TableauNormal"/>
    <w:uiPriority w:val="41"/>
    <w:rsid w:val="009240D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boutonbleu">
    <w:name w:val="bouton_bleu"/>
    <w:basedOn w:val="Normal"/>
    <w:rsid w:val="0093539F"/>
    <w:pPr>
      <w:spacing w:before="100" w:beforeAutospacing="1" w:after="100" w:afterAutospacing="1"/>
      <w:ind w:left="426"/>
      <w:jc w:val="both"/>
    </w:pPr>
    <w:rPr>
      <w:rFonts w:ascii="Arial" w:eastAsia="Times New Roman" w:hAnsi="Arial" w:cs="Arial"/>
      <w:color w:val="auto"/>
      <w:sz w:val="24"/>
      <w:szCs w:val="24"/>
      <w:lang w:eastAsia="fr-FR"/>
    </w:rPr>
  </w:style>
  <w:style w:type="paragraph" w:customStyle="1" w:styleId="relativleft">
    <w:name w:val="relativleft"/>
    <w:basedOn w:val="Normal"/>
    <w:rsid w:val="00BC142F"/>
    <w:pPr>
      <w:spacing w:before="100" w:beforeAutospacing="1" w:after="100" w:afterAutospacing="1"/>
    </w:pPr>
    <w:rPr>
      <w:rFonts w:ascii="Times New Roman" w:eastAsia="Times New Roman" w:hAnsi="Times New Roman" w:cs="Times New Roman"/>
      <w:color w:val="auto"/>
      <w:sz w:val="24"/>
      <w:szCs w:val="24"/>
      <w:lang w:eastAsia="fr-FR"/>
    </w:rPr>
  </w:style>
  <w:style w:type="paragraph" w:styleId="TM1">
    <w:name w:val="toc 1"/>
    <w:basedOn w:val="Normal"/>
    <w:next w:val="Normal"/>
    <w:autoRedefine/>
    <w:uiPriority w:val="39"/>
    <w:unhideWhenUsed/>
    <w:rsid w:val="00087D45"/>
    <w:pPr>
      <w:tabs>
        <w:tab w:val="left" w:pos="400"/>
        <w:tab w:val="right" w:leader="dot" w:pos="9205"/>
      </w:tabs>
      <w:spacing w:after="100"/>
      <w:ind w:left="-76"/>
    </w:pPr>
    <w:rPr>
      <w:rFonts w:cstheme="minorHAnsi"/>
      <w:b/>
      <w:bCs/>
    </w:rPr>
  </w:style>
  <w:style w:type="paragraph" w:styleId="TM2">
    <w:name w:val="toc 2"/>
    <w:basedOn w:val="Normal"/>
    <w:next w:val="Normal"/>
    <w:autoRedefine/>
    <w:uiPriority w:val="39"/>
    <w:unhideWhenUsed/>
    <w:rsid w:val="00F10987"/>
    <w:pPr>
      <w:spacing w:after="100"/>
      <w:ind w:left="200"/>
    </w:pPr>
  </w:style>
  <w:style w:type="paragraph" w:styleId="TM3">
    <w:name w:val="toc 3"/>
    <w:basedOn w:val="Normal"/>
    <w:next w:val="Normal"/>
    <w:autoRedefine/>
    <w:uiPriority w:val="39"/>
    <w:unhideWhenUsed/>
    <w:rsid w:val="00F10987"/>
    <w:pPr>
      <w:spacing w:after="100"/>
      <w:ind w:left="400"/>
    </w:pPr>
  </w:style>
  <w:style w:type="character" w:styleId="Marquedecommentaire">
    <w:name w:val="annotation reference"/>
    <w:basedOn w:val="Policepardfaut"/>
    <w:uiPriority w:val="99"/>
    <w:semiHidden/>
    <w:unhideWhenUsed/>
    <w:rsid w:val="00446D22"/>
    <w:rPr>
      <w:sz w:val="16"/>
      <w:szCs w:val="16"/>
    </w:rPr>
  </w:style>
  <w:style w:type="paragraph" w:styleId="Commentaire">
    <w:name w:val="annotation text"/>
    <w:basedOn w:val="Normal"/>
    <w:link w:val="CommentaireCar"/>
    <w:uiPriority w:val="99"/>
    <w:unhideWhenUsed/>
    <w:rsid w:val="00446D22"/>
  </w:style>
  <w:style w:type="character" w:customStyle="1" w:styleId="CommentaireCar">
    <w:name w:val="Commentaire Car"/>
    <w:basedOn w:val="Policepardfaut"/>
    <w:link w:val="Commentaire"/>
    <w:uiPriority w:val="99"/>
    <w:rsid w:val="00446D22"/>
    <w:rPr>
      <w:color w:val="000000" w:themeColor="text1"/>
    </w:rPr>
  </w:style>
  <w:style w:type="paragraph" w:styleId="Objetducommentaire">
    <w:name w:val="annotation subject"/>
    <w:basedOn w:val="Commentaire"/>
    <w:next w:val="Commentaire"/>
    <w:link w:val="ObjetducommentaireCar"/>
    <w:uiPriority w:val="99"/>
    <w:semiHidden/>
    <w:unhideWhenUsed/>
    <w:rsid w:val="00446D22"/>
    <w:rPr>
      <w:b/>
      <w:bCs/>
    </w:rPr>
  </w:style>
  <w:style w:type="character" w:customStyle="1" w:styleId="ObjetducommentaireCar">
    <w:name w:val="Objet du commentaire Car"/>
    <w:basedOn w:val="CommentaireCar"/>
    <w:link w:val="Objetducommentaire"/>
    <w:uiPriority w:val="99"/>
    <w:semiHidden/>
    <w:rsid w:val="00446D22"/>
    <w:rPr>
      <w:b/>
      <w:bCs/>
      <w:color w:val="000000" w:themeColor="text1"/>
    </w:rPr>
  </w:style>
  <w:style w:type="character" w:customStyle="1" w:styleId="value">
    <w:name w:val="value"/>
    <w:basedOn w:val="Policepardfaut"/>
    <w:rsid w:val="00521603"/>
  </w:style>
  <w:style w:type="character" w:customStyle="1" w:styleId="sub">
    <w:name w:val="sub"/>
    <w:basedOn w:val="Policepardfaut"/>
    <w:rsid w:val="00961A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94853">
      <w:bodyDiv w:val="1"/>
      <w:marLeft w:val="0"/>
      <w:marRight w:val="0"/>
      <w:marTop w:val="0"/>
      <w:marBottom w:val="0"/>
      <w:divBdr>
        <w:top w:val="none" w:sz="0" w:space="0" w:color="auto"/>
        <w:left w:val="none" w:sz="0" w:space="0" w:color="auto"/>
        <w:bottom w:val="none" w:sz="0" w:space="0" w:color="auto"/>
        <w:right w:val="none" w:sz="0" w:space="0" w:color="auto"/>
      </w:divBdr>
    </w:div>
    <w:div w:id="30112011">
      <w:bodyDiv w:val="1"/>
      <w:marLeft w:val="0"/>
      <w:marRight w:val="0"/>
      <w:marTop w:val="0"/>
      <w:marBottom w:val="0"/>
      <w:divBdr>
        <w:top w:val="none" w:sz="0" w:space="0" w:color="auto"/>
        <w:left w:val="none" w:sz="0" w:space="0" w:color="auto"/>
        <w:bottom w:val="none" w:sz="0" w:space="0" w:color="auto"/>
        <w:right w:val="none" w:sz="0" w:space="0" w:color="auto"/>
      </w:divBdr>
    </w:div>
    <w:div w:id="34089594">
      <w:bodyDiv w:val="1"/>
      <w:marLeft w:val="0"/>
      <w:marRight w:val="0"/>
      <w:marTop w:val="0"/>
      <w:marBottom w:val="0"/>
      <w:divBdr>
        <w:top w:val="none" w:sz="0" w:space="0" w:color="auto"/>
        <w:left w:val="none" w:sz="0" w:space="0" w:color="auto"/>
        <w:bottom w:val="none" w:sz="0" w:space="0" w:color="auto"/>
        <w:right w:val="none" w:sz="0" w:space="0" w:color="auto"/>
      </w:divBdr>
    </w:div>
    <w:div w:id="41368837">
      <w:bodyDiv w:val="1"/>
      <w:marLeft w:val="0"/>
      <w:marRight w:val="0"/>
      <w:marTop w:val="0"/>
      <w:marBottom w:val="0"/>
      <w:divBdr>
        <w:top w:val="none" w:sz="0" w:space="0" w:color="auto"/>
        <w:left w:val="none" w:sz="0" w:space="0" w:color="auto"/>
        <w:bottom w:val="none" w:sz="0" w:space="0" w:color="auto"/>
        <w:right w:val="none" w:sz="0" w:space="0" w:color="auto"/>
      </w:divBdr>
    </w:div>
    <w:div w:id="72973286">
      <w:bodyDiv w:val="1"/>
      <w:marLeft w:val="0"/>
      <w:marRight w:val="0"/>
      <w:marTop w:val="0"/>
      <w:marBottom w:val="0"/>
      <w:divBdr>
        <w:top w:val="none" w:sz="0" w:space="0" w:color="auto"/>
        <w:left w:val="none" w:sz="0" w:space="0" w:color="auto"/>
        <w:bottom w:val="none" w:sz="0" w:space="0" w:color="auto"/>
        <w:right w:val="none" w:sz="0" w:space="0" w:color="auto"/>
      </w:divBdr>
    </w:div>
    <w:div w:id="77866872">
      <w:bodyDiv w:val="1"/>
      <w:marLeft w:val="0"/>
      <w:marRight w:val="0"/>
      <w:marTop w:val="0"/>
      <w:marBottom w:val="0"/>
      <w:divBdr>
        <w:top w:val="none" w:sz="0" w:space="0" w:color="auto"/>
        <w:left w:val="none" w:sz="0" w:space="0" w:color="auto"/>
        <w:bottom w:val="none" w:sz="0" w:space="0" w:color="auto"/>
        <w:right w:val="none" w:sz="0" w:space="0" w:color="auto"/>
      </w:divBdr>
    </w:div>
    <w:div w:id="88233565">
      <w:bodyDiv w:val="1"/>
      <w:marLeft w:val="0"/>
      <w:marRight w:val="0"/>
      <w:marTop w:val="0"/>
      <w:marBottom w:val="0"/>
      <w:divBdr>
        <w:top w:val="none" w:sz="0" w:space="0" w:color="auto"/>
        <w:left w:val="none" w:sz="0" w:space="0" w:color="auto"/>
        <w:bottom w:val="none" w:sz="0" w:space="0" w:color="auto"/>
        <w:right w:val="none" w:sz="0" w:space="0" w:color="auto"/>
      </w:divBdr>
    </w:div>
    <w:div w:id="104079888">
      <w:bodyDiv w:val="1"/>
      <w:marLeft w:val="0"/>
      <w:marRight w:val="0"/>
      <w:marTop w:val="0"/>
      <w:marBottom w:val="0"/>
      <w:divBdr>
        <w:top w:val="none" w:sz="0" w:space="0" w:color="auto"/>
        <w:left w:val="none" w:sz="0" w:space="0" w:color="auto"/>
        <w:bottom w:val="none" w:sz="0" w:space="0" w:color="auto"/>
        <w:right w:val="none" w:sz="0" w:space="0" w:color="auto"/>
      </w:divBdr>
    </w:div>
    <w:div w:id="122575126">
      <w:bodyDiv w:val="1"/>
      <w:marLeft w:val="0"/>
      <w:marRight w:val="0"/>
      <w:marTop w:val="0"/>
      <w:marBottom w:val="0"/>
      <w:divBdr>
        <w:top w:val="none" w:sz="0" w:space="0" w:color="auto"/>
        <w:left w:val="none" w:sz="0" w:space="0" w:color="auto"/>
        <w:bottom w:val="none" w:sz="0" w:space="0" w:color="auto"/>
        <w:right w:val="none" w:sz="0" w:space="0" w:color="auto"/>
      </w:divBdr>
    </w:div>
    <w:div w:id="126751506">
      <w:bodyDiv w:val="1"/>
      <w:marLeft w:val="0"/>
      <w:marRight w:val="0"/>
      <w:marTop w:val="0"/>
      <w:marBottom w:val="0"/>
      <w:divBdr>
        <w:top w:val="none" w:sz="0" w:space="0" w:color="auto"/>
        <w:left w:val="none" w:sz="0" w:space="0" w:color="auto"/>
        <w:bottom w:val="none" w:sz="0" w:space="0" w:color="auto"/>
        <w:right w:val="none" w:sz="0" w:space="0" w:color="auto"/>
      </w:divBdr>
    </w:div>
    <w:div w:id="182133375">
      <w:bodyDiv w:val="1"/>
      <w:marLeft w:val="0"/>
      <w:marRight w:val="0"/>
      <w:marTop w:val="0"/>
      <w:marBottom w:val="0"/>
      <w:divBdr>
        <w:top w:val="none" w:sz="0" w:space="0" w:color="auto"/>
        <w:left w:val="none" w:sz="0" w:space="0" w:color="auto"/>
        <w:bottom w:val="none" w:sz="0" w:space="0" w:color="auto"/>
        <w:right w:val="none" w:sz="0" w:space="0" w:color="auto"/>
      </w:divBdr>
    </w:div>
    <w:div w:id="207573855">
      <w:bodyDiv w:val="1"/>
      <w:marLeft w:val="0"/>
      <w:marRight w:val="0"/>
      <w:marTop w:val="0"/>
      <w:marBottom w:val="0"/>
      <w:divBdr>
        <w:top w:val="none" w:sz="0" w:space="0" w:color="auto"/>
        <w:left w:val="none" w:sz="0" w:space="0" w:color="auto"/>
        <w:bottom w:val="none" w:sz="0" w:space="0" w:color="auto"/>
        <w:right w:val="none" w:sz="0" w:space="0" w:color="auto"/>
      </w:divBdr>
    </w:div>
    <w:div w:id="215048413">
      <w:bodyDiv w:val="1"/>
      <w:marLeft w:val="0"/>
      <w:marRight w:val="0"/>
      <w:marTop w:val="0"/>
      <w:marBottom w:val="0"/>
      <w:divBdr>
        <w:top w:val="none" w:sz="0" w:space="0" w:color="auto"/>
        <w:left w:val="none" w:sz="0" w:space="0" w:color="auto"/>
        <w:bottom w:val="none" w:sz="0" w:space="0" w:color="auto"/>
        <w:right w:val="none" w:sz="0" w:space="0" w:color="auto"/>
      </w:divBdr>
    </w:div>
    <w:div w:id="217320848">
      <w:bodyDiv w:val="1"/>
      <w:marLeft w:val="0"/>
      <w:marRight w:val="0"/>
      <w:marTop w:val="0"/>
      <w:marBottom w:val="0"/>
      <w:divBdr>
        <w:top w:val="none" w:sz="0" w:space="0" w:color="auto"/>
        <w:left w:val="none" w:sz="0" w:space="0" w:color="auto"/>
        <w:bottom w:val="none" w:sz="0" w:space="0" w:color="auto"/>
        <w:right w:val="none" w:sz="0" w:space="0" w:color="auto"/>
      </w:divBdr>
    </w:div>
    <w:div w:id="230166395">
      <w:bodyDiv w:val="1"/>
      <w:marLeft w:val="0"/>
      <w:marRight w:val="0"/>
      <w:marTop w:val="0"/>
      <w:marBottom w:val="0"/>
      <w:divBdr>
        <w:top w:val="none" w:sz="0" w:space="0" w:color="auto"/>
        <w:left w:val="none" w:sz="0" w:space="0" w:color="auto"/>
        <w:bottom w:val="none" w:sz="0" w:space="0" w:color="auto"/>
        <w:right w:val="none" w:sz="0" w:space="0" w:color="auto"/>
      </w:divBdr>
    </w:div>
    <w:div w:id="276959594">
      <w:bodyDiv w:val="1"/>
      <w:marLeft w:val="0"/>
      <w:marRight w:val="0"/>
      <w:marTop w:val="0"/>
      <w:marBottom w:val="0"/>
      <w:divBdr>
        <w:top w:val="none" w:sz="0" w:space="0" w:color="auto"/>
        <w:left w:val="none" w:sz="0" w:space="0" w:color="auto"/>
        <w:bottom w:val="none" w:sz="0" w:space="0" w:color="auto"/>
        <w:right w:val="none" w:sz="0" w:space="0" w:color="auto"/>
      </w:divBdr>
    </w:div>
    <w:div w:id="298535474">
      <w:bodyDiv w:val="1"/>
      <w:marLeft w:val="0"/>
      <w:marRight w:val="0"/>
      <w:marTop w:val="0"/>
      <w:marBottom w:val="0"/>
      <w:divBdr>
        <w:top w:val="none" w:sz="0" w:space="0" w:color="auto"/>
        <w:left w:val="none" w:sz="0" w:space="0" w:color="auto"/>
        <w:bottom w:val="none" w:sz="0" w:space="0" w:color="auto"/>
        <w:right w:val="none" w:sz="0" w:space="0" w:color="auto"/>
      </w:divBdr>
    </w:div>
    <w:div w:id="308824989">
      <w:bodyDiv w:val="1"/>
      <w:marLeft w:val="0"/>
      <w:marRight w:val="0"/>
      <w:marTop w:val="0"/>
      <w:marBottom w:val="0"/>
      <w:divBdr>
        <w:top w:val="none" w:sz="0" w:space="0" w:color="auto"/>
        <w:left w:val="none" w:sz="0" w:space="0" w:color="auto"/>
        <w:bottom w:val="none" w:sz="0" w:space="0" w:color="auto"/>
        <w:right w:val="none" w:sz="0" w:space="0" w:color="auto"/>
      </w:divBdr>
    </w:div>
    <w:div w:id="342902890">
      <w:bodyDiv w:val="1"/>
      <w:marLeft w:val="0"/>
      <w:marRight w:val="0"/>
      <w:marTop w:val="0"/>
      <w:marBottom w:val="0"/>
      <w:divBdr>
        <w:top w:val="none" w:sz="0" w:space="0" w:color="auto"/>
        <w:left w:val="none" w:sz="0" w:space="0" w:color="auto"/>
        <w:bottom w:val="none" w:sz="0" w:space="0" w:color="auto"/>
        <w:right w:val="none" w:sz="0" w:space="0" w:color="auto"/>
      </w:divBdr>
    </w:div>
    <w:div w:id="353464517">
      <w:bodyDiv w:val="1"/>
      <w:marLeft w:val="0"/>
      <w:marRight w:val="0"/>
      <w:marTop w:val="0"/>
      <w:marBottom w:val="0"/>
      <w:divBdr>
        <w:top w:val="none" w:sz="0" w:space="0" w:color="auto"/>
        <w:left w:val="none" w:sz="0" w:space="0" w:color="auto"/>
        <w:bottom w:val="none" w:sz="0" w:space="0" w:color="auto"/>
        <w:right w:val="none" w:sz="0" w:space="0" w:color="auto"/>
      </w:divBdr>
    </w:div>
    <w:div w:id="389965585">
      <w:bodyDiv w:val="1"/>
      <w:marLeft w:val="0"/>
      <w:marRight w:val="0"/>
      <w:marTop w:val="0"/>
      <w:marBottom w:val="0"/>
      <w:divBdr>
        <w:top w:val="none" w:sz="0" w:space="0" w:color="auto"/>
        <w:left w:val="none" w:sz="0" w:space="0" w:color="auto"/>
        <w:bottom w:val="none" w:sz="0" w:space="0" w:color="auto"/>
        <w:right w:val="none" w:sz="0" w:space="0" w:color="auto"/>
      </w:divBdr>
    </w:div>
    <w:div w:id="401952426">
      <w:bodyDiv w:val="1"/>
      <w:marLeft w:val="0"/>
      <w:marRight w:val="0"/>
      <w:marTop w:val="0"/>
      <w:marBottom w:val="0"/>
      <w:divBdr>
        <w:top w:val="none" w:sz="0" w:space="0" w:color="auto"/>
        <w:left w:val="none" w:sz="0" w:space="0" w:color="auto"/>
        <w:bottom w:val="none" w:sz="0" w:space="0" w:color="auto"/>
        <w:right w:val="none" w:sz="0" w:space="0" w:color="auto"/>
      </w:divBdr>
    </w:div>
    <w:div w:id="402141202">
      <w:bodyDiv w:val="1"/>
      <w:marLeft w:val="0"/>
      <w:marRight w:val="0"/>
      <w:marTop w:val="0"/>
      <w:marBottom w:val="0"/>
      <w:divBdr>
        <w:top w:val="none" w:sz="0" w:space="0" w:color="auto"/>
        <w:left w:val="none" w:sz="0" w:space="0" w:color="auto"/>
        <w:bottom w:val="none" w:sz="0" w:space="0" w:color="auto"/>
        <w:right w:val="none" w:sz="0" w:space="0" w:color="auto"/>
      </w:divBdr>
    </w:div>
    <w:div w:id="424426232">
      <w:bodyDiv w:val="1"/>
      <w:marLeft w:val="0"/>
      <w:marRight w:val="0"/>
      <w:marTop w:val="0"/>
      <w:marBottom w:val="0"/>
      <w:divBdr>
        <w:top w:val="none" w:sz="0" w:space="0" w:color="auto"/>
        <w:left w:val="none" w:sz="0" w:space="0" w:color="auto"/>
        <w:bottom w:val="none" w:sz="0" w:space="0" w:color="auto"/>
        <w:right w:val="none" w:sz="0" w:space="0" w:color="auto"/>
      </w:divBdr>
    </w:div>
    <w:div w:id="425536119">
      <w:bodyDiv w:val="1"/>
      <w:marLeft w:val="0"/>
      <w:marRight w:val="0"/>
      <w:marTop w:val="0"/>
      <w:marBottom w:val="0"/>
      <w:divBdr>
        <w:top w:val="none" w:sz="0" w:space="0" w:color="auto"/>
        <w:left w:val="none" w:sz="0" w:space="0" w:color="auto"/>
        <w:bottom w:val="none" w:sz="0" w:space="0" w:color="auto"/>
        <w:right w:val="none" w:sz="0" w:space="0" w:color="auto"/>
      </w:divBdr>
    </w:div>
    <w:div w:id="430667963">
      <w:bodyDiv w:val="1"/>
      <w:marLeft w:val="0"/>
      <w:marRight w:val="0"/>
      <w:marTop w:val="0"/>
      <w:marBottom w:val="0"/>
      <w:divBdr>
        <w:top w:val="none" w:sz="0" w:space="0" w:color="auto"/>
        <w:left w:val="none" w:sz="0" w:space="0" w:color="auto"/>
        <w:bottom w:val="none" w:sz="0" w:space="0" w:color="auto"/>
        <w:right w:val="none" w:sz="0" w:space="0" w:color="auto"/>
      </w:divBdr>
    </w:div>
    <w:div w:id="431824407">
      <w:bodyDiv w:val="1"/>
      <w:marLeft w:val="0"/>
      <w:marRight w:val="0"/>
      <w:marTop w:val="0"/>
      <w:marBottom w:val="0"/>
      <w:divBdr>
        <w:top w:val="none" w:sz="0" w:space="0" w:color="auto"/>
        <w:left w:val="none" w:sz="0" w:space="0" w:color="auto"/>
        <w:bottom w:val="none" w:sz="0" w:space="0" w:color="auto"/>
        <w:right w:val="none" w:sz="0" w:space="0" w:color="auto"/>
      </w:divBdr>
      <w:divsChild>
        <w:div w:id="225651485">
          <w:marLeft w:val="0"/>
          <w:marRight w:val="0"/>
          <w:marTop w:val="75"/>
          <w:marBottom w:val="0"/>
          <w:divBdr>
            <w:top w:val="none" w:sz="0" w:space="0" w:color="auto"/>
            <w:left w:val="none" w:sz="0" w:space="0" w:color="auto"/>
            <w:bottom w:val="none" w:sz="0" w:space="0" w:color="auto"/>
            <w:right w:val="none" w:sz="0" w:space="0" w:color="auto"/>
          </w:divBdr>
          <w:divsChild>
            <w:div w:id="177428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50901">
      <w:bodyDiv w:val="1"/>
      <w:marLeft w:val="0"/>
      <w:marRight w:val="0"/>
      <w:marTop w:val="0"/>
      <w:marBottom w:val="0"/>
      <w:divBdr>
        <w:top w:val="none" w:sz="0" w:space="0" w:color="auto"/>
        <w:left w:val="none" w:sz="0" w:space="0" w:color="auto"/>
        <w:bottom w:val="none" w:sz="0" w:space="0" w:color="auto"/>
        <w:right w:val="none" w:sz="0" w:space="0" w:color="auto"/>
      </w:divBdr>
    </w:div>
    <w:div w:id="451093469">
      <w:bodyDiv w:val="1"/>
      <w:marLeft w:val="0"/>
      <w:marRight w:val="0"/>
      <w:marTop w:val="0"/>
      <w:marBottom w:val="0"/>
      <w:divBdr>
        <w:top w:val="none" w:sz="0" w:space="0" w:color="auto"/>
        <w:left w:val="none" w:sz="0" w:space="0" w:color="auto"/>
        <w:bottom w:val="none" w:sz="0" w:space="0" w:color="auto"/>
        <w:right w:val="none" w:sz="0" w:space="0" w:color="auto"/>
      </w:divBdr>
    </w:div>
    <w:div w:id="465708741">
      <w:bodyDiv w:val="1"/>
      <w:marLeft w:val="0"/>
      <w:marRight w:val="0"/>
      <w:marTop w:val="0"/>
      <w:marBottom w:val="0"/>
      <w:divBdr>
        <w:top w:val="none" w:sz="0" w:space="0" w:color="auto"/>
        <w:left w:val="none" w:sz="0" w:space="0" w:color="auto"/>
        <w:bottom w:val="none" w:sz="0" w:space="0" w:color="auto"/>
        <w:right w:val="none" w:sz="0" w:space="0" w:color="auto"/>
      </w:divBdr>
    </w:div>
    <w:div w:id="476916605">
      <w:bodyDiv w:val="1"/>
      <w:marLeft w:val="0"/>
      <w:marRight w:val="0"/>
      <w:marTop w:val="0"/>
      <w:marBottom w:val="0"/>
      <w:divBdr>
        <w:top w:val="none" w:sz="0" w:space="0" w:color="auto"/>
        <w:left w:val="none" w:sz="0" w:space="0" w:color="auto"/>
        <w:bottom w:val="none" w:sz="0" w:space="0" w:color="auto"/>
        <w:right w:val="none" w:sz="0" w:space="0" w:color="auto"/>
      </w:divBdr>
    </w:div>
    <w:div w:id="514922277">
      <w:bodyDiv w:val="1"/>
      <w:marLeft w:val="0"/>
      <w:marRight w:val="0"/>
      <w:marTop w:val="0"/>
      <w:marBottom w:val="0"/>
      <w:divBdr>
        <w:top w:val="none" w:sz="0" w:space="0" w:color="auto"/>
        <w:left w:val="none" w:sz="0" w:space="0" w:color="auto"/>
        <w:bottom w:val="none" w:sz="0" w:space="0" w:color="auto"/>
        <w:right w:val="none" w:sz="0" w:space="0" w:color="auto"/>
      </w:divBdr>
    </w:div>
    <w:div w:id="560680944">
      <w:bodyDiv w:val="1"/>
      <w:marLeft w:val="0"/>
      <w:marRight w:val="0"/>
      <w:marTop w:val="0"/>
      <w:marBottom w:val="0"/>
      <w:divBdr>
        <w:top w:val="none" w:sz="0" w:space="0" w:color="auto"/>
        <w:left w:val="none" w:sz="0" w:space="0" w:color="auto"/>
        <w:bottom w:val="none" w:sz="0" w:space="0" w:color="auto"/>
        <w:right w:val="none" w:sz="0" w:space="0" w:color="auto"/>
      </w:divBdr>
    </w:div>
    <w:div w:id="578055744">
      <w:bodyDiv w:val="1"/>
      <w:marLeft w:val="0"/>
      <w:marRight w:val="0"/>
      <w:marTop w:val="0"/>
      <w:marBottom w:val="0"/>
      <w:divBdr>
        <w:top w:val="none" w:sz="0" w:space="0" w:color="auto"/>
        <w:left w:val="none" w:sz="0" w:space="0" w:color="auto"/>
        <w:bottom w:val="none" w:sz="0" w:space="0" w:color="auto"/>
        <w:right w:val="none" w:sz="0" w:space="0" w:color="auto"/>
      </w:divBdr>
    </w:div>
    <w:div w:id="699550535">
      <w:bodyDiv w:val="1"/>
      <w:marLeft w:val="0"/>
      <w:marRight w:val="0"/>
      <w:marTop w:val="0"/>
      <w:marBottom w:val="0"/>
      <w:divBdr>
        <w:top w:val="none" w:sz="0" w:space="0" w:color="auto"/>
        <w:left w:val="none" w:sz="0" w:space="0" w:color="auto"/>
        <w:bottom w:val="none" w:sz="0" w:space="0" w:color="auto"/>
        <w:right w:val="none" w:sz="0" w:space="0" w:color="auto"/>
      </w:divBdr>
    </w:div>
    <w:div w:id="714503724">
      <w:bodyDiv w:val="1"/>
      <w:marLeft w:val="0"/>
      <w:marRight w:val="0"/>
      <w:marTop w:val="0"/>
      <w:marBottom w:val="0"/>
      <w:divBdr>
        <w:top w:val="none" w:sz="0" w:space="0" w:color="auto"/>
        <w:left w:val="none" w:sz="0" w:space="0" w:color="auto"/>
        <w:bottom w:val="none" w:sz="0" w:space="0" w:color="auto"/>
        <w:right w:val="none" w:sz="0" w:space="0" w:color="auto"/>
      </w:divBdr>
    </w:div>
    <w:div w:id="739134589">
      <w:bodyDiv w:val="1"/>
      <w:marLeft w:val="0"/>
      <w:marRight w:val="0"/>
      <w:marTop w:val="0"/>
      <w:marBottom w:val="0"/>
      <w:divBdr>
        <w:top w:val="none" w:sz="0" w:space="0" w:color="auto"/>
        <w:left w:val="none" w:sz="0" w:space="0" w:color="auto"/>
        <w:bottom w:val="none" w:sz="0" w:space="0" w:color="auto"/>
        <w:right w:val="none" w:sz="0" w:space="0" w:color="auto"/>
      </w:divBdr>
    </w:div>
    <w:div w:id="826364495">
      <w:bodyDiv w:val="1"/>
      <w:marLeft w:val="0"/>
      <w:marRight w:val="0"/>
      <w:marTop w:val="0"/>
      <w:marBottom w:val="0"/>
      <w:divBdr>
        <w:top w:val="none" w:sz="0" w:space="0" w:color="auto"/>
        <w:left w:val="none" w:sz="0" w:space="0" w:color="auto"/>
        <w:bottom w:val="none" w:sz="0" w:space="0" w:color="auto"/>
        <w:right w:val="none" w:sz="0" w:space="0" w:color="auto"/>
      </w:divBdr>
      <w:divsChild>
        <w:div w:id="1508401798">
          <w:marLeft w:val="0"/>
          <w:marRight w:val="0"/>
          <w:marTop w:val="300"/>
          <w:marBottom w:val="75"/>
          <w:divBdr>
            <w:top w:val="none" w:sz="0" w:space="0" w:color="auto"/>
            <w:left w:val="none" w:sz="0" w:space="0" w:color="auto"/>
            <w:bottom w:val="none" w:sz="0" w:space="0" w:color="auto"/>
            <w:right w:val="none" w:sz="0" w:space="0" w:color="auto"/>
          </w:divBdr>
        </w:div>
        <w:div w:id="887959064">
          <w:marLeft w:val="0"/>
          <w:marRight w:val="0"/>
          <w:marTop w:val="0"/>
          <w:marBottom w:val="0"/>
          <w:divBdr>
            <w:top w:val="none" w:sz="0" w:space="0" w:color="auto"/>
            <w:left w:val="none" w:sz="0" w:space="0" w:color="auto"/>
            <w:bottom w:val="none" w:sz="0" w:space="0" w:color="auto"/>
            <w:right w:val="none" w:sz="0" w:space="0" w:color="auto"/>
          </w:divBdr>
        </w:div>
        <w:div w:id="1426069496">
          <w:marLeft w:val="0"/>
          <w:marRight w:val="0"/>
          <w:marTop w:val="0"/>
          <w:marBottom w:val="0"/>
          <w:divBdr>
            <w:top w:val="none" w:sz="0" w:space="0" w:color="auto"/>
            <w:left w:val="none" w:sz="0" w:space="0" w:color="auto"/>
            <w:bottom w:val="none" w:sz="0" w:space="0" w:color="auto"/>
            <w:right w:val="none" w:sz="0" w:space="0" w:color="auto"/>
          </w:divBdr>
        </w:div>
        <w:div w:id="2127039886">
          <w:marLeft w:val="0"/>
          <w:marRight w:val="0"/>
          <w:marTop w:val="0"/>
          <w:marBottom w:val="0"/>
          <w:divBdr>
            <w:top w:val="none" w:sz="0" w:space="0" w:color="auto"/>
            <w:left w:val="none" w:sz="0" w:space="0" w:color="auto"/>
            <w:bottom w:val="none" w:sz="0" w:space="0" w:color="auto"/>
            <w:right w:val="none" w:sz="0" w:space="0" w:color="auto"/>
          </w:divBdr>
        </w:div>
        <w:div w:id="507328071">
          <w:marLeft w:val="0"/>
          <w:marRight w:val="0"/>
          <w:marTop w:val="0"/>
          <w:marBottom w:val="0"/>
          <w:divBdr>
            <w:top w:val="none" w:sz="0" w:space="0" w:color="auto"/>
            <w:left w:val="none" w:sz="0" w:space="0" w:color="auto"/>
            <w:bottom w:val="none" w:sz="0" w:space="0" w:color="auto"/>
            <w:right w:val="none" w:sz="0" w:space="0" w:color="auto"/>
          </w:divBdr>
        </w:div>
        <w:div w:id="1990476847">
          <w:marLeft w:val="0"/>
          <w:marRight w:val="0"/>
          <w:marTop w:val="0"/>
          <w:marBottom w:val="0"/>
          <w:divBdr>
            <w:top w:val="none" w:sz="0" w:space="0" w:color="auto"/>
            <w:left w:val="none" w:sz="0" w:space="0" w:color="auto"/>
            <w:bottom w:val="none" w:sz="0" w:space="0" w:color="auto"/>
            <w:right w:val="none" w:sz="0" w:space="0" w:color="auto"/>
          </w:divBdr>
        </w:div>
        <w:div w:id="1572884163">
          <w:marLeft w:val="0"/>
          <w:marRight w:val="0"/>
          <w:marTop w:val="0"/>
          <w:marBottom w:val="0"/>
          <w:divBdr>
            <w:top w:val="none" w:sz="0" w:space="0" w:color="auto"/>
            <w:left w:val="none" w:sz="0" w:space="0" w:color="auto"/>
            <w:bottom w:val="none" w:sz="0" w:space="0" w:color="auto"/>
            <w:right w:val="none" w:sz="0" w:space="0" w:color="auto"/>
          </w:divBdr>
        </w:div>
      </w:divsChild>
    </w:div>
    <w:div w:id="868836766">
      <w:bodyDiv w:val="1"/>
      <w:marLeft w:val="0"/>
      <w:marRight w:val="0"/>
      <w:marTop w:val="0"/>
      <w:marBottom w:val="0"/>
      <w:divBdr>
        <w:top w:val="none" w:sz="0" w:space="0" w:color="auto"/>
        <w:left w:val="none" w:sz="0" w:space="0" w:color="auto"/>
        <w:bottom w:val="none" w:sz="0" w:space="0" w:color="auto"/>
        <w:right w:val="none" w:sz="0" w:space="0" w:color="auto"/>
      </w:divBdr>
    </w:div>
    <w:div w:id="905650782">
      <w:bodyDiv w:val="1"/>
      <w:marLeft w:val="0"/>
      <w:marRight w:val="0"/>
      <w:marTop w:val="0"/>
      <w:marBottom w:val="0"/>
      <w:divBdr>
        <w:top w:val="none" w:sz="0" w:space="0" w:color="auto"/>
        <w:left w:val="none" w:sz="0" w:space="0" w:color="auto"/>
        <w:bottom w:val="none" w:sz="0" w:space="0" w:color="auto"/>
        <w:right w:val="none" w:sz="0" w:space="0" w:color="auto"/>
      </w:divBdr>
    </w:div>
    <w:div w:id="920407599">
      <w:bodyDiv w:val="1"/>
      <w:marLeft w:val="0"/>
      <w:marRight w:val="0"/>
      <w:marTop w:val="0"/>
      <w:marBottom w:val="0"/>
      <w:divBdr>
        <w:top w:val="none" w:sz="0" w:space="0" w:color="auto"/>
        <w:left w:val="none" w:sz="0" w:space="0" w:color="auto"/>
        <w:bottom w:val="none" w:sz="0" w:space="0" w:color="auto"/>
        <w:right w:val="none" w:sz="0" w:space="0" w:color="auto"/>
      </w:divBdr>
    </w:div>
    <w:div w:id="1048650260">
      <w:bodyDiv w:val="1"/>
      <w:marLeft w:val="0"/>
      <w:marRight w:val="0"/>
      <w:marTop w:val="0"/>
      <w:marBottom w:val="0"/>
      <w:divBdr>
        <w:top w:val="none" w:sz="0" w:space="0" w:color="auto"/>
        <w:left w:val="none" w:sz="0" w:space="0" w:color="auto"/>
        <w:bottom w:val="none" w:sz="0" w:space="0" w:color="auto"/>
        <w:right w:val="none" w:sz="0" w:space="0" w:color="auto"/>
      </w:divBdr>
    </w:div>
    <w:div w:id="1060320734">
      <w:bodyDiv w:val="1"/>
      <w:marLeft w:val="0"/>
      <w:marRight w:val="0"/>
      <w:marTop w:val="0"/>
      <w:marBottom w:val="0"/>
      <w:divBdr>
        <w:top w:val="none" w:sz="0" w:space="0" w:color="auto"/>
        <w:left w:val="none" w:sz="0" w:space="0" w:color="auto"/>
        <w:bottom w:val="none" w:sz="0" w:space="0" w:color="auto"/>
        <w:right w:val="none" w:sz="0" w:space="0" w:color="auto"/>
      </w:divBdr>
    </w:div>
    <w:div w:id="1086342374">
      <w:bodyDiv w:val="1"/>
      <w:marLeft w:val="0"/>
      <w:marRight w:val="0"/>
      <w:marTop w:val="0"/>
      <w:marBottom w:val="0"/>
      <w:divBdr>
        <w:top w:val="none" w:sz="0" w:space="0" w:color="auto"/>
        <w:left w:val="none" w:sz="0" w:space="0" w:color="auto"/>
        <w:bottom w:val="none" w:sz="0" w:space="0" w:color="auto"/>
        <w:right w:val="none" w:sz="0" w:space="0" w:color="auto"/>
      </w:divBdr>
    </w:div>
    <w:div w:id="1119034176">
      <w:bodyDiv w:val="1"/>
      <w:marLeft w:val="0"/>
      <w:marRight w:val="0"/>
      <w:marTop w:val="0"/>
      <w:marBottom w:val="0"/>
      <w:divBdr>
        <w:top w:val="none" w:sz="0" w:space="0" w:color="auto"/>
        <w:left w:val="none" w:sz="0" w:space="0" w:color="auto"/>
        <w:bottom w:val="none" w:sz="0" w:space="0" w:color="auto"/>
        <w:right w:val="none" w:sz="0" w:space="0" w:color="auto"/>
      </w:divBdr>
    </w:div>
    <w:div w:id="1156920628">
      <w:bodyDiv w:val="1"/>
      <w:marLeft w:val="0"/>
      <w:marRight w:val="0"/>
      <w:marTop w:val="0"/>
      <w:marBottom w:val="0"/>
      <w:divBdr>
        <w:top w:val="none" w:sz="0" w:space="0" w:color="auto"/>
        <w:left w:val="none" w:sz="0" w:space="0" w:color="auto"/>
        <w:bottom w:val="none" w:sz="0" w:space="0" w:color="auto"/>
        <w:right w:val="none" w:sz="0" w:space="0" w:color="auto"/>
      </w:divBdr>
    </w:div>
    <w:div w:id="1166557222">
      <w:bodyDiv w:val="1"/>
      <w:marLeft w:val="0"/>
      <w:marRight w:val="0"/>
      <w:marTop w:val="0"/>
      <w:marBottom w:val="0"/>
      <w:divBdr>
        <w:top w:val="none" w:sz="0" w:space="0" w:color="auto"/>
        <w:left w:val="none" w:sz="0" w:space="0" w:color="auto"/>
        <w:bottom w:val="none" w:sz="0" w:space="0" w:color="auto"/>
        <w:right w:val="none" w:sz="0" w:space="0" w:color="auto"/>
      </w:divBdr>
    </w:div>
    <w:div w:id="1187527102">
      <w:bodyDiv w:val="1"/>
      <w:marLeft w:val="0"/>
      <w:marRight w:val="0"/>
      <w:marTop w:val="0"/>
      <w:marBottom w:val="0"/>
      <w:divBdr>
        <w:top w:val="none" w:sz="0" w:space="0" w:color="auto"/>
        <w:left w:val="none" w:sz="0" w:space="0" w:color="auto"/>
        <w:bottom w:val="none" w:sz="0" w:space="0" w:color="auto"/>
        <w:right w:val="none" w:sz="0" w:space="0" w:color="auto"/>
      </w:divBdr>
    </w:div>
    <w:div w:id="1188642318">
      <w:bodyDiv w:val="1"/>
      <w:marLeft w:val="0"/>
      <w:marRight w:val="0"/>
      <w:marTop w:val="0"/>
      <w:marBottom w:val="0"/>
      <w:divBdr>
        <w:top w:val="none" w:sz="0" w:space="0" w:color="auto"/>
        <w:left w:val="none" w:sz="0" w:space="0" w:color="auto"/>
        <w:bottom w:val="none" w:sz="0" w:space="0" w:color="auto"/>
        <w:right w:val="none" w:sz="0" w:space="0" w:color="auto"/>
      </w:divBdr>
    </w:div>
    <w:div w:id="1200119399">
      <w:bodyDiv w:val="1"/>
      <w:marLeft w:val="0"/>
      <w:marRight w:val="0"/>
      <w:marTop w:val="0"/>
      <w:marBottom w:val="0"/>
      <w:divBdr>
        <w:top w:val="none" w:sz="0" w:space="0" w:color="auto"/>
        <w:left w:val="none" w:sz="0" w:space="0" w:color="auto"/>
        <w:bottom w:val="none" w:sz="0" w:space="0" w:color="auto"/>
        <w:right w:val="none" w:sz="0" w:space="0" w:color="auto"/>
      </w:divBdr>
      <w:divsChild>
        <w:div w:id="1243567003">
          <w:marLeft w:val="0"/>
          <w:marRight w:val="0"/>
          <w:marTop w:val="300"/>
          <w:marBottom w:val="75"/>
          <w:divBdr>
            <w:top w:val="none" w:sz="0" w:space="0" w:color="auto"/>
            <w:left w:val="none" w:sz="0" w:space="0" w:color="auto"/>
            <w:bottom w:val="none" w:sz="0" w:space="0" w:color="auto"/>
            <w:right w:val="none" w:sz="0" w:space="0" w:color="auto"/>
          </w:divBdr>
        </w:div>
        <w:div w:id="1182860072">
          <w:marLeft w:val="0"/>
          <w:marRight w:val="0"/>
          <w:marTop w:val="0"/>
          <w:marBottom w:val="0"/>
          <w:divBdr>
            <w:top w:val="none" w:sz="0" w:space="0" w:color="auto"/>
            <w:left w:val="none" w:sz="0" w:space="0" w:color="auto"/>
            <w:bottom w:val="none" w:sz="0" w:space="0" w:color="auto"/>
            <w:right w:val="none" w:sz="0" w:space="0" w:color="auto"/>
          </w:divBdr>
        </w:div>
        <w:div w:id="1444960613">
          <w:marLeft w:val="0"/>
          <w:marRight w:val="0"/>
          <w:marTop w:val="0"/>
          <w:marBottom w:val="0"/>
          <w:divBdr>
            <w:top w:val="none" w:sz="0" w:space="0" w:color="auto"/>
            <w:left w:val="none" w:sz="0" w:space="0" w:color="auto"/>
            <w:bottom w:val="none" w:sz="0" w:space="0" w:color="auto"/>
            <w:right w:val="none" w:sz="0" w:space="0" w:color="auto"/>
          </w:divBdr>
        </w:div>
        <w:div w:id="945580275">
          <w:marLeft w:val="0"/>
          <w:marRight w:val="0"/>
          <w:marTop w:val="0"/>
          <w:marBottom w:val="0"/>
          <w:divBdr>
            <w:top w:val="none" w:sz="0" w:space="0" w:color="auto"/>
            <w:left w:val="none" w:sz="0" w:space="0" w:color="auto"/>
            <w:bottom w:val="none" w:sz="0" w:space="0" w:color="auto"/>
            <w:right w:val="none" w:sz="0" w:space="0" w:color="auto"/>
          </w:divBdr>
        </w:div>
        <w:div w:id="700473627">
          <w:marLeft w:val="0"/>
          <w:marRight w:val="0"/>
          <w:marTop w:val="0"/>
          <w:marBottom w:val="0"/>
          <w:divBdr>
            <w:top w:val="none" w:sz="0" w:space="0" w:color="auto"/>
            <w:left w:val="none" w:sz="0" w:space="0" w:color="auto"/>
            <w:bottom w:val="none" w:sz="0" w:space="0" w:color="auto"/>
            <w:right w:val="none" w:sz="0" w:space="0" w:color="auto"/>
          </w:divBdr>
        </w:div>
        <w:div w:id="1707291891">
          <w:marLeft w:val="0"/>
          <w:marRight w:val="0"/>
          <w:marTop w:val="0"/>
          <w:marBottom w:val="0"/>
          <w:divBdr>
            <w:top w:val="none" w:sz="0" w:space="0" w:color="auto"/>
            <w:left w:val="none" w:sz="0" w:space="0" w:color="auto"/>
            <w:bottom w:val="none" w:sz="0" w:space="0" w:color="auto"/>
            <w:right w:val="none" w:sz="0" w:space="0" w:color="auto"/>
          </w:divBdr>
        </w:div>
        <w:div w:id="1657223110">
          <w:marLeft w:val="0"/>
          <w:marRight w:val="0"/>
          <w:marTop w:val="0"/>
          <w:marBottom w:val="0"/>
          <w:divBdr>
            <w:top w:val="none" w:sz="0" w:space="0" w:color="auto"/>
            <w:left w:val="none" w:sz="0" w:space="0" w:color="auto"/>
            <w:bottom w:val="none" w:sz="0" w:space="0" w:color="auto"/>
            <w:right w:val="none" w:sz="0" w:space="0" w:color="auto"/>
          </w:divBdr>
        </w:div>
      </w:divsChild>
    </w:div>
    <w:div w:id="1218130666">
      <w:bodyDiv w:val="1"/>
      <w:marLeft w:val="0"/>
      <w:marRight w:val="0"/>
      <w:marTop w:val="0"/>
      <w:marBottom w:val="0"/>
      <w:divBdr>
        <w:top w:val="none" w:sz="0" w:space="0" w:color="auto"/>
        <w:left w:val="none" w:sz="0" w:space="0" w:color="auto"/>
        <w:bottom w:val="none" w:sz="0" w:space="0" w:color="auto"/>
        <w:right w:val="none" w:sz="0" w:space="0" w:color="auto"/>
      </w:divBdr>
    </w:div>
    <w:div w:id="1223953909">
      <w:bodyDiv w:val="1"/>
      <w:marLeft w:val="0"/>
      <w:marRight w:val="0"/>
      <w:marTop w:val="0"/>
      <w:marBottom w:val="0"/>
      <w:divBdr>
        <w:top w:val="none" w:sz="0" w:space="0" w:color="auto"/>
        <w:left w:val="none" w:sz="0" w:space="0" w:color="auto"/>
        <w:bottom w:val="none" w:sz="0" w:space="0" w:color="auto"/>
        <w:right w:val="none" w:sz="0" w:space="0" w:color="auto"/>
      </w:divBdr>
    </w:div>
    <w:div w:id="1237859412">
      <w:bodyDiv w:val="1"/>
      <w:marLeft w:val="0"/>
      <w:marRight w:val="0"/>
      <w:marTop w:val="0"/>
      <w:marBottom w:val="0"/>
      <w:divBdr>
        <w:top w:val="none" w:sz="0" w:space="0" w:color="auto"/>
        <w:left w:val="none" w:sz="0" w:space="0" w:color="auto"/>
        <w:bottom w:val="none" w:sz="0" w:space="0" w:color="auto"/>
        <w:right w:val="none" w:sz="0" w:space="0" w:color="auto"/>
      </w:divBdr>
      <w:divsChild>
        <w:div w:id="1686470480">
          <w:marLeft w:val="0"/>
          <w:marRight w:val="0"/>
          <w:marTop w:val="0"/>
          <w:marBottom w:val="0"/>
          <w:divBdr>
            <w:top w:val="none" w:sz="0" w:space="0" w:color="auto"/>
            <w:left w:val="none" w:sz="0" w:space="0" w:color="auto"/>
            <w:bottom w:val="none" w:sz="0" w:space="0" w:color="auto"/>
            <w:right w:val="none" w:sz="0" w:space="0" w:color="auto"/>
          </w:divBdr>
        </w:div>
      </w:divsChild>
    </w:div>
    <w:div w:id="1239171879">
      <w:bodyDiv w:val="1"/>
      <w:marLeft w:val="0"/>
      <w:marRight w:val="0"/>
      <w:marTop w:val="0"/>
      <w:marBottom w:val="0"/>
      <w:divBdr>
        <w:top w:val="none" w:sz="0" w:space="0" w:color="auto"/>
        <w:left w:val="none" w:sz="0" w:space="0" w:color="auto"/>
        <w:bottom w:val="none" w:sz="0" w:space="0" w:color="auto"/>
        <w:right w:val="none" w:sz="0" w:space="0" w:color="auto"/>
      </w:divBdr>
    </w:div>
    <w:div w:id="1245265300">
      <w:bodyDiv w:val="1"/>
      <w:marLeft w:val="0"/>
      <w:marRight w:val="0"/>
      <w:marTop w:val="0"/>
      <w:marBottom w:val="0"/>
      <w:divBdr>
        <w:top w:val="none" w:sz="0" w:space="0" w:color="auto"/>
        <w:left w:val="none" w:sz="0" w:space="0" w:color="auto"/>
        <w:bottom w:val="none" w:sz="0" w:space="0" w:color="auto"/>
        <w:right w:val="none" w:sz="0" w:space="0" w:color="auto"/>
      </w:divBdr>
    </w:div>
    <w:div w:id="1262491679">
      <w:bodyDiv w:val="1"/>
      <w:marLeft w:val="0"/>
      <w:marRight w:val="0"/>
      <w:marTop w:val="0"/>
      <w:marBottom w:val="0"/>
      <w:divBdr>
        <w:top w:val="none" w:sz="0" w:space="0" w:color="auto"/>
        <w:left w:val="none" w:sz="0" w:space="0" w:color="auto"/>
        <w:bottom w:val="none" w:sz="0" w:space="0" w:color="auto"/>
        <w:right w:val="none" w:sz="0" w:space="0" w:color="auto"/>
      </w:divBdr>
    </w:div>
    <w:div w:id="1292982948">
      <w:bodyDiv w:val="1"/>
      <w:marLeft w:val="0"/>
      <w:marRight w:val="0"/>
      <w:marTop w:val="0"/>
      <w:marBottom w:val="0"/>
      <w:divBdr>
        <w:top w:val="none" w:sz="0" w:space="0" w:color="auto"/>
        <w:left w:val="none" w:sz="0" w:space="0" w:color="auto"/>
        <w:bottom w:val="none" w:sz="0" w:space="0" w:color="auto"/>
        <w:right w:val="none" w:sz="0" w:space="0" w:color="auto"/>
      </w:divBdr>
    </w:div>
    <w:div w:id="1296254538">
      <w:bodyDiv w:val="1"/>
      <w:marLeft w:val="0"/>
      <w:marRight w:val="0"/>
      <w:marTop w:val="0"/>
      <w:marBottom w:val="0"/>
      <w:divBdr>
        <w:top w:val="none" w:sz="0" w:space="0" w:color="auto"/>
        <w:left w:val="none" w:sz="0" w:space="0" w:color="auto"/>
        <w:bottom w:val="none" w:sz="0" w:space="0" w:color="auto"/>
        <w:right w:val="none" w:sz="0" w:space="0" w:color="auto"/>
      </w:divBdr>
    </w:div>
    <w:div w:id="1430856024">
      <w:bodyDiv w:val="1"/>
      <w:marLeft w:val="0"/>
      <w:marRight w:val="0"/>
      <w:marTop w:val="0"/>
      <w:marBottom w:val="0"/>
      <w:divBdr>
        <w:top w:val="none" w:sz="0" w:space="0" w:color="auto"/>
        <w:left w:val="none" w:sz="0" w:space="0" w:color="auto"/>
        <w:bottom w:val="none" w:sz="0" w:space="0" w:color="auto"/>
        <w:right w:val="none" w:sz="0" w:space="0" w:color="auto"/>
      </w:divBdr>
    </w:div>
    <w:div w:id="1462042978">
      <w:bodyDiv w:val="1"/>
      <w:marLeft w:val="0"/>
      <w:marRight w:val="0"/>
      <w:marTop w:val="0"/>
      <w:marBottom w:val="0"/>
      <w:divBdr>
        <w:top w:val="none" w:sz="0" w:space="0" w:color="auto"/>
        <w:left w:val="none" w:sz="0" w:space="0" w:color="auto"/>
        <w:bottom w:val="none" w:sz="0" w:space="0" w:color="auto"/>
        <w:right w:val="none" w:sz="0" w:space="0" w:color="auto"/>
      </w:divBdr>
    </w:div>
    <w:div w:id="1505239406">
      <w:bodyDiv w:val="1"/>
      <w:marLeft w:val="0"/>
      <w:marRight w:val="0"/>
      <w:marTop w:val="0"/>
      <w:marBottom w:val="0"/>
      <w:divBdr>
        <w:top w:val="none" w:sz="0" w:space="0" w:color="auto"/>
        <w:left w:val="none" w:sz="0" w:space="0" w:color="auto"/>
        <w:bottom w:val="none" w:sz="0" w:space="0" w:color="auto"/>
        <w:right w:val="none" w:sz="0" w:space="0" w:color="auto"/>
      </w:divBdr>
    </w:div>
    <w:div w:id="1535265652">
      <w:bodyDiv w:val="1"/>
      <w:marLeft w:val="0"/>
      <w:marRight w:val="0"/>
      <w:marTop w:val="0"/>
      <w:marBottom w:val="0"/>
      <w:divBdr>
        <w:top w:val="none" w:sz="0" w:space="0" w:color="auto"/>
        <w:left w:val="none" w:sz="0" w:space="0" w:color="auto"/>
        <w:bottom w:val="none" w:sz="0" w:space="0" w:color="auto"/>
        <w:right w:val="none" w:sz="0" w:space="0" w:color="auto"/>
      </w:divBdr>
    </w:div>
    <w:div w:id="1673558858">
      <w:bodyDiv w:val="1"/>
      <w:marLeft w:val="0"/>
      <w:marRight w:val="0"/>
      <w:marTop w:val="0"/>
      <w:marBottom w:val="0"/>
      <w:divBdr>
        <w:top w:val="none" w:sz="0" w:space="0" w:color="auto"/>
        <w:left w:val="none" w:sz="0" w:space="0" w:color="auto"/>
        <w:bottom w:val="none" w:sz="0" w:space="0" w:color="auto"/>
        <w:right w:val="none" w:sz="0" w:space="0" w:color="auto"/>
      </w:divBdr>
    </w:div>
    <w:div w:id="1734810357">
      <w:bodyDiv w:val="1"/>
      <w:marLeft w:val="0"/>
      <w:marRight w:val="0"/>
      <w:marTop w:val="0"/>
      <w:marBottom w:val="0"/>
      <w:divBdr>
        <w:top w:val="none" w:sz="0" w:space="0" w:color="auto"/>
        <w:left w:val="none" w:sz="0" w:space="0" w:color="auto"/>
        <w:bottom w:val="none" w:sz="0" w:space="0" w:color="auto"/>
        <w:right w:val="none" w:sz="0" w:space="0" w:color="auto"/>
      </w:divBdr>
    </w:div>
    <w:div w:id="1800415702">
      <w:bodyDiv w:val="1"/>
      <w:marLeft w:val="0"/>
      <w:marRight w:val="0"/>
      <w:marTop w:val="0"/>
      <w:marBottom w:val="0"/>
      <w:divBdr>
        <w:top w:val="none" w:sz="0" w:space="0" w:color="auto"/>
        <w:left w:val="none" w:sz="0" w:space="0" w:color="auto"/>
        <w:bottom w:val="none" w:sz="0" w:space="0" w:color="auto"/>
        <w:right w:val="none" w:sz="0" w:space="0" w:color="auto"/>
      </w:divBdr>
      <w:divsChild>
        <w:div w:id="133914300">
          <w:marLeft w:val="-225"/>
          <w:marRight w:val="-225"/>
          <w:marTop w:val="0"/>
          <w:marBottom w:val="0"/>
          <w:divBdr>
            <w:top w:val="none" w:sz="0" w:space="0" w:color="auto"/>
            <w:left w:val="none" w:sz="0" w:space="0" w:color="auto"/>
            <w:bottom w:val="none" w:sz="0" w:space="0" w:color="auto"/>
            <w:right w:val="none" w:sz="0" w:space="0" w:color="auto"/>
          </w:divBdr>
          <w:divsChild>
            <w:div w:id="1843281744">
              <w:marLeft w:val="0"/>
              <w:marRight w:val="0"/>
              <w:marTop w:val="0"/>
              <w:marBottom w:val="0"/>
              <w:divBdr>
                <w:top w:val="none" w:sz="0" w:space="0" w:color="auto"/>
                <w:left w:val="none" w:sz="0" w:space="0" w:color="auto"/>
                <w:bottom w:val="none" w:sz="0" w:space="0" w:color="auto"/>
                <w:right w:val="none" w:sz="0" w:space="0" w:color="auto"/>
              </w:divBdr>
              <w:divsChild>
                <w:div w:id="1308130192">
                  <w:marLeft w:val="0"/>
                  <w:marRight w:val="0"/>
                  <w:marTop w:val="0"/>
                  <w:marBottom w:val="0"/>
                  <w:divBdr>
                    <w:top w:val="none" w:sz="0" w:space="0" w:color="auto"/>
                    <w:left w:val="none" w:sz="0" w:space="0" w:color="auto"/>
                    <w:bottom w:val="none" w:sz="0" w:space="0" w:color="auto"/>
                    <w:right w:val="none" w:sz="0" w:space="0" w:color="auto"/>
                  </w:divBdr>
                  <w:divsChild>
                    <w:div w:id="1597790780">
                      <w:marLeft w:val="0"/>
                      <w:marRight w:val="0"/>
                      <w:marTop w:val="0"/>
                      <w:marBottom w:val="0"/>
                      <w:divBdr>
                        <w:top w:val="none" w:sz="0" w:space="0" w:color="auto"/>
                        <w:left w:val="none" w:sz="0" w:space="0" w:color="auto"/>
                        <w:bottom w:val="none" w:sz="0" w:space="0" w:color="auto"/>
                        <w:right w:val="none" w:sz="0" w:space="0" w:color="auto"/>
                      </w:divBdr>
                      <w:divsChild>
                        <w:div w:id="969438145">
                          <w:marLeft w:val="0"/>
                          <w:marRight w:val="0"/>
                          <w:marTop w:val="0"/>
                          <w:marBottom w:val="0"/>
                          <w:divBdr>
                            <w:top w:val="none" w:sz="0" w:space="0" w:color="auto"/>
                            <w:left w:val="none" w:sz="0" w:space="0" w:color="auto"/>
                            <w:bottom w:val="none" w:sz="0" w:space="0" w:color="auto"/>
                            <w:right w:val="none" w:sz="0" w:space="0" w:color="auto"/>
                          </w:divBdr>
                          <w:divsChild>
                            <w:div w:id="162693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4228831">
      <w:bodyDiv w:val="1"/>
      <w:marLeft w:val="0"/>
      <w:marRight w:val="0"/>
      <w:marTop w:val="0"/>
      <w:marBottom w:val="0"/>
      <w:divBdr>
        <w:top w:val="none" w:sz="0" w:space="0" w:color="auto"/>
        <w:left w:val="none" w:sz="0" w:space="0" w:color="auto"/>
        <w:bottom w:val="none" w:sz="0" w:space="0" w:color="auto"/>
        <w:right w:val="none" w:sz="0" w:space="0" w:color="auto"/>
      </w:divBdr>
      <w:divsChild>
        <w:div w:id="1427769452">
          <w:marLeft w:val="0"/>
          <w:marRight w:val="0"/>
          <w:marTop w:val="0"/>
          <w:marBottom w:val="0"/>
          <w:divBdr>
            <w:top w:val="none" w:sz="0" w:space="0" w:color="auto"/>
            <w:left w:val="none" w:sz="0" w:space="0" w:color="auto"/>
            <w:bottom w:val="single" w:sz="6" w:space="8" w:color="E1E4E7"/>
            <w:right w:val="none" w:sz="0" w:space="0" w:color="auto"/>
          </w:divBdr>
        </w:div>
        <w:div w:id="877932922">
          <w:marLeft w:val="0"/>
          <w:marRight w:val="0"/>
          <w:marTop w:val="0"/>
          <w:marBottom w:val="0"/>
          <w:divBdr>
            <w:top w:val="none" w:sz="0" w:space="0" w:color="auto"/>
            <w:left w:val="none" w:sz="0" w:space="0" w:color="auto"/>
            <w:bottom w:val="single" w:sz="6" w:space="8" w:color="E1E4E7"/>
            <w:right w:val="none" w:sz="0" w:space="0" w:color="auto"/>
          </w:divBdr>
        </w:div>
        <w:div w:id="1425497942">
          <w:marLeft w:val="0"/>
          <w:marRight w:val="0"/>
          <w:marTop w:val="0"/>
          <w:marBottom w:val="0"/>
          <w:divBdr>
            <w:top w:val="none" w:sz="0" w:space="0" w:color="auto"/>
            <w:left w:val="none" w:sz="0" w:space="0" w:color="auto"/>
            <w:bottom w:val="single" w:sz="6" w:space="8" w:color="E1E4E7"/>
            <w:right w:val="none" w:sz="0" w:space="0" w:color="auto"/>
          </w:divBdr>
          <w:divsChild>
            <w:div w:id="835072813">
              <w:marLeft w:val="0"/>
              <w:marRight w:val="0"/>
              <w:marTop w:val="0"/>
              <w:marBottom w:val="0"/>
              <w:divBdr>
                <w:top w:val="none" w:sz="0" w:space="0" w:color="auto"/>
                <w:left w:val="none" w:sz="0" w:space="0" w:color="auto"/>
                <w:bottom w:val="none" w:sz="0" w:space="0" w:color="auto"/>
                <w:right w:val="none" w:sz="0" w:space="0" w:color="auto"/>
              </w:divBdr>
            </w:div>
          </w:divsChild>
        </w:div>
        <w:div w:id="2009363714">
          <w:marLeft w:val="0"/>
          <w:marRight w:val="0"/>
          <w:marTop w:val="0"/>
          <w:marBottom w:val="0"/>
          <w:divBdr>
            <w:top w:val="none" w:sz="0" w:space="0" w:color="auto"/>
            <w:left w:val="none" w:sz="0" w:space="0" w:color="auto"/>
            <w:bottom w:val="single" w:sz="6" w:space="8" w:color="E1E4E7"/>
            <w:right w:val="none" w:sz="0" w:space="0" w:color="auto"/>
          </w:divBdr>
        </w:div>
      </w:divsChild>
    </w:div>
    <w:div w:id="1834564876">
      <w:bodyDiv w:val="1"/>
      <w:marLeft w:val="0"/>
      <w:marRight w:val="0"/>
      <w:marTop w:val="0"/>
      <w:marBottom w:val="0"/>
      <w:divBdr>
        <w:top w:val="none" w:sz="0" w:space="0" w:color="auto"/>
        <w:left w:val="none" w:sz="0" w:space="0" w:color="auto"/>
        <w:bottom w:val="none" w:sz="0" w:space="0" w:color="auto"/>
        <w:right w:val="none" w:sz="0" w:space="0" w:color="auto"/>
      </w:divBdr>
    </w:div>
    <w:div w:id="1849833270">
      <w:bodyDiv w:val="1"/>
      <w:marLeft w:val="0"/>
      <w:marRight w:val="0"/>
      <w:marTop w:val="0"/>
      <w:marBottom w:val="0"/>
      <w:divBdr>
        <w:top w:val="none" w:sz="0" w:space="0" w:color="auto"/>
        <w:left w:val="none" w:sz="0" w:space="0" w:color="auto"/>
        <w:bottom w:val="none" w:sz="0" w:space="0" w:color="auto"/>
        <w:right w:val="none" w:sz="0" w:space="0" w:color="auto"/>
      </w:divBdr>
    </w:div>
    <w:div w:id="1868062711">
      <w:bodyDiv w:val="1"/>
      <w:marLeft w:val="0"/>
      <w:marRight w:val="0"/>
      <w:marTop w:val="0"/>
      <w:marBottom w:val="0"/>
      <w:divBdr>
        <w:top w:val="none" w:sz="0" w:space="0" w:color="auto"/>
        <w:left w:val="none" w:sz="0" w:space="0" w:color="auto"/>
        <w:bottom w:val="none" w:sz="0" w:space="0" w:color="auto"/>
        <w:right w:val="none" w:sz="0" w:space="0" w:color="auto"/>
      </w:divBdr>
    </w:div>
    <w:div w:id="1891839010">
      <w:bodyDiv w:val="1"/>
      <w:marLeft w:val="0"/>
      <w:marRight w:val="0"/>
      <w:marTop w:val="0"/>
      <w:marBottom w:val="0"/>
      <w:divBdr>
        <w:top w:val="none" w:sz="0" w:space="0" w:color="auto"/>
        <w:left w:val="none" w:sz="0" w:space="0" w:color="auto"/>
        <w:bottom w:val="none" w:sz="0" w:space="0" w:color="auto"/>
        <w:right w:val="none" w:sz="0" w:space="0" w:color="auto"/>
      </w:divBdr>
    </w:div>
    <w:div w:id="1903713420">
      <w:bodyDiv w:val="1"/>
      <w:marLeft w:val="0"/>
      <w:marRight w:val="0"/>
      <w:marTop w:val="0"/>
      <w:marBottom w:val="0"/>
      <w:divBdr>
        <w:top w:val="none" w:sz="0" w:space="0" w:color="auto"/>
        <w:left w:val="none" w:sz="0" w:space="0" w:color="auto"/>
        <w:bottom w:val="none" w:sz="0" w:space="0" w:color="auto"/>
        <w:right w:val="none" w:sz="0" w:space="0" w:color="auto"/>
      </w:divBdr>
      <w:divsChild>
        <w:div w:id="1880165209">
          <w:marLeft w:val="0"/>
          <w:marRight w:val="0"/>
          <w:marTop w:val="0"/>
          <w:marBottom w:val="0"/>
          <w:divBdr>
            <w:top w:val="none" w:sz="0" w:space="0" w:color="auto"/>
            <w:left w:val="none" w:sz="0" w:space="0" w:color="auto"/>
            <w:bottom w:val="none" w:sz="0" w:space="0" w:color="auto"/>
            <w:right w:val="none" w:sz="0" w:space="0" w:color="auto"/>
          </w:divBdr>
        </w:div>
      </w:divsChild>
    </w:div>
    <w:div w:id="2036955086">
      <w:bodyDiv w:val="1"/>
      <w:marLeft w:val="0"/>
      <w:marRight w:val="0"/>
      <w:marTop w:val="0"/>
      <w:marBottom w:val="0"/>
      <w:divBdr>
        <w:top w:val="none" w:sz="0" w:space="0" w:color="auto"/>
        <w:left w:val="none" w:sz="0" w:space="0" w:color="auto"/>
        <w:bottom w:val="none" w:sz="0" w:space="0" w:color="auto"/>
        <w:right w:val="none" w:sz="0" w:space="0" w:color="auto"/>
      </w:divBdr>
      <w:divsChild>
        <w:div w:id="22707522">
          <w:marLeft w:val="0"/>
          <w:marRight w:val="0"/>
          <w:marTop w:val="75"/>
          <w:marBottom w:val="0"/>
          <w:divBdr>
            <w:top w:val="none" w:sz="0" w:space="0" w:color="auto"/>
            <w:left w:val="none" w:sz="0" w:space="0" w:color="auto"/>
            <w:bottom w:val="none" w:sz="0" w:space="0" w:color="auto"/>
            <w:right w:val="none" w:sz="0" w:space="0" w:color="auto"/>
          </w:divBdr>
          <w:divsChild>
            <w:div w:id="155650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88982">
      <w:bodyDiv w:val="1"/>
      <w:marLeft w:val="0"/>
      <w:marRight w:val="0"/>
      <w:marTop w:val="0"/>
      <w:marBottom w:val="0"/>
      <w:divBdr>
        <w:top w:val="none" w:sz="0" w:space="0" w:color="auto"/>
        <w:left w:val="none" w:sz="0" w:space="0" w:color="auto"/>
        <w:bottom w:val="none" w:sz="0" w:space="0" w:color="auto"/>
        <w:right w:val="none" w:sz="0" w:space="0" w:color="auto"/>
      </w:divBdr>
    </w:div>
    <w:div w:id="2128815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hyperlink" Target="https://certificationprofessionnelle.fr/" TargetMode="External"/><Relationship Id="rId50" Type="http://schemas.openxmlformats.org/officeDocument/2006/relationships/hyperlink" Target="https://certificationprofessionnelle.fr/"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www.globalknowledge.com/fr-fr/formation/security/cybersecurity_foundation_and_awareness/cyber" TargetMode="External"/><Relationship Id="rId29" Type="http://schemas.openxmlformats.org/officeDocument/2006/relationships/header" Target="header2.xml"/><Relationship Id="rId11" Type="http://schemas.openxmlformats.org/officeDocument/2006/relationships/endnotes" Target="endnotes.xml"/><Relationship Id="rId24" Type="http://schemas.openxmlformats.org/officeDocument/2006/relationships/image" Target="media/image10.jpe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hyperlink" Target="https://www.opco-atlas.fr/particulier/cpf.html" TargetMode="External"/><Relationship Id="rId5" Type="http://schemas.openxmlformats.org/officeDocument/2006/relationships/customXml" Target="../customXml/item5.xml"/><Relationship Id="rId15" Type="http://schemas.openxmlformats.org/officeDocument/2006/relationships/hyperlink" Target="https://www.m2iformation.fr/formation-securite-des-applications-web/SEC-SAW/" TargetMode="External"/><Relationship Id="rId23" Type="http://schemas.openxmlformats.org/officeDocument/2006/relationships/image" Target="media/image9.png"/><Relationship Id="rId28" Type="http://schemas.openxmlformats.org/officeDocument/2006/relationships/footer" Target="footer1.xml"/><Relationship Id="rId36" Type="http://schemas.openxmlformats.org/officeDocument/2006/relationships/image" Target="media/image19.png"/><Relationship Id="rId49" Type="http://schemas.openxmlformats.org/officeDocument/2006/relationships/hyperlink" Target="https://www.opco-atlas.fr/particulier/cpf.html" TargetMode="Externa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www.plb.fr/formation/securite/formation-securite-du-codage,24-700725.php" TargetMode="External"/><Relationship Id="rId22" Type="http://schemas.openxmlformats.org/officeDocument/2006/relationships/image" Target="media/image8.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hyperlink" Target="https://certificationprofessionnelle.fr/quest-ce-que-le-repertoire-specifique" TargetMode="External"/><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yperlink" Target="https://www.orsys.fr/formation?url=formation-hacking-ethique-pentesteur-niveau1-BV-CEHP1-certification-bureau-veritas.html" TargetMode="External"/><Relationship Id="rId25" Type="http://schemas.openxmlformats.org/officeDocument/2006/relationships/hyperlink" Target="http://atribord.fr/entreprise/offre_entreprise.cfm" TargetMode="External"/><Relationship Id="rId33" Type="http://schemas.openxmlformats.org/officeDocument/2006/relationships/hyperlink" Target="https://academy.micropole.com/" TargetMode="External"/><Relationship Id="rId38" Type="http://schemas.openxmlformats.org/officeDocument/2006/relationships/hyperlink" Target="https://www.unow.fr/" TargetMode="External"/><Relationship Id="rId46" Type="http://schemas.openxmlformats.org/officeDocument/2006/relationships/hyperlink" Target="https://www.opco-atlas.fr/particulier/cqp.html" TargetMode="External"/><Relationship Id="rId20" Type="http://schemas.openxmlformats.org/officeDocument/2006/relationships/image" Target="media/image6.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footer2.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OCUSSE\Documents\Mod&#232;les%20Office%20personnalis&#233;s\Template%20Word%20Micropole%20avec%20page%20de%20couverture.dotx" TargetMode="External"/></Relationships>
</file>

<file path=word/theme/theme1.xml><?xml version="1.0" encoding="utf-8"?>
<a:theme xmlns:a="http://schemas.openxmlformats.org/drawingml/2006/main" name="Thème Office">
  <a:themeElements>
    <a:clrScheme name="Personnalisé 1">
      <a:dk1>
        <a:sysClr val="windowText" lastClr="000000"/>
      </a:dk1>
      <a:lt1>
        <a:sysClr val="window" lastClr="FFFFFF"/>
      </a:lt1>
      <a:dk2>
        <a:srgbClr val="DBE3FA"/>
      </a:dk2>
      <a:lt2>
        <a:srgbClr val="E7E6E6"/>
      </a:lt2>
      <a:accent1>
        <a:srgbClr val="5C37CD"/>
      </a:accent1>
      <a:accent2>
        <a:srgbClr val="000000"/>
      </a:accent2>
      <a:accent3>
        <a:srgbClr val="FFFFFF"/>
      </a:accent3>
      <a:accent4>
        <a:srgbClr val="DBE3FA"/>
      </a:accent4>
      <a:accent5>
        <a:srgbClr val="000000"/>
      </a:accent5>
      <a:accent6>
        <a:srgbClr val="FFFFFF"/>
      </a:accent6>
      <a:hlink>
        <a:srgbClr val="DBE3FA"/>
      </a:hlink>
      <a:folHlink>
        <a:srgbClr val="F6F6F6"/>
      </a:folHlink>
    </a:clrScheme>
    <a:fontScheme name="Micropole 2022">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GVFNSVKSVJKO</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996E07DDA0F5A04A8AF562FF6A3CA670" ma:contentTypeVersion="4" ma:contentTypeDescription="Create a new document." ma:contentTypeScope="" ma:versionID="503431e52ffd84ac44e85c34fb236684">
  <xsd:schema xmlns:xsd="http://www.w3.org/2001/XMLSchema" xmlns:xs="http://www.w3.org/2001/XMLSchema" xmlns:p="http://schemas.microsoft.com/office/2006/metadata/properties" xmlns:ns2="2e40b6e6-3ce7-4033-8a5c-4557b6477898" targetNamespace="http://schemas.microsoft.com/office/2006/metadata/properties" ma:root="true" ma:fieldsID="4c0a8822563f8077f360d72eaf3ec87a" ns2:_="">
    <xsd:import namespace="2e40b6e6-3ce7-4033-8a5c-4557b647789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40b6e6-3ce7-4033-8a5c-4557b647789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40B6E7-6889-4B4F-8213-B4A929E4805D}">
  <ds:schemaRefs>
    <ds:schemaRef ds:uri="http://schemas.openxmlformats.org/officeDocument/2006/bibliography"/>
  </ds:schemaRefs>
</ds:datastoreItem>
</file>

<file path=customXml/itemProps3.xml><?xml version="1.0" encoding="utf-8"?>
<ds:datastoreItem xmlns:ds="http://schemas.openxmlformats.org/officeDocument/2006/customXml" ds:itemID="{4A16E211-6E3F-43E7-BA34-356FB43F1315}">
  <ds:schemaRefs>
    <ds:schemaRef ds:uri="http://purl.org/dc/elements/1.1/"/>
    <ds:schemaRef ds:uri="a054c524-26ad-43eb-8281-4887f90b7d20"/>
    <ds:schemaRef ds:uri="http://schemas.microsoft.com/office/2006/documentManagement/types"/>
    <ds:schemaRef ds:uri="http://purl.org/dc/dcmitype/"/>
    <ds:schemaRef ds:uri="http://schemas.microsoft.com/office/infopath/2007/PartnerControls"/>
    <ds:schemaRef ds:uri="http://purl.org/dc/terms/"/>
    <ds:schemaRef ds:uri="http://schemas.openxmlformats.org/package/2006/metadata/core-properties"/>
    <ds:schemaRef ds:uri="0141dc27-0580-413a-993f-4312dae68719"/>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B9A9CBE1-8914-4ADB-ADBD-B6F6A41F8958}">
  <ds:schemaRefs>
    <ds:schemaRef ds:uri="http://schemas.microsoft.com/sharepoint/v3/contenttype/forms"/>
  </ds:schemaRefs>
</ds:datastoreItem>
</file>

<file path=customXml/itemProps5.xml><?xml version="1.0" encoding="utf-8"?>
<ds:datastoreItem xmlns:ds="http://schemas.openxmlformats.org/officeDocument/2006/customXml" ds:itemID="{D98078C9-A9CB-4D8F-B074-3B39A5760E4C}"/>
</file>

<file path=docProps/app.xml><?xml version="1.0" encoding="utf-8"?>
<Properties xmlns="http://schemas.openxmlformats.org/officeDocument/2006/extended-properties" xmlns:vt="http://schemas.openxmlformats.org/officeDocument/2006/docPropsVTypes">
  <Template>Template Word Micropole avec page de couverture</Template>
  <TotalTime>6</TotalTime>
  <Pages>30</Pages>
  <Words>6396</Words>
  <Characters>35181</Characters>
  <Application>Microsoft Office Word</Application>
  <DocSecurity>0</DocSecurity>
  <Lines>293</Lines>
  <Paragraphs>82</Paragraphs>
  <ScaleCrop>false</ScaleCrop>
  <HeadingPairs>
    <vt:vector size="2" baseType="variant">
      <vt:variant>
        <vt:lpstr>Titre</vt:lpstr>
      </vt:variant>
      <vt:variant>
        <vt:i4>1</vt:i4>
      </vt:variant>
    </vt:vector>
  </HeadingPairs>
  <TitlesOfParts>
    <vt:vector size="1" baseType="lpstr">
      <vt:lpstr>DFVDF ?KD ?K</vt:lpstr>
    </vt:vector>
  </TitlesOfParts>
  <Company>MicropoleGroup</Company>
  <LinksUpToDate>false</LinksUpToDate>
  <CharactersWithSpaces>41495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DFVDF ?KD ?K</dc:title>
  <dc:subject/>
  <dc:creator>COCUSSE Laura</dc:creator>
  <cp:keywords/>
  <dc:description/>
  <cp:lastModifiedBy>THARAUD Isabelle</cp:lastModifiedBy>
  <cp:revision>5</cp:revision>
  <cp:lastPrinted>2024-07-16T13:30:00Z</cp:lastPrinted>
  <dcterms:created xsi:type="dcterms:W3CDTF">2024-07-16T13:21:00Z</dcterms:created>
  <dcterms:modified xsi:type="dcterms:W3CDTF">2024-07-16T13:31:00Z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0x010100996E07DDA0F5A04A8AF562FF6A3CA670</vt:lpwstr>
  </property>
  <property fmtid="{D5CDD505-2E9C-101B-9397-08002B2CF9AE}" pid="3" name="Order">
    <vt:r8>1300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ies>
</file>